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Eva Gergely</w:t>
      </w:r>
    </w:p>
    <w:p w14:paraId="376B24E5" w14:textId="77777777" w:rsidR="000A0845" w:rsidRPr="00980B1E" w:rsidRDefault="000A0845" w:rsidP="007B5D07">
      <w:pPr>
        <w:rPr>
          <w:color w:val="626B71"/>
          <w:lang w:val="en-US"/>
        </w:rPr>
      </w:pPr>
      <w:r w:rsidRPr="00980B1E">
        <w:rPr>
          <w:color w:val="626B71"/>
          <w:lang w:val="en-US"/>
        </w:rPr>
        <w:t>Salko Nuhanovic</w:t>
      </w:r>
    </w:p>
    <w:p w14:paraId="247344A7" w14:textId="77777777" w:rsidR="000A0845" w:rsidRPr="00980B1E" w:rsidRDefault="000A0845" w:rsidP="007B5D07">
      <w:pPr>
        <w:rPr>
          <w:color w:val="626B71"/>
          <w:lang w:val="en-US"/>
        </w:rPr>
      </w:pPr>
      <w:r w:rsidRPr="00980B1E">
        <w:rPr>
          <w:color w:val="626B71"/>
          <w:lang w:val="en-US"/>
        </w:rPr>
        <w:t>Stephan Nöhrer</w:t>
      </w:r>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313103"/>
      <w:r w:rsidRPr="00EC7D91">
        <w:t>Inhalt</w:t>
      </w:r>
      <w:r w:rsidR="00150286" w:rsidRPr="00EC7D91">
        <w:t>sverzeichnis</w:t>
      </w:r>
      <w:bookmarkEnd w:id="0"/>
      <w:bookmarkEnd w:id="1"/>
      <w:bookmarkEnd w:id="2"/>
    </w:p>
    <w:p w14:paraId="50CC7187" w14:textId="0C17B489" w:rsidR="00F92968"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313103" w:history="1">
        <w:r w:rsidR="00F92968" w:rsidRPr="00716868">
          <w:rPr>
            <w:rStyle w:val="Hyperlink"/>
            <w:noProof/>
          </w:rPr>
          <w:t>Inhaltsverzeichnis</w:t>
        </w:r>
        <w:r w:rsidR="00F92968">
          <w:rPr>
            <w:noProof/>
            <w:webHidden/>
          </w:rPr>
          <w:tab/>
        </w:r>
        <w:r w:rsidR="00F92968">
          <w:rPr>
            <w:noProof/>
            <w:webHidden/>
          </w:rPr>
          <w:fldChar w:fldCharType="begin"/>
        </w:r>
        <w:r w:rsidR="00F92968">
          <w:rPr>
            <w:noProof/>
            <w:webHidden/>
          </w:rPr>
          <w:instrText xml:space="preserve"> PAGEREF _Toc518313103 \h </w:instrText>
        </w:r>
        <w:r w:rsidR="00F92968">
          <w:rPr>
            <w:noProof/>
            <w:webHidden/>
          </w:rPr>
        </w:r>
        <w:r w:rsidR="00F92968">
          <w:rPr>
            <w:noProof/>
            <w:webHidden/>
          </w:rPr>
          <w:fldChar w:fldCharType="separate"/>
        </w:r>
        <w:r w:rsidR="00F92968">
          <w:rPr>
            <w:noProof/>
            <w:webHidden/>
          </w:rPr>
          <w:t>3</w:t>
        </w:r>
        <w:r w:rsidR="00F92968">
          <w:rPr>
            <w:noProof/>
            <w:webHidden/>
          </w:rPr>
          <w:fldChar w:fldCharType="end"/>
        </w:r>
      </w:hyperlink>
    </w:p>
    <w:p w14:paraId="4E2C1BD0" w14:textId="3451F6E9" w:rsidR="00F92968" w:rsidRDefault="00766A3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04" w:history="1">
        <w:r w:rsidR="00F92968" w:rsidRPr="00716868">
          <w:rPr>
            <w:rStyle w:val="Hyperlink"/>
            <w:noProof/>
          </w:rPr>
          <w:t>Projekthandbuch</w:t>
        </w:r>
        <w:r w:rsidR="00F92968">
          <w:rPr>
            <w:noProof/>
            <w:webHidden/>
          </w:rPr>
          <w:tab/>
        </w:r>
        <w:r w:rsidR="00F92968">
          <w:rPr>
            <w:noProof/>
            <w:webHidden/>
          </w:rPr>
          <w:fldChar w:fldCharType="begin"/>
        </w:r>
        <w:r w:rsidR="00F92968">
          <w:rPr>
            <w:noProof/>
            <w:webHidden/>
          </w:rPr>
          <w:instrText xml:space="preserve"> PAGEREF _Toc518313104 \h </w:instrText>
        </w:r>
        <w:r w:rsidR="00F92968">
          <w:rPr>
            <w:noProof/>
            <w:webHidden/>
          </w:rPr>
        </w:r>
        <w:r w:rsidR="00F92968">
          <w:rPr>
            <w:noProof/>
            <w:webHidden/>
          </w:rPr>
          <w:fldChar w:fldCharType="separate"/>
        </w:r>
        <w:r w:rsidR="00F92968">
          <w:rPr>
            <w:noProof/>
            <w:webHidden/>
          </w:rPr>
          <w:t>5</w:t>
        </w:r>
        <w:r w:rsidR="00F92968">
          <w:rPr>
            <w:noProof/>
            <w:webHidden/>
          </w:rPr>
          <w:fldChar w:fldCharType="end"/>
        </w:r>
      </w:hyperlink>
    </w:p>
    <w:p w14:paraId="0D33D741" w14:textId="3B796E9E"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5" w:history="1">
        <w:r w:rsidR="00F92968" w:rsidRPr="00716868">
          <w:rPr>
            <w:rStyle w:val="Hyperlink"/>
            <w:noProof/>
          </w:rPr>
          <w:t>1.</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Projektauftrag</w:t>
        </w:r>
        <w:r w:rsidR="00F92968">
          <w:rPr>
            <w:noProof/>
            <w:webHidden/>
          </w:rPr>
          <w:tab/>
        </w:r>
        <w:r w:rsidR="00F92968">
          <w:rPr>
            <w:noProof/>
            <w:webHidden/>
          </w:rPr>
          <w:fldChar w:fldCharType="begin"/>
        </w:r>
        <w:r w:rsidR="00F92968">
          <w:rPr>
            <w:noProof/>
            <w:webHidden/>
          </w:rPr>
          <w:instrText xml:space="preserve"> PAGEREF _Toc518313105 \h </w:instrText>
        </w:r>
        <w:r w:rsidR="00F92968">
          <w:rPr>
            <w:noProof/>
            <w:webHidden/>
          </w:rPr>
        </w:r>
        <w:r w:rsidR="00F92968">
          <w:rPr>
            <w:noProof/>
            <w:webHidden/>
          </w:rPr>
          <w:fldChar w:fldCharType="separate"/>
        </w:r>
        <w:r w:rsidR="00F92968">
          <w:rPr>
            <w:noProof/>
            <w:webHidden/>
          </w:rPr>
          <w:t>5</w:t>
        </w:r>
        <w:r w:rsidR="00F92968">
          <w:rPr>
            <w:noProof/>
            <w:webHidden/>
          </w:rPr>
          <w:fldChar w:fldCharType="end"/>
        </w:r>
      </w:hyperlink>
    </w:p>
    <w:p w14:paraId="18D5802E" w14:textId="3843DFE9"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6" w:history="1">
        <w:r w:rsidR="00F92968" w:rsidRPr="00716868">
          <w:rPr>
            <w:rStyle w:val="Hyperlink"/>
            <w:noProof/>
          </w:rPr>
          <w:t>2.</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Projektzieleplan</w:t>
        </w:r>
        <w:r w:rsidR="00F92968">
          <w:rPr>
            <w:noProof/>
            <w:webHidden/>
          </w:rPr>
          <w:tab/>
        </w:r>
        <w:r w:rsidR="00F92968">
          <w:rPr>
            <w:noProof/>
            <w:webHidden/>
          </w:rPr>
          <w:fldChar w:fldCharType="begin"/>
        </w:r>
        <w:r w:rsidR="00F92968">
          <w:rPr>
            <w:noProof/>
            <w:webHidden/>
          </w:rPr>
          <w:instrText xml:space="preserve"> PAGEREF _Toc518313106 \h </w:instrText>
        </w:r>
        <w:r w:rsidR="00F92968">
          <w:rPr>
            <w:noProof/>
            <w:webHidden/>
          </w:rPr>
        </w:r>
        <w:r w:rsidR="00F92968">
          <w:rPr>
            <w:noProof/>
            <w:webHidden/>
          </w:rPr>
          <w:fldChar w:fldCharType="separate"/>
        </w:r>
        <w:r w:rsidR="00F92968">
          <w:rPr>
            <w:noProof/>
            <w:webHidden/>
          </w:rPr>
          <w:t>6</w:t>
        </w:r>
        <w:r w:rsidR="00F92968">
          <w:rPr>
            <w:noProof/>
            <w:webHidden/>
          </w:rPr>
          <w:fldChar w:fldCharType="end"/>
        </w:r>
      </w:hyperlink>
    </w:p>
    <w:p w14:paraId="51A31497" w14:textId="32F43412"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7" w:history="1">
        <w:r w:rsidR="00F92968" w:rsidRPr="00716868">
          <w:rPr>
            <w:rStyle w:val="Hyperlink"/>
            <w:noProof/>
          </w:rPr>
          <w:t>3.</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Changerequests</w:t>
        </w:r>
        <w:r w:rsidR="00F92968">
          <w:rPr>
            <w:noProof/>
            <w:webHidden/>
          </w:rPr>
          <w:tab/>
        </w:r>
        <w:r w:rsidR="00F92968">
          <w:rPr>
            <w:noProof/>
            <w:webHidden/>
          </w:rPr>
          <w:fldChar w:fldCharType="begin"/>
        </w:r>
        <w:r w:rsidR="00F92968">
          <w:rPr>
            <w:noProof/>
            <w:webHidden/>
          </w:rPr>
          <w:instrText xml:space="preserve"> PAGEREF _Toc518313107 \h </w:instrText>
        </w:r>
        <w:r w:rsidR="00F92968">
          <w:rPr>
            <w:noProof/>
            <w:webHidden/>
          </w:rPr>
        </w:r>
        <w:r w:rsidR="00F92968">
          <w:rPr>
            <w:noProof/>
            <w:webHidden/>
          </w:rPr>
          <w:fldChar w:fldCharType="separate"/>
        </w:r>
        <w:r w:rsidR="00F92968">
          <w:rPr>
            <w:noProof/>
            <w:webHidden/>
          </w:rPr>
          <w:t>7</w:t>
        </w:r>
        <w:r w:rsidR="00F92968">
          <w:rPr>
            <w:noProof/>
            <w:webHidden/>
          </w:rPr>
          <w:fldChar w:fldCharType="end"/>
        </w:r>
      </w:hyperlink>
    </w:p>
    <w:p w14:paraId="7859C150" w14:textId="5636380D"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08" w:history="1">
        <w:r w:rsidR="00F92968" w:rsidRPr="00716868">
          <w:rPr>
            <w:rStyle w:val="Hyperlink"/>
            <w:noProof/>
          </w:rPr>
          <w:t>Change 1</w:t>
        </w:r>
        <w:r w:rsidR="00F92968">
          <w:rPr>
            <w:noProof/>
            <w:webHidden/>
          </w:rPr>
          <w:tab/>
        </w:r>
        <w:r w:rsidR="00F92968">
          <w:rPr>
            <w:noProof/>
            <w:webHidden/>
          </w:rPr>
          <w:fldChar w:fldCharType="begin"/>
        </w:r>
        <w:r w:rsidR="00F92968">
          <w:rPr>
            <w:noProof/>
            <w:webHidden/>
          </w:rPr>
          <w:instrText xml:space="preserve"> PAGEREF _Toc518313108 \h </w:instrText>
        </w:r>
        <w:r w:rsidR="00F92968">
          <w:rPr>
            <w:noProof/>
            <w:webHidden/>
          </w:rPr>
        </w:r>
        <w:r w:rsidR="00F92968">
          <w:rPr>
            <w:noProof/>
            <w:webHidden/>
          </w:rPr>
          <w:fldChar w:fldCharType="separate"/>
        </w:r>
        <w:r w:rsidR="00F92968">
          <w:rPr>
            <w:noProof/>
            <w:webHidden/>
          </w:rPr>
          <w:t>7</w:t>
        </w:r>
        <w:r w:rsidR="00F92968">
          <w:rPr>
            <w:noProof/>
            <w:webHidden/>
          </w:rPr>
          <w:fldChar w:fldCharType="end"/>
        </w:r>
      </w:hyperlink>
    </w:p>
    <w:p w14:paraId="265A1FD0" w14:textId="1395EC0B"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09" w:history="1">
        <w:r w:rsidR="00F92968" w:rsidRPr="00716868">
          <w:rPr>
            <w:rStyle w:val="Hyperlink"/>
            <w:noProof/>
          </w:rPr>
          <w:t>4.</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Projektstrukturplan</w:t>
        </w:r>
        <w:r w:rsidR="00F92968">
          <w:rPr>
            <w:noProof/>
            <w:webHidden/>
          </w:rPr>
          <w:tab/>
        </w:r>
        <w:r w:rsidR="00F92968">
          <w:rPr>
            <w:noProof/>
            <w:webHidden/>
          </w:rPr>
          <w:fldChar w:fldCharType="begin"/>
        </w:r>
        <w:r w:rsidR="00F92968">
          <w:rPr>
            <w:noProof/>
            <w:webHidden/>
          </w:rPr>
          <w:instrText xml:space="preserve"> PAGEREF _Toc518313109 \h </w:instrText>
        </w:r>
        <w:r w:rsidR="00F92968">
          <w:rPr>
            <w:noProof/>
            <w:webHidden/>
          </w:rPr>
        </w:r>
        <w:r w:rsidR="00F92968">
          <w:rPr>
            <w:noProof/>
            <w:webHidden/>
          </w:rPr>
          <w:fldChar w:fldCharType="separate"/>
        </w:r>
        <w:r w:rsidR="00F92968">
          <w:rPr>
            <w:noProof/>
            <w:webHidden/>
          </w:rPr>
          <w:t>8</w:t>
        </w:r>
        <w:r w:rsidR="00F92968">
          <w:rPr>
            <w:noProof/>
            <w:webHidden/>
          </w:rPr>
          <w:fldChar w:fldCharType="end"/>
        </w:r>
      </w:hyperlink>
    </w:p>
    <w:p w14:paraId="6A832AE1" w14:textId="2422E035"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0" w:history="1">
        <w:r w:rsidR="00F92968" w:rsidRPr="00716868">
          <w:rPr>
            <w:rStyle w:val="Hyperlink"/>
            <w:noProof/>
          </w:rPr>
          <w:t>5.</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Projektphasenplan</w:t>
        </w:r>
        <w:r w:rsidR="00F92968">
          <w:rPr>
            <w:noProof/>
            <w:webHidden/>
          </w:rPr>
          <w:tab/>
        </w:r>
        <w:r w:rsidR="00F92968">
          <w:rPr>
            <w:noProof/>
            <w:webHidden/>
          </w:rPr>
          <w:fldChar w:fldCharType="begin"/>
        </w:r>
        <w:r w:rsidR="00F92968">
          <w:rPr>
            <w:noProof/>
            <w:webHidden/>
          </w:rPr>
          <w:instrText xml:space="preserve"> PAGEREF _Toc518313110 \h </w:instrText>
        </w:r>
        <w:r w:rsidR="00F92968">
          <w:rPr>
            <w:noProof/>
            <w:webHidden/>
          </w:rPr>
        </w:r>
        <w:r w:rsidR="00F92968">
          <w:rPr>
            <w:noProof/>
            <w:webHidden/>
          </w:rPr>
          <w:fldChar w:fldCharType="separate"/>
        </w:r>
        <w:r w:rsidR="00F92968">
          <w:rPr>
            <w:noProof/>
            <w:webHidden/>
          </w:rPr>
          <w:t>9</w:t>
        </w:r>
        <w:r w:rsidR="00F92968">
          <w:rPr>
            <w:noProof/>
            <w:webHidden/>
          </w:rPr>
          <w:fldChar w:fldCharType="end"/>
        </w:r>
      </w:hyperlink>
    </w:p>
    <w:p w14:paraId="4510DC0B" w14:textId="1CE8A173"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1" w:history="1">
        <w:r w:rsidR="00F92968" w:rsidRPr="00716868">
          <w:rPr>
            <w:rStyle w:val="Hyperlink"/>
            <w:noProof/>
          </w:rPr>
          <w:t>6.</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Arbeitspaketspezifikationen</w:t>
        </w:r>
        <w:r w:rsidR="00F92968">
          <w:rPr>
            <w:noProof/>
            <w:webHidden/>
          </w:rPr>
          <w:tab/>
        </w:r>
        <w:r w:rsidR="00F92968">
          <w:rPr>
            <w:noProof/>
            <w:webHidden/>
          </w:rPr>
          <w:fldChar w:fldCharType="begin"/>
        </w:r>
        <w:r w:rsidR="00F92968">
          <w:rPr>
            <w:noProof/>
            <w:webHidden/>
          </w:rPr>
          <w:instrText xml:space="preserve"> PAGEREF _Toc518313111 \h </w:instrText>
        </w:r>
        <w:r w:rsidR="00F92968">
          <w:rPr>
            <w:noProof/>
            <w:webHidden/>
          </w:rPr>
        </w:r>
        <w:r w:rsidR="00F92968">
          <w:rPr>
            <w:noProof/>
            <w:webHidden/>
          </w:rPr>
          <w:fldChar w:fldCharType="separate"/>
        </w:r>
        <w:r w:rsidR="00F92968">
          <w:rPr>
            <w:noProof/>
            <w:webHidden/>
          </w:rPr>
          <w:t>10</w:t>
        </w:r>
        <w:r w:rsidR="00F92968">
          <w:rPr>
            <w:noProof/>
            <w:webHidden/>
          </w:rPr>
          <w:fldChar w:fldCharType="end"/>
        </w:r>
      </w:hyperlink>
    </w:p>
    <w:p w14:paraId="32D677D3" w14:textId="364DAF27"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2" w:history="1">
        <w:r w:rsidR="00F92968" w:rsidRPr="00716868">
          <w:rPr>
            <w:rStyle w:val="Hyperlink"/>
            <w:noProof/>
          </w:rPr>
          <w:t>7.</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Projektmeilensteinplan</w:t>
        </w:r>
        <w:r w:rsidR="00F92968">
          <w:rPr>
            <w:noProof/>
            <w:webHidden/>
          </w:rPr>
          <w:tab/>
        </w:r>
        <w:r w:rsidR="00F92968">
          <w:rPr>
            <w:noProof/>
            <w:webHidden/>
          </w:rPr>
          <w:fldChar w:fldCharType="begin"/>
        </w:r>
        <w:r w:rsidR="00F92968">
          <w:rPr>
            <w:noProof/>
            <w:webHidden/>
          </w:rPr>
          <w:instrText xml:space="preserve"> PAGEREF _Toc518313112 \h </w:instrText>
        </w:r>
        <w:r w:rsidR="00F92968">
          <w:rPr>
            <w:noProof/>
            <w:webHidden/>
          </w:rPr>
        </w:r>
        <w:r w:rsidR="00F92968">
          <w:rPr>
            <w:noProof/>
            <w:webHidden/>
          </w:rPr>
          <w:fldChar w:fldCharType="separate"/>
        </w:r>
        <w:r w:rsidR="00F92968">
          <w:rPr>
            <w:noProof/>
            <w:webHidden/>
          </w:rPr>
          <w:t>15</w:t>
        </w:r>
        <w:r w:rsidR="00F92968">
          <w:rPr>
            <w:noProof/>
            <w:webHidden/>
          </w:rPr>
          <w:fldChar w:fldCharType="end"/>
        </w:r>
      </w:hyperlink>
    </w:p>
    <w:p w14:paraId="68BFADB8" w14:textId="1B76868A"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3" w:history="1">
        <w:r w:rsidR="00F92968" w:rsidRPr="00716868">
          <w:rPr>
            <w:rStyle w:val="Hyperlink"/>
            <w:noProof/>
          </w:rPr>
          <w:t>8.</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Projektfunktionendiagramm</w:t>
        </w:r>
        <w:r w:rsidR="00F92968">
          <w:rPr>
            <w:noProof/>
            <w:webHidden/>
          </w:rPr>
          <w:tab/>
        </w:r>
        <w:r w:rsidR="00F92968">
          <w:rPr>
            <w:noProof/>
            <w:webHidden/>
          </w:rPr>
          <w:fldChar w:fldCharType="begin"/>
        </w:r>
        <w:r w:rsidR="00F92968">
          <w:rPr>
            <w:noProof/>
            <w:webHidden/>
          </w:rPr>
          <w:instrText xml:space="preserve"> PAGEREF _Toc518313113 \h </w:instrText>
        </w:r>
        <w:r w:rsidR="00F92968">
          <w:rPr>
            <w:noProof/>
            <w:webHidden/>
          </w:rPr>
        </w:r>
        <w:r w:rsidR="00F92968">
          <w:rPr>
            <w:noProof/>
            <w:webHidden/>
          </w:rPr>
          <w:fldChar w:fldCharType="separate"/>
        </w:r>
        <w:r w:rsidR="00F92968">
          <w:rPr>
            <w:noProof/>
            <w:webHidden/>
          </w:rPr>
          <w:t>16</w:t>
        </w:r>
        <w:r w:rsidR="00F92968">
          <w:rPr>
            <w:noProof/>
            <w:webHidden/>
          </w:rPr>
          <w:fldChar w:fldCharType="end"/>
        </w:r>
      </w:hyperlink>
    </w:p>
    <w:p w14:paraId="1C786468" w14:textId="3CA95FB6"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4" w:history="1">
        <w:r w:rsidR="00F92968" w:rsidRPr="00716868">
          <w:rPr>
            <w:rStyle w:val="Hyperlink"/>
            <w:noProof/>
          </w:rPr>
          <w:t>9.</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Projektregeln und Projektwerte</w:t>
        </w:r>
        <w:r w:rsidR="00F92968">
          <w:rPr>
            <w:noProof/>
            <w:webHidden/>
          </w:rPr>
          <w:tab/>
        </w:r>
        <w:r w:rsidR="00F92968">
          <w:rPr>
            <w:noProof/>
            <w:webHidden/>
          </w:rPr>
          <w:fldChar w:fldCharType="begin"/>
        </w:r>
        <w:r w:rsidR="00F92968">
          <w:rPr>
            <w:noProof/>
            <w:webHidden/>
          </w:rPr>
          <w:instrText xml:space="preserve"> PAGEREF _Toc518313114 \h </w:instrText>
        </w:r>
        <w:r w:rsidR="00F92968">
          <w:rPr>
            <w:noProof/>
            <w:webHidden/>
          </w:rPr>
        </w:r>
        <w:r w:rsidR="00F92968">
          <w:rPr>
            <w:noProof/>
            <w:webHidden/>
          </w:rPr>
          <w:fldChar w:fldCharType="separate"/>
        </w:r>
        <w:r w:rsidR="00F92968">
          <w:rPr>
            <w:noProof/>
            <w:webHidden/>
          </w:rPr>
          <w:t>17</w:t>
        </w:r>
        <w:r w:rsidR="00F92968">
          <w:rPr>
            <w:noProof/>
            <w:webHidden/>
          </w:rPr>
          <w:fldChar w:fldCharType="end"/>
        </w:r>
      </w:hyperlink>
    </w:p>
    <w:p w14:paraId="51B0A739" w14:textId="3E6A8604" w:rsidR="00F92968" w:rsidRDefault="00766A3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15" w:history="1">
        <w:r w:rsidR="00F92968" w:rsidRPr="00716868">
          <w:rPr>
            <w:rStyle w:val="Hyperlink"/>
            <w:noProof/>
          </w:rPr>
          <w:t>10.</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Projektabschlussbericht</w:t>
        </w:r>
        <w:r w:rsidR="00F92968">
          <w:rPr>
            <w:noProof/>
            <w:webHidden/>
          </w:rPr>
          <w:tab/>
        </w:r>
        <w:r w:rsidR="00F92968">
          <w:rPr>
            <w:noProof/>
            <w:webHidden/>
          </w:rPr>
          <w:fldChar w:fldCharType="begin"/>
        </w:r>
        <w:r w:rsidR="00F92968">
          <w:rPr>
            <w:noProof/>
            <w:webHidden/>
          </w:rPr>
          <w:instrText xml:space="preserve"> PAGEREF _Toc518313115 \h </w:instrText>
        </w:r>
        <w:r w:rsidR="00F92968">
          <w:rPr>
            <w:noProof/>
            <w:webHidden/>
          </w:rPr>
        </w:r>
        <w:r w:rsidR="00F92968">
          <w:rPr>
            <w:noProof/>
            <w:webHidden/>
          </w:rPr>
          <w:fldChar w:fldCharType="separate"/>
        </w:r>
        <w:r w:rsidR="00F92968">
          <w:rPr>
            <w:noProof/>
            <w:webHidden/>
          </w:rPr>
          <w:t>18</w:t>
        </w:r>
        <w:r w:rsidR="00F92968">
          <w:rPr>
            <w:noProof/>
            <w:webHidden/>
          </w:rPr>
          <w:fldChar w:fldCharType="end"/>
        </w:r>
      </w:hyperlink>
    </w:p>
    <w:p w14:paraId="010C0D74" w14:textId="26B53485" w:rsidR="00F92968" w:rsidRDefault="00766A3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16" w:history="1">
        <w:r w:rsidR="00F92968" w:rsidRPr="00716868">
          <w:rPr>
            <w:rStyle w:val="Hyperlink"/>
            <w:noProof/>
          </w:rPr>
          <w:t>Projektdokumentation</w:t>
        </w:r>
        <w:r w:rsidR="00F92968">
          <w:rPr>
            <w:noProof/>
            <w:webHidden/>
          </w:rPr>
          <w:tab/>
        </w:r>
        <w:r w:rsidR="00F92968">
          <w:rPr>
            <w:noProof/>
            <w:webHidden/>
          </w:rPr>
          <w:fldChar w:fldCharType="begin"/>
        </w:r>
        <w:r w:rsidR="00F92968">
          <w:rPr>
            <w:noProof/>
            <w:webHidden/>
          </w:rPr>
          <w:instrText xml:space="preserve"> PAGEREF _Toc518313116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466CC327" w14:textId="2EF1FA98"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7" w:history="1">
        <w:r w:rsidR="00F92968" w:rsidRPr="00716868">
          <w:rPr>
            <w:rStyle w:val="Hyperlink"/>
            <w:noProof/>
          </w:rPr>
          <w:t>1.</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Einleitung</w:t>
        </w:r>
        <w:r w:rsidR="00F92968">
          <w:rPr>
            <w:noProof/>
            <w:webHidden/>
          </w:rPr>
          <w:tab/>
        </w:r>
        <w:r w:rsidR="00F92968">
          <w:rPr>
            <w:noProof/>
            <w:webHidden/>
          </w:rPr>
          <w:fldChar w:fldCharType="begin"/>
        </w:r>
        <w:r w:rsidR="00F92968">
          <w:rPr>
            <w:noProof/>
            <w:webHidden/>
          </w:rPr>
          <w:instrText xml:space="preserve"> PAGEREF _Toc518313117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558788DB" w14:textId="7877D449"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18" w:history="1">
        <w:r w:rsidR="00F92968" w:rsidRPr="00716868">
          <w:rPr>
            <w:rStyle w:val="Hyperlink"/>
            <w:noProof/>
          </w:rPr>
          <w:t>Projektziel</w:t>
        </w:r>
        <w:r w:rsidR="00F92968">
          <w:rPr>
            <w:noProof/>
            <w:webHidden/>
          </w:rPr>
          <w:tab/>
        </w:r>
        <w:r w:rsidR="00F92968">
          <w:rPr>
            <w:noProof/>
            <w:webHidden/>
          </w:rPr>
          <w:fldChar w:fldCharType="begin"/>
        </w:r>
        <w:r w:rsidR="00F92968">
          <w:rPr>
            <w:noProof/>
            <w:webHidden/>
          </w:rPr>
          <w:instrText xml:space="preserve"> PAGEREF _Toc518313118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4B9A2F1F" w14:textId="2BDD20FD"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19" w:history="1">
        <w:r w:rsidR="00F92968" w:rsidRPr="00716868">
          <w:rPr>
            <w:rStyle w:val="Hyperlink"/>
            <w:noProof/>
          </w:rPr>
          <w:t>2.</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Projektkommunikation</w:t>
        </w:r>
        <w:r w:rsidR="00F92968">
          <w:rPr>
            <w:noProof/>
            <w:webHidden/>
          </w:rPr>
          <w:tab/>
        </w:r>
        <w:r w:rsidR="00F92968">
          <w:rPr>
            <w:noProof/>
            <w:webHidden/>
          </w:rPr>
          <w:fldChar w:fldCharType="begin"/>
        </w:r>
        <w:r w:rsidR="00F92968">
          <w:rPr>
            <w:noProof/>
            <w:webHidden/>
          </w:rPr>
          <w:instrText xml:space="preserve"> PAGEREF _Toc518313119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750E91DF" w14:textId="337AC1A0"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0" w:history="1">
        <w:r w:rsidR="00F92968" w:rsidRPr="00716868">
          <w:rPr>
            <w:rStyle w:val="Hyperlink"/>
            <w:noProof/>
          </w:rPr>
          <w:t>Verantwortlicher: Hannes Aurednik</w:t>
        </w:r>
        <w:r w:rsidR="00F92968">
          <w:rPr>
            <w:noProof/>
            <w:webHidden/>
          </w:rPr>
          <w:tab/>
        </w:r>
        <w:r w:rsidR="00F92968">
          <w:rPr>
            <w:noProof/>
            <w:webHidden/>
          </w:rPr>
          <w:fldChar w:fldCharType="begin"/>
        </w:r>
        <w:r w:rsidR="00F92968">
          <w:rPr>
            <w:noProof/>
            <w:webHidden/>
          </w:rPr>
          <w:instrText xml:space="preserve"> PAGEREF _Toc518313120 \h </w:instrText>
        </w:r>
        <w:r w:rsidR="00F92968">
          <w:rPr>
            <w:noProof/>
            <w:webHidden/>
          </w:rPr>
        </w:r>
        <w:r w:rsidR="00F92968">
          <w:rPr>
            <w:noProof/>
            <w:webHidden/>
          </w:rPr>
          <w:fldChar w:fldCharType="separate"/>
        </w:r>
        <w:r w:rsidR="00F92968">
          <w:rPr>
            <w:noProof/>
            <w:webHidden/>
          </w:rPr>
          <w:t>19</w:t>
        </w:r>
        <w:r w:rsidR="00F92968">
          <w:rPr>
            <w:noProof/>
            <w:webHidden/>
          </w:rPr>
          <w:fldChar w:fldCharType="end"/>
        </w:r>
      </w:hyperlink>
    </w:p>
    <w:p w14:paraId="4AFF2181" w14:textId="15CC44FD"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1" w:history="1">
        <w:r w:rsidR="00F92968" w:rsidRPr="00716868">
          <w:rPr>
            <w:rStyle w:val="Hyperlink"/>
            <w:noProof/>
          </w:rPr>
          <w:t>Besonderheiten Abschlusspräsentation</w:t>
        </w:r>
        <w:r w:rsidR="00F92968">
          <w:rPr>
            <w:noProof/>
            <w:webHidden/>
          </w:rPr>
          <w:tab/>
        </w:r>
        <w:r w:rsidR="00F92968">
          <w:rPr>
            <w:noProof/>
            <w:webHidden/>
          </w:rPr>
          <w:fldChar w:fldCharType="begin"/>
        </w:r>
        <w:r w:rsidR="00F92968">
          <w:rPr>
            <w:noProof/>
            <w:webHidden/>
          </w:rPr>
          <w:instrText xml:space="preserve"> PAGEREF _Toc518313121 \h </w:instrText>
        </w:r>
        <w:r w:rsidR="00F92968">
          <w:rPr>
            <w:noProof/>
            <w:webHidden/>
          </w:rPr>
        </w:r>
        <w:r w:rsidR="00F92968">
          <w:rPr>
            <w:noProof/>
            <w:webHidden/>
          </w:rPr>
          <w:fldChar w:fldCharType="separate"/>
        </w:r>
        <w:r w:rsidR="00F92968">
          <w:rPr>
            <w:noProof/>
            <w:webHidden/>
          </w:rPr>
          <w:t>20</w:t>
        </w:r>
        <w:r w:rsidR="00F92968">
          <w:rPr>
            <w:noProof/>
            <w:webHidden/>
          </w:rPr>
          <w:fldChar w:fldCharType="end"/>
        </w:r>
      </w:hyperlink>
    </w:p>
    <w:p w14:paraId="38B537B1" w14:textId="6CAB4084"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2"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_Toc518313122 \h </w:instrText>
        </w:r>
        <w:r w:rsidR="00F92968">
          <w:rPr>
            <w:noProof/>
            <w:webHidden/>
          </w:rPr>
        </w:r>
        <w:r w:rsidR="00F92968">
          <w:rPr>
            <w:noProof/>
            <w:webHidden/>
          </w:rPr>
          <w:fldChar w:fldCharType="separate"/>
        </w:r>
        <w:r w:rsidR="00F92968">
          <w:rPr>
            <w:noProof/>
            <w:webHidden/>
          </w:rPr>
          <w:t>22</w:t>
        </w:r>
        <w:r w:rsidR="00F92968">
          <w:rPr>
            <w:noProof/>
            <w:webHidden/>
          </w:rPr>
          <w:fldChar w:fldCharType="end"/>
        </w:r>
      </w:hyperlink>
    </w:p>
    <w:p w14:paraId="1B26555F" w14:textId="5D8C5E91"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3" w:history="1">
        <w:r w:rsidR="00F92968" w:rsidRPr="00716868">
          <w:rPr>
            <w:rStyle w:val="Hyperlink"/>
            <w:noProof/>
          </w:rPr>
          <w:t>3.</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Frontend Design</w:t>
        </w:r>
        <w:r w:rsidR="00F92968">
          <w:rPr>
            <w:noProof/>
            <w:webHidden/>
          </w:rPr>
          <w:tab/>
        </w:r>
        <w:r w:rsidR="00F92968">
          <w:rPr>
            <w:noProof/>
            <w:webHidden/>
          </w:rPr>
          <w:fldChar w:fldCharType="begin"/>
        </w:r>
        <w:r w:rsidR="00F92968">
          <w:rPr>
            <w:noProof/>
            <w:webHidden/>
          </w:rPr>
          <w:instrText xml:space="preserve"> PAGEREF _Toc518313123 \h </w:instrText>
        </w:r>
        <w:r w:rsidR="00F92968">
          <w:rPr>
            <w:noProof/>
            <w:webHidden/>
          </w:rPr>
        </w:r>
        <w:r w:rsidR="00F92968">
          <w:rPr>
            <w:noProof/>
            <w:webHidden/>
          </w:rPr>
          <w:fldChar w:fldCharType="separate"/>
        </w:r>
        <w:r w:rsidR="00F92968">
          <w:rPr>
            <w:noProof/>
            <w:webHidden/>
          </w:rPr>
          <w:t>22</w:t>
        </w:r>
        <w:r w:rsidR="00F92968">
          <w:rPr>
            <w:noProof/>
            <w:webHidden/>
          </w:rPr>
          <w:fldChar w:fldCharType="end"/>
        </w:r>
      </w:hyperlink>
    </w:p>
    <w:p w14:paraId="28A5EFB6" w14:textId="00B96CDB"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4" w:history="1">
        <w:r w:rsidR="00F92968" w:rsidRPr="00716868">
          <w:rPr>
            <w:rStyle w:val="Hyperlink"/>
            <w:noProof/>
          </w:rPr>
          <w:t>Verantwortlicher: Eva Gergely</w:t>
        </w:r>
        <w:r w:rsidR="00F92968">
          <w:rPr>
            <w:noProof/>
            <w:webHidden/>
          </w:rPr>
          <w:tab/>
        </w:r>
        <w:r w:rsidR="00F92968">
          <w:rPr>
            <w:noProof/>
            <w:webHidden/>
          </w:rPr>
          <w:fldChar w:fldCharType="begin"/>
        </w:r>
        <w:r w:rsidR="00F92968">
          <w:rPr>
            <w:noProof/>
            <w:webHidden/>
          </w:rPr>
          <w:instrText xml:space="preserve"> PAGEREF _Toc518313124 \h </w:instrText>
        </w:r>
        <w:r w:rsidR="00F92968">
          <w:rPr>
            <w:noProof/>
            <w:webHidden/>
          </w:rPr>
        </w:r>
        <w:r w:rsidR="00F92968">
          <w:rPr>
            <w:noProof/>
            <w:webHidden/>
          </w:rPr>
          <w:fldChar w:fldCharType="separate"/>
        </w:r>
        <w:r w:rsidR="00F92968">
          <w:rPr>
            <w:noProof/>
            <w:webHidden/>
          </w:rPr>
          <w:t>22</w:t>
        </w:r>
        <w:r w:rsidR="00F92968">
          <w:rPr>
            <w:noProof/>
            <w:webHidden/>
          </w:rPr>
          <w:fldChar w:fldCharType="end"/>
        </w:r>
      </w:hyperlink>
    </w:p>
    <w:p w14:paraId="00E9D690" w14:textId="1589BE21"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5" w:history="1">
        <w:r w:rsidR="00F92968" w:rsidRPr="00716868">
          <w:rPr>
            <w:rStyle w:val="Hyperlink"/>
            <w:noProof/>
          </w:rPr>
          <w:t>4.</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Architektur</w:t>
        </w:r>
        <w:r w:rsidR="00F92968">
          <w:rPr>
            <w:noProof/>
            <w:webHidden/>
          </w:rPr>
          <w:tab/>
        </w:r>
        <w:r w:rsidR="00F92968">
          <w:rPr>
            <w:noProof/>
            <w:webHidden/>
          </w:rPr>
          <w:fldChar w:fldCharType="begin"/>
        </w:r>
        <w:r w:rsidR="00F92968">
          <w:rPr>
            <w:noProof/>
            <w:webHidden/>
          </w:rPr>
          <w:instrText xml:space="preserve"> PAGEREF _Toc518313125 \h </w:instrText>
        </w:r>
        <w:r w:rsidR="00F92968">
          <w:rPr>
            <w:noProof/>
            <w:webHidden/>
          </w:rPr>
        </w:r>
        <w:r w:rsidR="00F92968">
          <w:rPr>
            <w:noProof/>
            <w:webHidden/>
          </w:rPr>
          <w:fldChar w:fldCharType="separate"/>
        </w:r>
        <w:r w:rsidR="00F92968">
          <w:rPr>
            <w:noProof/>
            <w:webHidden/>
          </w:rPr>
          <w:t>23</w:t>
        </w:r>
        <w:r w:rsidR="00F92968">
          <w:rPr>
            <w:noProof/>
            <w:webHidden/>
          </w:rPr>
          <w:fldChar w:fldCharType="end"/>
        </w:r>
      </w:hyperlink>
    </w:p>
    <w:p w14:paraId="25D903B1" w14:textId="493A216C"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6" w:history="1">
        <w:r w:rsidR="00F92968" w:rsidRPr="00716868">
          <w:rPr>
            <w:rStyle w:val="Hyperlink"/>
            <w:noProof/>
          </w:rPr>
          <w:t>Verantwortlicher: Salko Nuhanovic</w:t>
        </w:r>
        <w:r w:rsidR="00F92968">
          <w:rPr>
            <w:noProof/>
            <w:webHidden/>
          </w:rPr>
          <w:tab/>
        </w:r>
        <w:r w:rsidR="00F92968">
          <w:rPr>
            <w:noProof/>
            <w:webHidden/>
          </w:rPr>
          <w:fldChar w:fldCharType="begin"/>
        </w:r>
        <w:r w:rsidR="00F92968">
          <w:rPr>
            <w:noProof/>
            <w:webHidden/>
          </w:rPr>
          <w:instrText xml:space="preserve"> PAGEREF _Toc518313126 \h </w:instrText>
        </w:r>
        <w:r w:rsidR="00F92968">
          <w:rPr>
            <w:noProof/>
            <w:webHidden/>
          </w:rPr>
        </w:r>
        <w:r w:rsidR="00F92968">
          <w:rPr>
            <w:noProof/>
            <w:webHidden/>
          </w:rPr>
          <w:fldChar w:fldCharType="separate"/>
        </w:r>
        <w:r w:rsidR="00F92968">
          <w:rPr>
            <w:noProof/>
            <w:webHidden/>
          </w:rPr>
          <w:t>23</w:t>
        </w:r>
        <w:r w:rsidR="00F92968">
          <w:rPr>
            <w:noProof/>
            <w:webHidden/>
          </w:rPr>
          <w:fldChar w:fldCharType="end"/>
        </w:r>
      </w:hyperlink>
    </w:p>
    <w:p w14:paraId="116F6BAE" w14:textId="6F027C45"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27" w:history="1">
        <w:r w:rsidR="00F92968" w:rsidRPr="00716868">
          <w:rPr>
            <w:rStyle w:val="Hyperlink"/>
            <w:noProof/>
          </w:rPr>
          <w:t>5.</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Netzwerk</w:t>
        </w:r>
        <w:r w:rsidR="00F92968">
          <w:rPr>
            <w:noProof/>
            <w:webHidden/>
          </w:rPr>
          <w:tab/>
        </w:r>
        <w:r w:rsidR="00F92968">
          <w:rPr>
            <w:noProof/>
            <w:webHidden/>
          </w:rPr>
          <w:fldChar w:fldCharType="begin"/>
        </w:r>
        <w:r w:rsidR="00F92968">
          <w:rPr>
            <w:noProof/>
            <w:webHidden/>
          </w:rPr>
          <w:instrText xml:space="preserve"> PAGEREF _Toc518313127 \h </w:instrText>
        </w:r>
        <w:r w:rsidR="00F92968">
          <w:rPr>
            <w:noProof/>
            <w:webHidden/>
          </w:rPr>
        </w:r>
        <w:r w:rsidR="00F92968">
          <w:rPr>
            <w:noProof/>
            <w:webHidden/>
          </w:rPr>
          <w:fldChar w:fldCharType="separate"/>
        </w:r>
        <w:r w:rsidR="00F92968">
          <w:rPr>
            <w:noProof/>
            <w:webHidden/>
          </w:rPr>
          <w:t>26</w:t>
        </w:r>
        <w:r w:rsidR="00F92968">
          <w:rPr>
            <w:noProof/>
            <w:webHidden/>
          </w:rPr>
          <w:fldChar w:fldCharType="end"/>
        </w:r>
      </w:hyperlink>
    </w:p>
    <w:p w14:paraId="7A82B109" w14:textId="1FEABA16"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8" w:history="1">
        <w:r w:rsidR="00F92968" w:rsidRPr="00716868">
          <w:rPr>
            <w:rStyle w:val="Hyperlink"/>
            <w:noProof/>
          </w:rPr>
          <w:t>Verantwortlicher: Hannes Aurednik</w:t>
        </w:r>
        <w:r w:rsidR="00F92968">
          <w:rPr>
            <w:noProof/>
            <w:webHidden/>
          </w:rPr>
          <w:tab/>
        </w:r>
        <w:r w:rsidR="00F92968">
          <w:rPr>
            <w:noProof/>
            <w:webHidden/>
          </w:rPr>
          <w:fldChar w:fldCharType="begin"/>
        </w:r>
        <w:r w:rsidR="00F92968">
          <w:rPr>
            <w:noProof/>
            <w:webHidden/>
          </w:rPr>
          <w:instrText xml:space="preserve"> PAGEREF _Toc518313128 \h </w:instrText>
        </w:r>
        <w:r w:rsidR="00F92968">
          <w:rPr>
            <w:noProof/>
            <w:webHidden/>
          </w:rPr>
        </w:r>
        <w:r w:rsidR="00F92968">
          <w:rPr>
            <w:noProof/>
            <w:webHidden/>
          </w:rPr>
          <w:fldChar w:fldCharType="separate"/>
        </w:r>
        <w:r w:rsidR="00F92968">
          <w:rPr>
            <w:noProof/>
            <w:webHidden/>
          </w:rPr>
          <w:t>26</w:t>
        </w:r>
        <w:r w:rsidR="00F92968">
          <w:rPr>
            <w:noProof/>
            <w:webHidden/>
          </w:rPr>
          <w:fldChar w:fldCharType="end"/>
        </w:r>
      </w:hyperlink>
    </w:p>
    <w:p w14:paraId="02CE9F05" w14:textId="001CB4AB"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29"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_Toc518313129 \h </w:instrText>
        </w:r>
        <w:r w:rsidR="00F92968">
          <w:rPr>
            <w:noProof/>
            <w:webHidden/>
          </w:rPr>
        </w:r>
        <w:r w:rsidR="00F92968">
          <w:rPr>
            <w:noProof/>
            <w:webHidden/>
          </w:rPr>
          <w:fldChar w:fldCharType="separate"/>
        </w:r>
        <w:r w:rsidR="00F92968">
          <w:rPr>
            <w:noProof/>
            <w:webHidden/>
          </w:rPr>
          <w:t>29</w:t>
        </w:r>
        <w:r w:rsidR="00F92968">
          <w:rPr>
            <w:noProof/>
            <w:webHidden/>
          </w:rPr>
          <w:fldChar w:fldCharType="end"/>
        </w:r>
      </w:hyperlink>
    </w:p>
    <w:p w14:paraId="4BB73E89" w14:textId="6A5EFBC2"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30" w:history="1">
        <w:r w:rsidR="00F92968" w:rsidRPr="00716868">
          <w:rPr>
            <w:rStyle w:val="Hyperlink"/>
            <w:noProof/>
          </w:rPr>
          <w:t>6.</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Sensorik</w:t>
        </w:r>
        <w:r w:rsidR="00F92968">
          <w:rPr>
            <w:noProof/>
            <w:webHidden/>
          </w:rPr>
          <w:tab/>
        </w:r>
        <w:r w:rsidR="00F92968">
          <w:rPr>
            <w:noProof/>
            <w:webHidden/>
          </w:rPr>
          <w:fldChar w:fldCharType="begin"/>
        </w:r>
        <w:r w:rsidR="00F92968">
          <w:rPr>
            <w:noProof/>
            <w:webHidden/>
          </w:rPr>
          <w:instrText xml:space="preserve"> PAGEREF _Toc518313130 \h </w:instrText>
        </w:r>
        <w:r w:rsidR="00F92968">
          <w:rPr>
            <w:noProof/>
            <w:webHidden/>
          </w:rPr>
        </w:r>
        <w:r w:rsidR="00F92968">
          <w:rPr>
            <w:noProof/>
            <w:webHidden/>
          </w:rPr>
          <w:fldChar w:fldCharType="separate"/>
        </w:r>
        <w:r w:rsidR="00F92968">
          <w:rPr>
            <w:noProof/>
            <w:webHidden/>
          </w:rPr>
          <w:t>30</w:t>
        </w:r>
        <w:r w:rsidR="00F92968">
          <w:rPr>
            <w:noProof/>
            <w:webHidden/>
          </w:rPr>
          <w:fldChar w:fldCharType="end"/>
        </w:r>
      </w:hyperlink>
    </w:p>
    <w:p w14:paraId="4FE6DEB2" w14:textId="26935836"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1" w:history="1">
        <w:r w:rsidR="00F92968" w:rsidRPr="00716868">
          <w:rPr>
            <w:rStyle w:val="Hyperlink"/>
            <w:noProof/>
          </w:rPr>
          <w:t>Verantwortlicher: Eva Gergely</w:t>
        </w:r>
        <w:r w:rsidR="00F92968">
          <w:rPr>
            <w:noProof/>
            <w:webHidden/>
          </w:rPr>
          <w:tab/>
        </w:r>
        <w:r w:rsidR="00F92968">
          <w:rPr>
            <w:noProof/>
            <w:webHidden/>
          </w:rPr>
          <w:fldChar w:fldCharType="begin"/>
        </w:r>
        <w:r w:rsidR="00F92968">
          <w:rPr>
            <w:noProof/>
            <w:webHidden/>
          </w:rPr>
          <w:instrText xml:space="preserve"> PAGEREF _Toc518313131 \h </w:instrText>
        </w:r>
        <w:r w:rsidR="00F92968">
          <w:rPr>
            <w:noProof/>
            <w:webHidden/>
          </w:rPr>
        </w:r>
        <w:r w:rsidR="00F92968">
          <w:rPr>
            <w:noProof/>
            <w:webHidden/>
          </w:rPr>
          <w:fldChar w:fldCharType="separate"/>
        </w:r>
        <w:r w:rsidR="00F92968">
          <w:rPr>
            <w:noProof/>
            <w:webHidden/>
          </w:rPr>
          <w:t>30</w:t>
        </w:r>
        <w:r w:rsidR="00F92968">
          <w:rPr>
            <w:noProof/>
            <w:webHidden/>
          </w:rPr>
          <w:fldChar w:fldCharType="end"/>
        </w:r>
      </w:hyperlink>
    </w:p>
    <w:p w14:paraId="66FA23BC" w14:textId="131219A4"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2"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_Toc518313132 \h </w:instrText>
        </w:r>
        <w:r w:rsidR="00F92968">
          <w:rPr>
            <w:noProof/>
            <w:webHidden/>
          </w:rPr>
        </w:r>
        <w:r w:rsidR="00F92968">
          <w:rPr>
            <w:noProof/>
            <w:webHidden/>
          </w:rPr>
          <w:fldChar w:fldCharType="separate"/>
        </w:r>
        <w:r w:rsidR="00F92968">
          <w:rPr>
            <w:noProof/>
            <w:webHidden/>
          </w:rPr>
          <w:t>31</w:t>
        </w:r>
        <w:r w:rsidR="00F92968">
          <w:rPr>
            <w:noProof/>
            <w:webHidden/>
          </w:rPr>
          <w:fldChar w:fldCharType="end"/>
        </w:r>
      </w:hyperlink>
    </w:p>
    <w:p w14:paraId="2539D1AB" w14:textId="606775E1"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3" w:history="1">
        <w:r w:rsidR="00F92968" w:rsidRPr="00716868">
          <w:rPr>
            <w:rStyle w:val="Hyperlink"/>
            <w:noProof/>
          </w:rPr>
          <w:t>Vorgehensweise</w:t>
        </w:r>
        <w:r w:rsidR="00F92968">
          <w:rPr>
            <w:noProof/>
            <w:webHidden/>
          </w:rPr>
          <w:tab/>
        </w:r>
        <w:r w:rsidR="00F92968">
          <w:rPr>
            <w:noProof/>
            <w:webHidden/>
          </w:rPr>
          <w:fldChar w:fldCharType="begin"/>
        </w:r>
        <w:r w:rsidR="00F92968">
          <w:rPr>
            <w:noProof/>
            <w:webHidden/>
          </w:rPr>
          <w:instrText xml:space="preserve"> PAGEREF _Toc518313133 \h </w:instrText>
        </w:r>
        <w:r w:rsidR="00F92968">
          <w:rPr>
            <w:noProof/>
            <w:webHidden/>
          </w:rPr>
        </w:r>
        <w:r w:rsidR="00F92968">
          <w:rPr>
            <w:noProof/>
            <w:webHidden/>
          </w:rPr>
          <w:fldChar w:fldCharType="separate"/>
        </w:r>
        <w:r w:rsidR="00F92968">
          <w:rPr>
            <w:noProof/>
            <w:webHidden/>
          </w:rPr>
          <w:t>31</w:t>
        </w:r>
        <w:r w:rsidR="00F92968">
          <w:rPr>
            <w:noProof/>
            <w:webHidden/>
          </w:rPr>
          <w:fldChar w:fldCharType="end"/>
        </w:r>
      </w:hyperlink>
    </w:p>
    <w:p w14:paraId="362D55F4" w14:textId="45F4C535"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34" w:history="1">
        <w:r w:rsidR="00F92968" w:rsidRPr="00716868">
          <w:rPr>
            <w:rStyle w:val="Hyperlink"/>
            <w:noProof/>
          </w:rPr>
          <w:t>7.</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Backend</w:t>
        </w:r>
        <w:r w:rsidR="00F92968">
          <w:rPr>
            <w:noProof/>
            <w:webHidden/>
          </w:rPr>
          <w:tab/>
        </w:r>
        <w:r w:rsidR="00F92968">
          <w:rPr>
            <w:noProof/>
            <w:webHidden/>
          </w:rPr>
          <w:fldChar w:fldCharType="begin"/>
        </w:r>
        <w:r w:rsidR="00F92968">
          <w:rPr>
            <w:noProof/>
            <w:webHidden/>
          </w:rPr>
          <w:instrText xml:space="preserve"> PAGEREF _Toc518313134 \h </w:instrText>
        </w:r>
        <w:r w:rsidR="00F92968">
          <w:rPr>
            <w:noProof/>
            <w:webHidden/>
          </w:rPr>
        </w:r>
        <w:r w:rsidR="00F92968">
          <w:rPr>
            <w:noProof/>
            <w:webHidden/>
          </w:rPr>
          <w:fldChar w:fldCharType="separate"/>
        </w:r>
        <w:r w:rsidR="00F92968">
          <w:rPr>
            <w:noProof/>
            <w:webHidden/>
          </w:rPr>
          <w:t>37</w:t>
        </w:r>
        <w:r w:rsidR="00F92968">
          <w:rPr>
            <w:noProof/>
            <w:webHidden/>
          </w:rPr>
          <w:fldChar w:fldCharType="end"/>
        </w:r>
      </w:hyperlink>
    </w:p>
    <w:p w14:paraId="04473A66" w14:textId="2A9A4AEF"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5" w:history="1">
        <w:r w:rsidR="00F92968" w:rsidRPr="00716868">
          <w:rPr>
            <w:rStyle w:val="Hyperlink"/>
            <w:noProof/>
          </w:rPr>
          <w:t>Verantwortlicher: Stephan Nöhrer</w:t>
        </w:r>
        <w:r w:rsidR="00F92968">
          <w:rPr>
            <w:noProof/>
            <w:webHidden/>
          </w:rPr>
          <w:tab/>
        </w:r>
        <w:r w:rsidR="00F92968">
          <w:rPr>
            <w:noProof/>
            <w:webHidden/>
          </w:rPr>
          <w:fldChar w:fldCharType="begin"/>
        </w:r>
        <w:r w:rsidR="00F92968">
          <w:rPr>
            <w:noProof/>
            <w:webHidden/>
          </w:rPr>
          <w:instrText xml:space="preserve"> PAGEREF _Toc518313135 \h </w:instrText>
        </w:r>
        <w:r w:rsidR="00F92968">
          <w:rPr>
            <w:noProof/>
            <w:webHidden/>
          </w:rPr>
        </w:r>
        <w:r w:rsidR="00F92968">
          <w:rPr>
            <w:noProof/>
            <w:webHidden/>
          </w:rPr>
          <w:fldChar w:fldCharType="separate"/>
        </w:r>
        <w:r w:rsidR="00F92968">
          <w:rPr>
            <w:noProof/>
            <w:webHidden/>
          </w:rPr>
          <w:t>37</w:t>
        </w:r>
        <w:r w:rsidR="00F92968">
          <w:rPr>
            <w:noProof/>
            <w:webHidden/>
          </w:rPr>
          <w:fldChar w:fldCharType="end"/>
        </w:r>
      </w:hyperlink>
    </w:p>
    <w:p w14:paraId="3B981CD8" w14:textId="180256D8"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6"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_Toc518313136 \h </w:instrText>
        </w:r>
        <w:r w:rsidR="00F92968">
          <w:rPr>
            <w:noProof/>
            <w:webHidden/>
          </w:rPr>
        </w:r>
        <w:r w:rsidR="00F92968">
          <w:rPr>
            <w:noProof/>
            <w:webHidden/>
          </w:rPr>
          <w:fldChar w:fldCharType="separate"/>
        </w:r>
        <w:r w:rsidR="00F92968">
          <w:rPr>
            <w:noProof/>
            <w:webHidden/>
          </w:rPr>
          <w:t>38</w:t>
        </w:r>
        <w:r w:rsidR="00F92968">
          <w:rPr>
            <w:noProof/>
            <w:webHidden/>
          </w:rPr>
          <w:fldChar w:fldCharType="end"/>
        </w:r>
      </w:hyperlink>
    </w:p>
    <w:p w14:paraId="55975060" w14:textId="1E5D5CB8"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7" w:history="1">
        <w:r w:rsidR="00F92968" w:rsidRPr="00716868">
          <w:rPr>
            <w:rStyle w:val="Hyperlink"/>
            <w:noProof/>
          </w:rPr>
          <w:t>Verwendete Technologien</w:t>
        </w:r>
        <w:r w:rsidR="00F92968">
          <w:rPr>
            <w:noProof/>
            <w:webHidden/>
          </w:rPr>
          <w:tab/>
        </w:r>
        <w:r w:rsidR="00F92968">
          <w:rPr>
            <w:noProof/>
            <w:webHidden/>
          </w:rPr>
          <w:fldChar w:fldCharType="begin"/>
        </w:r>
        <w:r w:rsidR="00F92968">
          <w:rPr>
            <w:noProof/>
            <w:webHidden/>
          </w:rPr>
          <w:instrText xml:space="preserve"> PAGEREF _Toc518313137 \h </w:instrText>
        </w:r>
        <w:r w:rsidR="00F92968">
          <w:rPr>
            <w:noProof/>
            <w:webHidden/>
          </w:rPr>
        </w:r>
        <w:r w:rsidR="00F92968">
          <w:rPr>
            <w:noProof/>
            <w:webHidden/>
          </w:rPr>
          <w:fldChar w:fldCharType="separate"/>
        </w:r>
        <w:r w:rsidR="00F92968">
          <w:rPr>
            <w:noProof/>
            <w:webHidden/>
          </w:rPr>
          <w:t>38</w:t>
        </w:r>
        <w:r w:rsidR="00F92968">
          <w:rPr>
            <w:noProof/>
            <w:webHidden/>
          </w:rPr>
          <w:fldChar w:fldCharType="end"/>
        </w:r>
      </w:hyperlink>
    </w:p>
    <w:p w14:paraId="28F35EC6" w14:textId="2328F218"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8" w:history="1">
        <w:r w:rsidR="00F92968" w:rsidRPr="00716868">
          <w:rPr>
            <w:rStyle w:val="Hyperlink"/>
            <w:noProof/>
          </w:rPr>
          <w:t>Architektur und Patterns</w:t>
        </w:r>
        <w:r w:rsidR="00F92968">
          <w:rPr>
            <w:noProof/>
            <w:webHidden/>
          </w:rPr>
          <w:tab/>
        </w:r>
        <w:r w:rsidR="00F92968">
          <w:rPr>
            <w:noProof/>
            <w:webHidden/>
          </w:rPr>
          <w:fldChar w:fldCharType="begin"/>
        </w:r>
        <w:r w:rsidR="00F92968">
          <w:rPr>
            <w:noProof/>
            <w:webHidden/>
          </w:rPr>
          <w:instrText xml:space="preserve"> PAGEREF _Toc518313138 \h </w:instrText>
        </w:r>
        <w:r w:rsidR="00F92968">
          <w:rPr>
            <w:noProof/>
            <w:webHidden/>
          </w:rPr>
        </w:r>
        <w:r w:rsidR="00F92968">
          <w:rPr>
            <w:noProof/>
            <w:webHidden/>
          </w:rPr>
          <w:fldChar w:fldCharType="separate"/>
        </w:r>
        <w:r w:rsidR="00F92968">
          <w:rPr>
            <w:noProof/>
            <w:webHidden/>
          </w:rPr>
          <w:t>39</w:t>
        </w:r>
        <w:r w:rsidR="00F92968">
          <w:rPr>
            <w:noProof/>
            <w:webHidden/>
          </w:rPr>
          <w:fldChar w:fldCharType="end"/>
        </w:r>
      </w:hyperlink>
    </w:p>
    <w:p w14:paraId="1B879AFD" w14:textId="01627061"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39" w:history="1">
        <w:r w:rsidR="00F92968" w:rsidRPr="00716868">
          <w:rPr>
            <w:rStyle w:val="Hyperlink"/>
            <w:noProof/>
          </w:rPr>
          <w:t>Vorgehensweise</w:t>
        </w:r>
        <w:r w:rsidR="00F92968">
          <w:rPr>
            <w:noProof/>
            <w:webHidden/>
          </w:rPr>
          <w:tab/>
        </w:r>
        <w:r w:rsidR="00F92968">
          <w:rPr>
            <w:noProof/>
            <w:webHidden/>
          </w:rPr>
          <w:fldChar w:fldCharType="begin"/>
        </w:r>
        <w:r w:rsidR="00F92968">
          <w:rPr>
            <w:noProof/>
            <w:webHidden/>
          </w:rPr>
          <w:instrText xml:space="preserve"> PAGEREF _Toc518313139 \h </w:instrText>
        </w:r>
        <w:r w:rsidR="00F92968">
          <w:rPr>
            <w:noProof/>
            <w:webHidden/>
          </w:rPr>
        </w:r>
        <w:r w:rsidR="00F92968">
          <w:rPr>
            <w:noProof/>
            <w:webHidden/>
          </w:rPr>
          <w:fldChar w:fldCharType="separate"/>
        </w:r>
        <w:r w:rsidR="00F92968">
          <w:rPr>
            <w:noProof/>
            <w:webHidden/>
          </w:rPr>
          <w:t>39</w:t>
        </w:r>
        <w:r w:rsidR="00F92968">
          <w:rPr>
            <w:noProof/>
            <w:webHidden/>
          </w:rPr>
          <w:fldChar w:fldCharType="end"/>
        </w:r>
      </w:hyperlink>
    </w:p>
    <w:p w14:paraId="3C519335" w14:textId="77E8BBEC"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40" w:history="1">
        <w:r w:rsidR="00F92968" w:rsidRPr="00716868">
          <w:rPr>
            <w:rStyle w:val="Hyperlink"/>
            <w:noProof/>
          </w:rPr>
          <w:t>8.</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Alexa Skill</w:t>
        </w:r>
        <w:r w:rsidR="00F92968">
          <w:rPr>
            <w:noProof/>
            <w:webHidden/>
          </w:rPr>
          <w:tab/>
        </w:r>
        <w:r w:rsidR="00F92968">
          <w:rPr>
            <w:noProof/>
            <w:webHidden/>
          </w:rPr>
          <w:fldChar w:fldCharType="begin"/>
        </w:r>
        <w:r w:rsidR="00F92968">
          <w:rPr>
            <w:noProof/>
            <w:webHidden/>
          </w:rPr>
          <w:instrText xml:space="preserve"> PAGEREF _Toc518313140 \h </w:instrText>
        </w:r>
        <w:r w:rsidR="00F92968">
          <w:rPr>
            <w:noProof/>
            <w:webHidden/>
          </w:rPr>
        </w:r>
        <w:r w:rsidR="00F92968">
          <w:rPr>
            <w:noProof/>
            <w:webHidden/>
          </w:rPr>
          <w:fldChar w:fldCharType="separate"/>
        </w:r>
        <w:r w:rsidR="00F92968">
          <w:rPr>
            <w:noProof/>
            <w:webHidden/>
          </w:rPr>
          <w:t>42</w:t>
        </w:r>
        <w:r w:rsidR="00F92968">
          <w:rPr>
            <w:noProof/>
            <w:webHidden/>
          </w:rPr>
          <w:fldChar w:fldCharType="end"/>
        </w:r>
      </w:hyperlink>
    </w:p>
    <w:p w14:paraId="2089340B" w14:textId="0943587A"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1" w:history="1">
        <w:r w:rsidR="00F92968" w:rsidRPr="00716868">
          <w:rPr>
            <w:rStyle w:val="Hyperlink"/>
            <w:noProof/>
          </w:rPr>
          <w:t>Verantwortlicher: Salko Nuhanovic</w:t>
        </w:r>
        <w:r w:rsidR="00F92968">
          <w:rPr>
            <w:noProof/>
            <w:webHidden/>
          </w:rPr>
          <w:tab/>
        </w:r>
        <w:r w:rsidR="00F92968">
          <w:rPr>
            <w:noProof/>
            <w:webHidden/>
          </w:rPr>
          <w:fldChar w:fldCharType="begin"/>
        </w:r>
        <w:r w:rsidR="00F92968">
          <w:rPr>
            <w:noProof/>
            <w:webHidden/>
          </w:rPr>
          <w:instrText xml:space="preserve"> PAGEREF _Toc518313141 \h </w:instrText>
        </w:r>
        <w:r w:rsidR="00F92968">
          <w:rPr>
            <w:noProof/>
            <w:webHidden/>
          </w:rPr>
        </w:r>
        <w:r w:rsidR="00F92968">
          <w:rPr>
            <w:noProof/>
            <w:webHidden/>
          </w:rPr>
          <w:fldChar w:fldCharType="separate"/>
        </w:r>
        <w:r w:rsidR="00F92968">
          <w:rPr>
            <w:noProof/>
            <w:webHidden/>
          </w:rPr>
          <w:t>42</w:t>
        </w:r>
        <w:r w:rsidR="00F92968">
          <w:rPr>
            <w:noProof/>
            <w:webHidden/>
          </w:rPr>
          <w:fldChar w:fldCharType="end"/>
        </w:r>
      </w:hyperlink>
    </w:p>
    <w:p w14:paraId="4A9E5107" w14:textId="151F90FE"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2"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_Toc518313142 \h </w:instrText>
        </w:r>
        <w:r w:rsidR="00F92968">
          <w:rPr>
            <w:noProof/>
            <w:webHidden/>
          </w:rPr>
        </w:r>
        <w:r w:rsidR="00F92968">
          <w:rPr>
            <w:noProof/>
            <w:webHidden/>
          </w:rPr>
          <w:fldChar w:fldCharType="separate"/>
        </w:r>
        <w:r w:rsidR="00F92968">
          <w:rPr>
            <w:noProof/>
            <w:webHidden/>
          </w:rPr>
          <w:t>49</w:t>
        </w:r>
        <w:r w:rsidR="00F92968">
          <w:rPr>
            <w:noProof/>
            <w:webHidden/>
          </w:rPr>
          <w:fldChar w:fldCharType="end"/>
        </w:r>
      </w:hyperlink>
    </w:p>
    <w:p w14:paraId="36975AE0" w14:textId="77952DC3"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43" w:history="1">
        <w:r w:rsidR="00F92968" w:rsidRPr="00716868">
          <w:rPr>
            <w:rStyle w:val="Hyperlink"/>
            <w:noProof/>
          </w:rPr>
          <w:t>9.</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Frontend Implementierung</w:t>
        </w:r>
        <w:r w:rsidR="00F92968">
          <w:rPr>
            <w:noProof/>
            <w:webHidden/>
          </w:rPr>
          <w:tab/>
        </w:r>
        <w:r w:rsidR="00F92968">
          <w:rPr>
            <w:noProof/>
            <w:webHidden/>
          </w:rPr>
          <w:fldChar w:fldCharType="begin"/>
        </w:r>
        <w:r w:rsidR="00F92968">
          <w:rPr>
            <w:noProof/>
            <w:webHidden/>
          </w:rPr>
          <w:instrText xml:space="preserve"> PAGEREF _Toc518313143 \h </w:instrText>
        </w:r>
        <w:r w:rsidR="00F92968">
          <w:rPr>
            <w:noProof/>
            <w:webHidden/>
          </w:rPr>
        </w:r>
        <w:r w:rsidR="00F92968">
          <w:rPr>
            <w:noProof/>
            <w:webHidden/>
          </w:rPr>
          <w:fldChar w:fldCharType="separate"/>
        </w:r>
        <w:r w:rsidR="00F92968">
          <w:rPr>
            <w:noProof/>
            <w:webHidden/>
          </w:rPr>
          <w:t>50</w:t>
        </w:r>
        <w:r w:rsidR="00F92968">
          <w:rPr>
            <w:noProof/>
            <w:webHidden/>
          </w:rPr>
          <w:fldChar w:fldCharType="end"/>
        </w:r>
      </w:hyperlink>
    </w:p>
    <w:p w14:paraId="67861B57" w14:textId="2BFBD877"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4" w:history="1">
        <w:r w:rsidR="00F92968" w:rsidRPr="00716868">
          <w:rPr>
            <w:rStyle w:val="Hyperlink"/>
            <w:noProof/>
          </w:rPr>
          <w:t>Verantwortlicher: Stephan Nöhrer</w:t>
        </w:r>
        <w:r w:rsidR="00F92968">
          <w:rPr>
            <w:noProof/>
            <w:webHidden/>
          </w:rPr>
          <w:tab/>
        </w:r>
        <w:r w:rsidR="00F92968">
          <w:rPr>
            <w:noProof/>
            <w:webHidden/>
          </w:rPr>
          <w:fldChar w:fldCharType="begin"/>
        </w:r>
        <w:r w:rsidR="00F92968">
          <w:rPr>
            <w:noProof/>
            <w:webHidden/>
          </w:rPr>
          <w:instrText xml:space="preserve"> PAGEREF _Toc518313144 \h </w:instrText>
        </w:r>
        <w:r w:rsidR="00F92968">
          <w:rPr>
            <w:noProof/>
            <w:webHidden/>
          </w:rPr>
        </w:r>
        <w:r w:rsidR="00F92968">
          <w:rPr>
            <w:noProof/>
            <w:webHidden/>
          </w:rPr>
          <w:fldChar w:fldCharType="separate"/>
        </w:r>
        <w:r w:rsidR="00F92968">
          <w:rPr>
            <w:noProof/>
            <w:webHidden/>
          </w:rPr>
          <w:t>50</w:t>
        </w:r>
        <w:r w:rsidR="00F92968">
          <w:rPr>
            <w:noProof/>
            <w:webHidden/>
          </w:rPr>
          <w:fldChar w:fldCharType="end"/>
        </w:r>
      </w:hyperlink>
    </w:p>
    <w:p w14:paraId="1ED3BBE3" w14:textId="4E98200D"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5" w:history="1">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_Toc518313145 \h </w:instrText>
        </w:r>
        <w:r w:rsidR="00F92968">
          <w:rPr>
            <w:noProof/>
            <w:webHidden/>
          </w:rPr>
        </w:r>
        <w:r w:rsidR="00F92968">
          <w:rPr>
            <w:noProof/>
            <w:webHidden/>
          </w:rPr>
          <w:fldChar w:fldCharType="separate"/>
        </w:r>
        <w:r w:rsidR="00F92968">
          <w:rPr>
            <w:noProof/>
            <w:webHidden/>
          </w:rPr>
          <w:t>50</w:t>
        </w:r>
        <w:r w:rsidR="00F92968">
          <w:rPr>
            <w:noProof/>
            <w:webHidden/>
          </w:rPr>
          <w:fldChar w:fldCharType="end"/>
        </w:r>
      </w:hyperlink>
    </w:p>
    <w:p w14:paraId="3BDBC0CB" w14:textId="6FC5260C"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6" w:history="1">
        <w:r w:rsidR="00F92968" w:rsidRPr="00716868">
          <w:rPr>
            <w:rStyle w:val="Hyperlink"/>
            <w:noProof/>
          </w:rPr>
          <w:t>JavaScript, CSS und Tools</w:t>
        </w:r>
        <w:r w:rsidR="00F92968">
          <w:rPr>
            <w:noProof/>
            <w:webHidden/>
          </w:rPr>
          <w:tab/>
        </w:r>
        <w:r w:rsidR="00F92968">
          <w:rPr>
            <w:noProof/>
            <w:webHidden/>
          </w:rPr>
          <w:fldChar w:fldCharType="begin"/>
        </w:r>
        <w:r w:rsidR="00F92968">
          <w:rPr>
            <w:noProof/>
            <w:webHidden/>
          </w:rPr>
          <w:instrText xml:space="preserve"> PAGEREF _Toc518313146 \h </w:instrText>
        </w:r>
        <w:r w:rsidR="00F92968">
          <w:rPr>
            <w:noProof/>
            <w:webHidden/>
          </w:rPr>
        </w:r>
        <w:r w:rsidR="00F92968">
          <w:rPr>
            <w:noProof/>
            <w:webHidden/>
          </w:rPr>
          <w:fldChar w:fldCharType="separate"/>
        </w:r>
        <w:r w:rsidR="00F92968">
          <w:rPr>
            <w:noProof/>
            <w:webHidden/>
          </w:rPr>
          <w:t>51</w:t>
        </w:r>
        <w:r w:rsidR="00F92968">
          <w:rPr>
            <w:noProof/>
            <w:webHidden/>
          </w:rPr>
          <w:fldChar w:fldCharType="end"/>
        </w:r>
      </w:hyperlink>
    </w:p>
    <w:p w14:paraId="787FF09A" w14:textId="62BD2347"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7" w:history="1">
        <w:r w:rsidR="00F92968" w:rsidRPr="00716868">
          <w:rPr>
            <w:rStyle w:val="Hyperlink"/>
            <w:noProof/>
          </w:rPr>
          <w:t>Vorgehensweise</w:t>
        </w:r>
        <w:r w:rsidR="00F92968">
          <w:rPr>
            <w:noProof/>
            <w:webHidden/>
          </w:rPr>
          <w:tab/>
        </w:r>
        <w:r w:rsidR="00F92968">
          <w:rPr>
            <w:noProof/>
            <w:webHidden/>
          </w:rPr>
          <w:fldChar w:fldCharType="begin"/>
        </w:r>
        <w:r w:rsidR="00F92968">
          <w:rPr>
            <w:noProof/>
            <w:webHidden/>
          </w:rPr>
          <w:instrText xml:space="preserve"> PAGEREF _Toc518313147 \h </w:instrText>
        </w:r>
        <w:r w:rsidR="00F92968">
          <w:rPr>
            <w:noProof/>
            <w:webHidden/>
          </w:rPr>
        </w:r>
        <w:r w:rsidR="00F92968">
          <w:rPr>
            <w:noProof/>
            <w:webHidden/>
          </w:rPr>
          <w:fldChar w:fldCharType="separate"/>
        </w:r>
        <w:r w:rsidR="00F92968">
          <w:rPr>
            <w:noProof/>
            <w:webHidden/>
          </w:rPr>
          <w:t>51</w:t>
        </w:r>
        <w:r w:rsidR="00F92968">
          <w:rPr>
            <w:noProof/>
            <w:webHidden/>
          </w:rPr>
          <w:fldChar w:fldCharType="end"/>
        </w:r>
      </w:hyperlink>
    </w:p>
    <w:p w14:paraId="5F3E4160" w14:textId="7D00F8CC" w:rsidR="00F92968" w:rsidRDefault="00766A3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48" w:history="1">
        <w:r w:rsidR="00F92968" w:rsidRPr="00716868">
          <w:rPr>
            <w:rStyle w:val="Hyperlink"/>
            <w:noProof/>
          </w:rPr>
          <w:t>10.</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AP: Embedded Integration</w:t>
        </w:r>
        <w:r w:rsidR="00F92968">
          <w:rPr>
            <w:noProof/>
            <w:webHidden/>
          </w:rPr>
          <w:tab/>
        </w:r>
        <w:r w:rsidR="00F92968">
          <w:rPr>
            <w:noProof/>
            <w:webHidden/>
          </w:rPr>
          <w:fldChar w:fldCharType="begin"/>
        </w:r>
        <w:r w:rsidR="00F92968">
          <w:rPr>
            <w:noProof/>
            <w:webHidden/>
          </w:rPr>
          <w:instrText xml:space="preserve"> PAGEREF _Toc518313148 \h </w:instrText>
        </w:r>
        <w:r w:rsidR="00F92968">
          <w:rPr>
            <w:noProof/>
            <w:webHidden/>
          </w:rPr>
        </w:r>
        <w:r w:rsidR="00F92968">
          <w:rPr>
            <w:noProof/>
            <w:webHidden/>
          </w:rPr>
          <w:fldChar w:fldCharType="separate"/>
        </w:r>
        <w:r w:rsidR="00F92968">
          <w:rPr>
            <w:noProof/>
            <w:webHidden/>
          </w:rPr>
          <w:t>54</w:t>
        </w:r>
        <w:r w:rsidR="00F92968">
          <w:rPr>
            <w:noProof/>
            <w:webHidden/>
          </w:rPr>
          <w:fldChar w:fldCharType="end"/>
        </w:r>
      </w:hyperlink>
    </w:p>
    <w:p w14:paraId="725EDC69" w14:textId="3A445819"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49" w:history="1">
        <w:r w:rsidR="00F92968" w:rsidRPr="00716868">
          <w:rPr>
            <w:rStyle w:val="Hyperlink"/>
            <w:noProof/>
          </w:rPr>
          <w:t>Verantwortlicher: Hannes Aurednik</w:t>
        </w:r>
        <w:r w:rsidR="00F92968">
          <w:rPr>
            <w:noProof/>
            <w:webHidden/>
          </w:rPr>
          <w:tab/>
        </w:r>
        <w:r w:rsidR="00F92968">
          <w:rPr>
            <w:noProof/>
            <w:webHidden/>
          </w:rPr>
          <w:fldChar w:fldCharType="begin"/>
        </w:r>
        <w:r w:rsidR="00F92968">
          <w:rPr>
            <w:noProof/>
            <w:webHidden/>
          </w:rPr>
          <w:instrText xml:space="preserve"> PAGEREF _Toc518313149 \h </w:instrText>
        </w:r>
        <w:r w:rsidR="00F92968">
          <w:rPr>
            <w:noProof/>
            <w:webHidden/>
          </w:rPr>
        </w:r>
        <w:r w:rsidR="00F92968">
          <w:rPr>
            <w:noProof/>
            <w:webHidden/>
          </w:rPr>
          <w:fldChar w:fldCharType="separate"/>
        </w:r>
        <w:r w:rsidR="00F92968">
          <w:rPr>
            <w:noProof/>
            <w:webHidden/>
          </w:rPr>
          <w:t>54</w:t>
        </w:r>
        <w:r w:rsidR="00F92968">
          <w:rPr>
            <w:noProof/>
            <w:webHidden/>
          </w:rPr>
          <w:fldChar w:fldCharType="end"/>
        </w:r>
      </w:hyperlink>
    </w:p>
    <w:p w14:paraId="3C3A8E7F" w14:textId="1AFB5114"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0" w:history="1">
        <w:r w:rsidR="00F92968" w:rsidRPr="00716868">
          <w:rPr>
            <w:rStyle w:val="Hyperlink"/>
            <w:noProof/>
          </w:rPr>
          <w:t>Analyse und Bewertung Integrationsszenarien</w:t>
        </w:r>
        <w:r w:rsidR="00F92968">
          <w:rPr>
            <w:noProof/>
            <w:webHidden/>
          </w:rPr>
          <w:tab/>
        </w:r>
        <w:r w:rsidR="00F92968">
          <w:rPr>
            <w:noProof/>
            <w:webHidden/>
          </w:rPr>
          <w:fldChar w:fldCharType="begin"/>
        </w:r>
        <w:r w:rsidR="00F92968">
          <w:rPr>
            <w:noProof/>
            <w:webHidden/>
          </w:rPr>
          <w:instrText xml:space="preserve"> PAGEREF _Toc518313150 \h </w:instrText>
        </w:r>
        <w:r w:rsidR="00F92968">
          <w:rPr>
            <w:noProof/>
            <w:webHidden/>
          </w:rPr>
        </w:r>
        <w:r w:rsidR="00F92968">
          <w:rPr>
            <w:noProof/>
            <w:webHidden/>
          </w:rPr>
          <w:fldChar w:fldCharType="separate"/>
        </w:r>
        <w:r w:rsidR="00F92968">
          <w:rPr>
            <w:noProof/>
            <w:webHidden/>
          </w:rPr>
          <w:t>54</w:t>
        </w:r>
        <w:r w:rsidR="00F92968">
          <w:rPr>
            <w:noProof/>
            <w:webHidden/>
          </w:rPr>
          <w:fldChar w:fldCharType="end"/>
        </w:r>
      </w:hyperlink>
    </w:p>
    <w:p w14:paraId="2D797CC6" w14:textId="6AD894AA"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1" w:history="1">
        <w:r w:rsidR="00F92968" w:rsidRPr="00716868">
          <w:rPr>
            <w:rStyle w:val="Hyperlink"/>
            <w:noProof/>
          </w:rPr>
          <w:t>Integration mittels Mailboxen</w:t>
        </w:r>
        <w:r w:rsidR="00F92968">
          <w:rPr>
            <w:noProof/>
            <w:webHidden/>
          </w:rPr>
          <w:tab/>
        </w:r>
        <w:r w:rsidR="00F92968">
          <w:rPr>
            <w:noProof/>
            <w:webHidden/>
          </w:rPr>
          <w:fldChar w:fldCharType="begin"/>
        </w:r>
        <w:r w:rsidR="00F92968">
          <w:rPr>
            <w:noProof/>
            <w:webHidden/>
          </w:rPr>
          <w:instrText xml:space="preserve"> PAGEREF _Toc518313151 \h </w:instrText>
        </w:r>
        <w:r w:rsidR="00F92968">
          <w:rPr>
            <w:noProof/>
            <w:webHidden/>
          </w:rPr>
        </w:r>
        <w:r w:rsidR="00F92968">
          <w:rPr>
            <w:noProof/>
            <w:webHidden/>
          </w:rPr>
          <w:fldChar w:fldCharType="separate"/>
        </w:r>
        <w:r w:rsidR="00F92968">
          <w:rPr>
            <w:noProof/>
            <w:webHidden/>
          </w:rPr>
          <w:t>55</w:t>
        </w:r>
        <w:r w:rsidR="00F92968">
          <w:rPr>
            <w:noProof/>
            <w:webHidden/>
          </w:rPr>
          <w:fldChar w:fldCharType="end"/>
        </w:r>
      </w:hyperlink>
    </w:p>
    <w:p w14:paraId="28B47B38" w14:textId="4DF242EE"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2" w:history="1">
        <w:r w:rsidR="00F92968" w:rsidRPr="00716868">
          <w:rPr>
            <w:rStyle w:val="Hyperlink"/>
            <w:noProof/>
          </w:rPr>
          <w:t>Aufgetretene Herausforderungen</w:t>
        </w:r>
        <w:r w:rsidR="00F92968">
          <w:rPr>
            <w:noProof/>
            <w:webHidden/>
          </w:rPr>
          <w:tab/>
        </w:r>
        <w:r w:rsidR="00F92968">
          <w:rPr>
            <w:noProof/>
            <w:webHidden/>
          </w:rPr>
          <w:fldChar w:fldCharType="begin"/>
        </w:r>
        <w:r w:rsidR="00F92968">
          <w:rPr>
            <w:noProof/>
            <w:webHidden/>
          </w:rPr>
          <w:instrText xml:space="preserve"> PAGEREF _Toc518313152 \h </w:instrText>
        </w:r>
        <w:r w:rsidR="00F92968">
          <w:rPr>
            <w:noProof/>
            <w:webHidden/>
          </w:rPr>
        </w:r>
        <w:r w:rsidR="00F92968">
          <w:rPr>
            <w:noProof/>
            <w:webHidden/>
          </w:rPr>
          <w:fldChar w:fldCharType="separate"/>
        </w:r>
        <w:r w:rsidR="00F92968">
          <w:rPr>
            <w:noProof/>
            <w:webHidden/>
          </w:rPr>
          <w:t>57</w:t>
        </w:r>
        <w:r w:rsidR="00F92968">
          <w:rPr>
            <w:noProof/>
            <w:webHidden/>
          </w:rPr>
          <w:fldChar w:fldCharType="end"/>
        </w:r>
      </w:hyperlink>
    </w:p>
    <w:p w14:paraId="2EE7CB2B" w14:textId="289ADC40"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53" w:history="1">
        <w:r w:rsidR="00F92968" w:rsidRPr="00716868">
          <w:rPr>
            <w:rStyle w:val="Hyperlink"/>
            <w:noProof/>
          </w:rPr>
          <w:t>Refactoring-Maßnahmen</w:t>
        </w:r>
        <w:r w:rsidR="00F92968">
          <w:rPr>
            <w:noProof/>
            <w:webHidden/>
          </w:rPr>
          <w:tab/>
        </w:r>
        <w:r w:rsidR="00F92968">
          <w:rPr>
            <w:noProof/>
            <w:webHidden/>
          </w:rPr>
          <w:fldChar w:fldCharType="begin"/>
        </w:r>
        <w:r w:rsidR="00F92968">
          <w:rPr>
            <w:noProof/>
            <w:webHidden/>
          </w:rPr>
          <w:instrText xml:space="preserve"> PAGEREF _Toc518313153 \h </w:instrText>
        </w:r>
        <w:r w:rsidR="00F92968">
          <w:rPr>
            <w:noProof/>
            <w:webHidden/>
          </w:rPr>
        </w:r>
        <w:r w:rsidR="00F92968">
          <w:rPr>
            <w:noProof/>
            <w:webHidden/>
          </w:rPr>
          <w:fldChar w:fldCharType="separate"/>
        </w:r>
        <w:r w:rsidR="00F92968">
          <w:rPr>
            <w:noProof/>
            <w:webHidden/>
          </w:rPr>
          <w:t>57</w:t>
        </w:r>
        <w:r w:rsidR="00F92968">
          <w:rPr>
            <w:noProof/>
            <w:webHidden/>
          </w:rPr>
          <w:fldChar w:fldCharType="end"/>
        </w:r>
      </w:hyperlink>
    </w:p>
    <w:p w14:paraId="0D69F077" w14:textId="5CBED7C5" w:rsidR="00F92968" w:rsidRDefault="00766A3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4" w:history="1">
        <w:r w:rsidR="00F92968" w:rsidRPr="00716868">
          <w:rPr>
            <w:rStyle w:val="Hyperlink"/>
            <w:noProof/>
          </w:rPr>
          <w:t>11.</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Installationsanleitung</w:t>
        </w:r>
        <w:r w:rsidR="00F92968">
          <w:rPr>
            <w:noProof/>
            <w:webHidden/>
          </w:rPr>
          <w:tab/>
        </w:r>
        <w:r w:rsidR="00F92968">
          <w:rPr>
            <w:noProof/>
            <w:webHidden/>
          </w:rPr>
          <w:fldChar w:fldCharType="begin"/>
        </w:r>
        <w:r w:rsidR="00F92968">
          <w:rPr>
            <w:noProof/>
            <w:webHidden/>
          </w:rPr>
          <w:instrText xml:space="preserve"> PAGEREF _Toc518313154 \h </w:instrText>
        </w:r>
        <w:r w:rsidR="00F92968">
          <w:rPr>
            <w:noProof/>
            <w:webHidden/>
          </w:rPr>
        </w:r>
        <w:r w:rsidR="00F92968">
          <w:rPr>
            <w:noProof/>
            <w:webHidden/>
          </w:rPr>
          <w:fldChar w:fldCharType="separate"/>
        </w:r>
        <w:r w:rsidR="00F92968">
          <w:rPr>
            <w:noProof/>
            <w:webHidden/>
          </w:rPr>
          <w:t>58</w:t>
        </w:r>
        <w:r w:rsidR="00F92968">
          <w:rPr>
            <w:noProof/>
            <w:webHidden/>
          </w:rPr>
          <w:fldChar w:fldCharType="end"/>
        </w:r>
      </w:hyperlink>
    </w:p>
    <w:p w14:paraId="343AAF6B" w14:textId="0C59EA39" w:rsidR="00F92968" w:rsidRDefault="00766A3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55" w:history="1">
        <w:r w:rsidR="00F92968" w:rsidRPr="00716868">
          <w:rPr>
            <w:rStyle w:val="Hyperlink"/>
            <w:noProof/>
          </w:rPr>
          <w:t>Anhang</w:t>
        </w:r>
        <w:r w:rsidR="00F92968">
          <w:rPr>
            <w:noProof/>
            <w:webHidden/>
          </w:rPr>
          <w:tab/>
        </w:r>
        <w:r w:rsidR="00F92968">
          <w:rPr>
            <w:noProof/>
            <w:webHidden/>
          </w:rPr>
          <w:fldChar w:fldCharType="begin"/>
        </w:r>
        <w:r w:rsidR="00F92968">
          <w:rPr>
            <w:noProof/>
            <w:webHidden/>
          </w:rPr>
          <w:instrText xml:space="preserve"> PAGEREF _Toc518313155 \h </w:instrText>
        </w:r>
        <w:r w:rsidR="00F92968">
          <w:rPr>
            <w:noProof/>
            <w:webHidden/>
          </w:rPr>
        </w:r>
        <w:r w:rsidR="00F92968">
          <w:rPr>
            <w:noProof/>
            <w:webHidden/>
          </w:rPr>
          <w:fldChar w:fldCharType="separate"/>
        </w:r>
        <w:r w:rsidR="00F92968">
          <w:rPr>
            <w:noProof/>
            <w:webHidden/>
          </w:rPr>
          <w:t>60</w:t>
        </w:r>
        <w:r w:rsidR="00F92968">
          <w:rPr>
            <w:noProof/>
            <w:webHidden/>
          </w:rPr>
          <w:fldChar w:fldCharType="end"/>
        </w:r>
      </w:hyperlink>
    </w:p>
    <w:p w14:paraId="4A685976" w14:textId="2EE86CB9" w:rsidR="00F92968" w:rsidRDefault="00766A3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6" w:history="1">
        <w:r w:rsidR="00F92968" w:rsidRPr="00716868">
          <w:rPr>
            <w:rStyle w:val="Hyperlink"/>
            <w:noProof/>
          </w:rPr>
          <w:t>12.</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Verwendete Tools</w:t>
        </w:r>
        <w:r w:rsidR="00F92968">
          <w:rPr>
            <w:noProof/>
            <w:webHidden/>
          </w:rPr>
          <w:tab/>
        </w:r>
        <w:r w:rsidR="00F92968">
          <w:rPr>
            <w:noProof/>
            <w:webHidden/>
          </w:rPr>
          <w:fldChar w:fldCharType="begin"/>
        </w:r>
        <w:r w:rsidR="00F92968">
          <w:rPr>
            <w:noProof/>
            <w:webHidden/>
          </w:rPr>
          <w:instrText xml:space="preserve"> PAGEREF _Toc518313156 \h </w:instrText>
        </w:r>
        <w:r w:rsidR="00F92968">
          <w:rPr>
            <w:noProof/>
            <w:webHidden/>
          </w:rPr>
        </w:r>
        <w:r w:rsidR="00F92968">
          <w:rPr>
            <w:noProof/>
            <w:webHidden/>
          </w:rPr>
          <w:fldChar w:fldCharType="separate"/>
        </w:r>
        <w:r w:rsidR="00F92968">
          <w:rPr>
            <w:noProof/>
            <w:webHidden/>
          </w:rPr>
          <w:t>60</w:t>
        </w:r>
        <w:r w:rsidR="00F92968">
          <w:rPr>
            <w:noProof/>
            <w:webHidden/>
          </w:rPr>
          <w:fldChar w:fldCharType="end"/>
        </w:r>
      </w:hyperlink>
    </w:p>
    <w:p w14:paraId="203CE98C" w14:textId="28877B8E" w:rsidR="00F92968" w:rsidRDefault="00766A3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7" w:history="1">
        <w:r w:rsidR="00F92968" w:rsidRPr="00716868">
          <w:rPr>
            <w:rStyle w:val="Hyperlink"/>
            <w:noProof/>
          </w:rPr>
          <w:t>13.</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Abbildungsverzeichnis</w:t>
        </w:r>
        <w:r w:rsidR="00F92968">
          <w:rPr>
            <w:noProof/>
            <w:webHidden/>
          </w:rPr>
          <w:tab/>
        </w:r>
        <w:r w:rsidR="00F92968">
          <w:rPr>
            <w:noProof/>
            <w:webHidden/>
          </w:rPr>
          <w:fldChar w:fldCharType="begin"/>
        </w:r>
        <w:r w:rsidR="00F92968">
          <w:rPr>
            <w:noProof/>
            <w:webHidden/>
          </w:rPr>
          <w:instrText xml:space="preserve"> PAGEREF _Toc518313157 \h </w:instrText>
        </w:r>
        <w:r w:rsidR="00F92968">
          <w:rPr>
            <w:noProof/>
            <w:webHidden/>
          </w:rPr>
        </w:r>
        <w:r w:rsidR="00F92968">
          <w:rPr>
            <w:noProof/>
            <w:webHidden/>
          </w:rPr>
          <w:fldChar w:fldCharType="separate"/>
        </w:r>
        <w:r w:rsidR="00F92968">
          <w:rPr>
            <w:noProof/>
            <w:webHidden/>
          </w:rPr>
          <w:t>61</w:t>
        </w:r>
        <w:r w:rsidR="00F92968">
          <w:rPr>
            <w:noProof/>
            <w:webHidden/>
          </w:rPr>
          <w:fldChar w:fldCharType="end"/>
        </w:r>
      </w:hyperlink>
    </w:p>
    <w:p w14:paraId="5BD865FE" w14:textId="671804AC" w:rsidR="00F92968" w:rsidRDefault="00766A3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8" w:history="1">
        <w:r w:rsidR="00F92968" w:rsidRPr="00716868">
          <w:rPr>
            <w:rStyle w:val="Hyperlink"/>
            <w:noProof/>
          </w:rPr>
          <w:t>14.</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Recherchelisten</w:t>
        </w:r>
        <w:r w:rsidR="00F92968">
          <w:rPr>
            <w:noProof/>
            <w:webHidden/>
          </w:rPr>
          <w:tab/>
        </w:r>
        <w:r w:rsidR="00F92968">
          <w:rPr>
            <w:noProof/>
            <w:webHidden/>
          </w:rPr>
          <w:fldChar w:fldCharType="begin"/>
        </w:r>
        <w:r w:rsidR="00F92968">
          <w:rPr>
            <w:noProof/>
            <w:webHidden/>
          </w:rPr>
          <w:instrText xml:space="preserve"> PAGEREF _Toc518313158 \h </w:instrText>
        </w:r>
        <w:r w:rsidR="00F92968">
          <w:rPr>
            <w:noProof/>
            <w:webHidden/>
          </w:rPr>
        </w:r>
        <w:r w:rsidR="00F92968">
          <w:rPr>
            <w:noProof/>
            <w:webHidden/>
          </w:rPr>
          <w:fldChar w:fldCharType="separate"/>
        </w:r>
        <w:r w:rsidR="00F92968">
          <w:rPr>
            <w:noProof/>
            <w:webHidden/>
          </w:rPr>
          <w:t>62</w:t>
        </w:r>
        <w:r w:rsidR="00F92968">
          <w:rPr>
            <w:noProof/>
            <w:webHidden/>
          </w:rPr>
          <w:fldChar w:fldCharType="end"/>
        </w:r>
      </w:hyperlink>
    </w:p>
    <w:p w14:paraId="17CD9BB7" w14:textId="53087636" w:rsidR="00F92968" w:rsidRDefault="00766A39">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13159" w:history="1">
        <w:r w:rsidR="00F92968" w:rsidRPr="00716868">
          <w:rPr>
            <w:rStyle w:val="Hyperlink"/>
            <w:noProof/>
          </w:rPr>
          <w:t>15.</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Quellenverzeichnis</w:t>
        </w:r>
        <w:r w:rsidR="00F92968">
          <w:rPr>
            <w:noProof/>
            <w:webHidden/>
          </w:rPr>
          <w:tab/>
        </w:r>
        <w:r w:rsidR="00F92968">
          <w:rPr>
            <w:noProof/>
            <w:webHidden/>
          </w:rPr>
          <w:fldChar w:fldCharType="begin"/>
        </w:r>
        <w:r w:rsidR="00F92968">
          <w:rPr>
            <w:noProof/>
            <w:webHidden/>
          </w:rPr>
          <w:instrText xml:space="preserve"> PAGEREF _Toc518313159 \h </w:instrText>
        </w:r>
        <w:r w:rsidR="00F92968">
          <w:rPr>
            <w:noProof/>
            <w:webHidden/>
          </w:rPr>
        </w:r>
        <w:r w:rsidR="00F92968">
          <w:rPr>
            <w:noProof/>
            <w:webHidden/>
          </w:rPr>
          <w:fldChar w:fldCharType="separate"/>
        </w:r>
        <w:r w:rsidR="00F92968">
          <w:rPr>
            <w:noProof/>
            <w:webHidden/>
          </w:rPr>
          <w:t>63</w:t>
        </w:r>
        <w:r w:rsidR="00F92968">
          <w:rPr>
            <w:noProof/>
            <w:webHidden/>
          </w:rPr>
          <w:fldChar w:fldCharType="end"/>
        </w:r>
      </w:hyperlink>
    </w:p>
    <w:p w14:paraId="45DB782C" w14:textId="7788EE11" w:rsidR="00F92968" w:rsidRDefault="00766A3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60" w:history="1">
        <w:r w:rsidR="00F92968" w:rsidRPr="00716868">
          <w:rPr>
            <w:rStyle w:val="Hyperlink"/>
            <w:noProof/>
          </w:rPr>
          <w:t>Designvorlage</w:t>
        </w:r>
        <w:r w:rsidR="00F92968">
          <w:rPr>
            <w:noProof/>
            <w:webHidden/>
          </w:rPr>
          <w:tab/>
        </w:r>
        <w:r w:rsidR="00F92968">
          <w:rPr>
            <w:noProof/>
            <w:webHidden/>
          </w:rPr>
          <w:fldChar w:fldCharType="begin"/>
        </w:r>
        <w:r w:rsidR="00F92968">
          <w:rPr>
            <w:noProof/>
            <w:webHidden/>
          </w:rPr>
          <w:instrText xml:space="preserve"> PAGEREF _Toc518313160 \h </w:instrText>
        </w:r>
        <w:r w:rsidR="00F92968">
          <w:rPr>
            <w:noProof/>
            <w:webHidden/>
          </w:rPr>
        </w:r>
        <w:r w:rsidR="00F92968">
          <w:rPr>
            <w:noProof/>
            <w:webHidden/>
          </w:rPr>
          <w:fldChar w:fldCharType="separate"/>
        </w:r>
        <w:r w:rsidR="00F92968">
          <w:rPr>
            <w:noProof/>
            <w:webHidden/>
          </w:rPr>
          <w:t>64</w:t>
        </w:r>
        <w:r w:rsidR="00F92968">
          <w:rPr>
            <w:noProof/>
            <w:webHidden/>
          </w:rPr>
          <w:fldChar w:fldCharType="end"/>
        </w:r>
      </w:hyperlink>
    </w:p>
    <w:p w14:paraId="0F9E0EC6" w14:textId="64CDB7FD" w:rsidR="00F92968" w:rsidRDefault="00766A39">
      <w:pPr>
        <w:pStyle w:val="Verzeichnis1"/>
        <w:tabs>
          <w:tab w:val="right" w:leader="dot" w:pos="9628"/>
        </w:tabs>
        <w:rPr>
          <w:rFonts w:asciiTheme="minorHAnsi" w:eastAsiaTheme="minorEastAsia" w:hAnsiTheme="minorHAnsi" w:cstheme="minorBidi"/>
          <w:noProof/>
          <w:sz w:val="22"/>
          <w:szCs w:val="22"/>
          <w:lang w:val="de-AT" w:eastAsia="de-AT"/>
        </w:rPr>
      </w:pPr>
      <w:hyperlink w:anchor="_Toc518313161" w:history="1">
        <w:r w:rsidR="00F92968" w:rsidRPr="00716868">
          <w:rPr>
            <w:rStyle w:val="Hyperlink"/>
            <w:noProof/>
          </w:rPr>
          <w:t>Überschrift 1</w:t>
        </w:r>
        <w:r w:rsidR="00F92968">
          <w:rPr>
            <w:noProof/>
            <w:webHidden/>
          </w:rPr>
          <w:tab/>
        </w:r>
        <w:r w:rsidR="00F92968">
          <w:rPr>
            <w:noProof/>
            <w:webHidden/>
          </w:rPr>
          <w:fldChar w:fldCharType="begin"/>
        </w:r>
        <w:r w:rsidR="00F92968">
          <w:rPr>
            <w:noProof/>
            <w:webHidden/>
          </w:rPr>
          <w:instrText xml:space="preserve"> PAGEREF _Toc518313161 \h </w:instrText>
        </w:r>
        <w:r w:rsidR="00F92968">
          <w:rPr>
            <w:noProof/>
            <w:webHidden/>
          </w:rPr>
        </w:r>
        <w:r w:rsidR="00F92968">
          <w:rPr>
            <w:noProof/>
            <w:webHidden/>
          </w:rPr>
          <w:fldChar w:fldCharType="separate"/>
        </w:r>
        <w:r w:rsidR="00F92968">
          <w:rPr>
            <w:noProof/>
            <w:webHidden/>
          </w:rPr>
          <w:t>64</w:t>
        </w:r>
        <w:r w:rsidR="00F92968">
          <w:rPr>
            <w:noProof/>
            <w:webHidden/>
          </w:rPr>
          <w:fldChar w:fldCharType="end"/>
        </w:r>
      </w:hyperlink>
    </w:p>
    <w:p w14:paraId="3DA96CCA" w14:textId="7546DB60" w:rsidR="00F92968" w:rsidRDefault="00766A39">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13162" w:history="1">
        <w:r w:rsidR="00F92968" w:rsidRPr="00716868">
          <w:rPr>
            <w:rStyle w:val="Hyperlink"/>
            <w:noProof/>
          </w:rPr>
          <w:t>1.</w:t>
        </w:r>
        <w:r w:rsidR="00F92968">
          <w:rPr>
            <w:rFonts w:asciiTheme="minorHAnsi" w:eastAsiaTheme="minorEastAsia" w:hAnsiTheme="minorHAnsi" w:cstheme="minorBidi"/>
            <w:noProof/>
            <w:sz w:val="22"/>
            <w:szCs w:val="22"/>
            <w:lang w:val="de-AT" w:eastAsia="de-AT"/>
          </w:rPr>
          <w:tab/>
        </w:r>
        <w:r w:rsidR="00F92968" w:rsidRPr="00716868">
          <w:rPr>
            <w:rStyle w:val="Hyperlink"/>
            <w:noProof/>
          </w:rPr>
          <w:t>Überschrift 2</w:t>
        </w:r>
        <w:r w:rsidR="00F92968">
          <w:rPr>
            <w:noProof/>
            <w:webHidden/>
          </w:rPr>
          <w:tab/>
        </w:r>
        <w:r w:rsidR="00F92968">
          <w:rPr>
            <w:noProof/>
            <w:webHidden/>
          </w:rPr>
          <w:fldChar w:fldCharType="begin"/>
        </w:r>
        <w:r w:rsidR="00F92968">
          <w:rPr>
            <w:noProof/>
            <w:webHidden/>
          </w:rPr>
          <w:instrText xml:space="preserve"> PAGEREF _Toc518313162 \h </w:instrText>
        </w:r>
        <w:r w:rsidR="00F92968">
          <w:rPr>
            <w:noProof/>
            <w:webHidden/>
          </w:rPr>
        </w:r>
        <w:r w:rsidR="00F92968">
          <w:rPr>
            <w:noProof/>
            <w:webHidden/>
          </w:rPr>
          <w:fldChar w:fldCharType="separate"/>
        </w:r>
        <w:r w:rsidR="00F92968">
          <w:rPr>
            <w:noProof/>
            <w:webHidden/>
          </w:rPr>
          <w:t>64</w:t>
        </w:r>
        <w:r w:rsidR="00F92968">
          <w:rPr>
            <w:noProof/>
            <w:webHidden/>
          </w:rPr>
          <w:fldChar w:fldCharType="end"/>
        </w:r>
      </w:hyperlink>
    </w:p>
    <w:p w14:paraId="27BF5754" w14:textId="52897462" w:rsidR="00F92968" w:rsidRDefault="00766A39">
      <w:pPr>
        <w:pStyle w:val="Verzeichnis3"/>
        <w:tabs>
          <w:tab w:val="right" w:leader="dot" w:pos="9628"/>
        </w:tabs>
        <w:rPr>
          <w:rFonts w:asciiTheme="minorHAnsi" w:eastAsiaTheme="minorEastAsia" w:hAnsiTheme="minorHAnsi" w:cstheme="minorBidi"/>
          <w:noProof/>
          <w:sz w:val="22"/>
          <w:szCs w:val="22"/>
          <w:lang w:val="de-AT" w:eastAsia="de-AT"/>
        </w:rPr>
      </w:pPr>
      <w:hyperlink w:anchor="_Toc518313163" w:history="1">
        <w:r w:rsidR="00F92968" w:rsidRPr="00716868">
          <w:rPr>
            <w:rStyle w:val="Hyperlink"/>
            <w:noProof/>
          </w:rPr>
          <w:t>Überschrift 3</w:t>
        </w:r>
        <w:r w:rsidR="00F92968">
          <w:rPr>
            <w:noProof/>
            <w:webHidden/>
          </w:rPr>
          <w:tab/>
        </w:r>
        <w:r w:rsidR="00F92968">
          <w:rPr>
            <w:noProof/>
            <w:webHidden/>
          </w:rPr>
          <w:fldChar w:fldCharType="begin"/>
        </w:r>
        <w:r w:rsidR="00F92968">
          <w:rPr>
            <w:noProof/>
            <w:webHidden/>
          </w:rPr>
          <w:instrText xml:space="preserve"> PAGEREF _Toc518313163 \h </w:instrText>
        </w:r>
        <w:r w:rsidR="00F92968">
          <w:rPr>
            <w:noProof/>
            <w:webHidden/>
          </w:rPr>
        </w:r>
        <w:r w:rsidR="00F92968">
          <w:rPr>
            <w:noProof/>
            <w:webHidden/>
          </w:rPr>
          <w:fldChar w:fldCharType="separate"/>
        </w:r>
        <w:r w:rsidR="00F92968">
          <w:rPr>
            <w:noProof/>
            <w:webHidden/>
          </w:rPr>
          <w:t>64</w:t>
        </w:r>
        <w:r w:rsidR="00F92968">
          <w:rPr>
            <w:noProof/>
            <w:webHidden/>
          </w:rPr>
          <w:fldChar w:fldCharType="end"/>
        </w:r>
      </w:hyperlink>
    </w:p>
    <w:p w14:paraId="106566EF" w14:textId="10957594"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3" w:name="_Toc518168761"/>
      <w:bookmarkStart w:id="4" w:name="_Toc518260531"/>
      <w:bookmarkStart w:id="5" w:name="_Toc518313104"/>
      <w:r w:rsidRPr="00EC7D91">
        <w:lastRenderedPageBreak/>
        <w:t>Projekthandbuch</w:t>
      </w:r>
      <w:bookmarkEnd w:id="3"/>
      <w:bookmarkEnd w:id="4"/>
      <w:bookmarkEnd w:id="5"/>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6" w:name="OLE_LINK3"/>
            <w:bookmarkStart w:id="7" w:name="OLE_LINK4"/>
          </w:p>
          <w:p w14:paraId="397FC21A" w14:textId="77777777" w:rsidR="00E53C48" w:rsidRPr="00EC7D91" w:rsidRDefault="00E53C48" w:rsidP="00822DC4">
            <w:pPr>
              <w:pStyle w:val="berschrift2"/>
            </w:pPr>
            <w:bookmarkStart w:id="8" w:name="_Toc146196914"/>
            <w:bookmarkStart w:id="9" w:name="_Toc518168762"/>
            <w:bookmarkStart w:id="10" w:name="_Toc518260532"/>
            <w:bookmarkStart w:id="11" w:name="_Toc518313105"/>
            <w:r w:rsidRPr="00EC7D91">
              <w:t>Projektauftrag</w:t>
            </w:r>
            <w:bookmarkEnd w:id="8"/>
            <w:bookmarkEnd w:id="9"/>
            <w:bookmarkEnd w:id="10"/>
            <w:bookmarkEnd w:id="11"/>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Entwicklung eines Smarthome-Assistent-Systems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r w:rsidR="002904CC" w:rsidRPr="00EC7D91">
              <w:rPr>
                <w:rStyle w:val="Kommentarzeichen"/>
              </w:rPr>
              <w:commentReference w:id="12"/>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r w:rsidRPr="00980B1E">
              <w:rPr>
                <w:lang w:val="en-US"/>
              </w:rPr>
              <w:t>Ing. Hannes Aurednik</w:t>
            </w:r>
          </w:p>
          <w:p w14:paraId="5363D780" w14:textId="77777777" w:rsidR="002904CC" w:rsidRPr="00980B1E" w:rsidRDefault="002904CC" w:rsidP="002904CC">
            <w:pPr>
              <w:spacing w:before="120" w:after="120"/>
              <w:rPr>
                <w:lang w:val="en-US"/>
              </w:rPr>
            </w:pPr>
            <w:r w:rsidRPr="00980B1E">
              <w:rPr>
                <w:lang w:val="en-US"/>
              </w:rPr>
              <w:t>Eva Gergely</w:t>
            </w:r>
          </w:p>
          <w:p w14:paraId="384F1F25" w14:textId="77777777" w:rsidR="002904CC" w:rsidRPr="00980B1E" w:rsidRDefault="002904CC" w:rsidP="002904CC">
            <w:pPr>
              <w:spacing w:before="120" w:after="120"/>
              <w:rPr>
                <w:lang w:val="en-US"/>
              </w:rPr>
            </w:pPr>
            <w:r w:rsidRPr="00980B1E">
              <w:rPr>
                <w:lang w:val="en-US"/>
              </w:rPr>
              <w:t>Salko Nuhanovic</w:t>
            </w:r>
          </w:p>
          <w:p w14:paraId="4E6A9985" w14:textId="77777777" w:rsidR="00E53C48" w:rsidRPr="00EC7D91" w:rsidRDefault="002904CC" w:rsidP="002904CC">
            <w:pPr>
              <w:spacing w:before="120" w:after="120"/>
              <w:rPr>
                <w:sz w:val="18"/>
              </w:rPr>
            </w:pPr>
            <w:r w:rsidRPr="00EC7D91">
              <w:t>Stephan Nöhrer</w:t>
            </w:r>
          </w:p>
        </w:tc>
      </w:tr>
      <w:bookmarkEnd w:id="6"/>
      <w:bookmarkEnd w:id="7"/>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3" w:name="_Toc146196916"/>
            <w:bookmarkStart w:id="14" w:name="_Toc518168763"/>
            <w:bookmarkStart w:id="15" w:name="_Toc518260533"/>
            <w:bookmarkStart w:id="16" w:name="_Toc518313106"/>
            <w:r w:rsidRPr="00EC7D91">
              <w:t>Projektzieleplan</w:t>
            </w:r>
            <w:bookmarkEnd w:id="13"/>
            <w:bookmarkEnd w:id="14"/>
            <w:bookmarkEnd w:id="15"/>
            <w:bookmarkEnd w:id="16"/>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 xml:space="preserve">Entwicklung </w:t>
            </w:r>
            <w:proofErr w:type="gramStart"/>
            <w:r w:rsidRPr="00EC7D91">
              <w:t>eines Amazon</w:t>
            </w:r>
            <w:proofErr w:type="gramEnd"/>
            <w:r w:rsidRPr="00EC7D91">
              <w:t xml:space="preserve">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5ABFD8E1" w:rsidR="00E53C48" w:rsidRPr="00EC7D91" w:rsidRDefault="00E53C48" w:rsidP="00E53C48">
            <w:pPr>
              <w:spacing w:before="120" w:after="120"/>
              <w:rPr>
                <w:sz w:val="18"/>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2C4272B" w:rsidR="00E53C48" w:rsidRPr="00EC7D91" w:rsidRDefault="00E53C48" w:rsidP="00E53C48">
            <w:pPr>
              <w:spacing w:before="120" w:after="120"/>
              <w:rPr>
                <w:sz w:val="18"/>
              </w:rPr>
            </w:pPr>
          </w:p>
        </w:tc>
      </w:tr>
      <w:tr w:rsidR="00E53C48" w:rsidRPr="00EC7D91"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7" w:name="_Toc518168764"/>
            <w:bookmarkStart w:id="18" w:name="_Toc518260534"/>
            <w:bookmarkStart w:id="19" w:name="_Toc518313107"/>
            <w:r w:rsidRPr="00EC7D91">
              <w:rPr>
                <w:rStyle w:val="Hervorhebung"/>
                <w:i w:val="0"/>
              </w:rPr>
              <w:t>Changerequests</w:t>
            </w:r>
            <w:bookmarkEnd w:id="17"/>
            <w:bookmarkEnd w:id="18"/>
            <w:bookmarkEnd w:id="19"/>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Keine relevanten Änderungen zum ursprünglichen Projektscope</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20" w:name="_Toc518168765"/>
            <w:bookmarkStart w:id="21" w:name="_Toc518260535"/>
            <w:bookmarkStart w:id="22" w:name="_Toc518313108"/>
            <w:r w:rsidRPr="00EC7D91">
              <w:t>Change 1</w:t>
            </w:r>
            <w:bookmarkEnd w:id="20"/>
            <w:bookmarkEnd w:id="21"/>
            <w:bookmarkEnd w:id="22"/>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3" w:name="_Toc146196917"/>
            <w:bookmarkStart w:id="24" w:name="_Toc518168766"/>
            <w:bookmarkStart w:id="25" w:name="_Toc518260536"/>
            <w:bookmarkStart w:id="26" w:name="_Toc518313109"/>
            <w:r w:rsidRPr="00EC7D91">
              <w:t>Projektstrukturplan</w:t>
            </w:r>
            <w:bookmarkEnd w:id="23"/>
            <w:bookmarkEnd w:id="24"/>
            <w:bookmarkEnd w:id="25"/>
            <w:bookmarkEnd w:id="26"/>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8674B4">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8674B4">
            <w:pPr>
              <w:pStyle w:val="RGC2"/>
              <w:rPr>
                <w:sz w:val="20"/>
              </w:rPr>
            </w:pPr>
          </w:p>
          <w:p w14:paraId="57A74811" w14:textId="609946B0" w:rsidR="00EF50CF" w:rsidRPr="00EC7D91" w:rsidRDefault="00EF50CF" w:rsidP="00EF50CF">
            <w:pPr>
              <w:pStyle w:val="berschrift2"/>
            </w:pPr>
            <w:bookmarkStart w:id="27" w:name="_Toc518313110"/>
            <w:r w:rsidRPr="00EC7D91">
              <w:t>Projekt</w:t>
            </w:r>
            <w:r>
              <w:t>phasen</w:t>
            </w:r>
            <w:r w:rsidRPr="00EC7D91">
              <w:t>plan</w:t>
            </w:r>
            <w:bookmarkEnd w:id="27"/>
          </w:p>
          <w:p w14:paraId="478499B4" w14:textId="77777777" w:rsidR="00EF50CF" w:rsidRPr="00EC7D91" w:rsidRDefault="00EF50CF" w:rsidP="008674B4">
            <w:pPr>
              <w:pStyle w:val="RGC2"/>
              <w:rPr>
                <w:sz w:val="20"/>
              </w:rPr>
            </w:pPr>
          </w:p>
        </w:tc>
      </w:tr>
      <w:tr w:rsidR="00EF50CF" w:rsidRPr="00EC7D91" w14:paraId="0A840150" w14:textId="77777777" w:rsidTr="008674B4">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8674B4">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8" w:name="_Toc146196918"/>
            <w:bookmarkStart w:id="29" w:name="_Toc518168767"/>
            <w:bookmarkStart w:id="30" w:name="_Toc518260537"/>
            <w:bookmarkStart w:id="31" w:name="_Toc518313111"/>
            <w:r w:rsidRPr="00EC7D91">
              <w:t>Arbeitspaketspezifikationen</w:t>
            </w:r>
            <w:bookmarkEnd w:id="28"/>
            <w:bookmarkEnd w:id="29"/>
            <w:bookmarkEnd w:id="30"/>
            <w:bookmarkEnd w:id="31"/>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2"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E53C48">
            <w:pPr>
              <w:numPr>
                <w:ilvl w:val="0"/>
                <w:numId w:val="7"/>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E53C48">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E53C48">
            <w:pPr>
              <w:numPr>
                <w:ilvl w:val="0"/>
                <w:numId w:val="7"/>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E53C48">
            <w:pPr>
              <w:numPr>
                <w:ilvl w:val="0"/>
                <w:numId w:val="7"/>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E53C48">
            <w:pPr>
              <w:numPr>
                <w:ilvl w:val="0"/>
                <w:numId w:val="7"/>
              </w:numPr>
              <w:ind w:left="357" w:hanging="357"/>
            </w:pPr>
            <w:r w:rsidRPr="00AF6FFB">
              <w:t>Vollständigkeit Lösungsarchitektur</w:t>
            </w:r>
          </w:p>
          <w:p w14:paraId="141458CC" w14:textId="534901CB" w:rsidR="00E53C48" w:rsidRPr="00AF6FFB" w:rsidRDefault="00AF6FFB" w:rsidP="00E53C48">
            <w:pPr>
              <w:numPr>
                <w:ilvl w:val="0"/>
                <w:numId w:val="7"/>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2"/>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A84A55">
            <w:pPr>
              <w:numPr>
                <w:ilvl w:val="0"/>
                <w:numId w:val="7"/>
              </w:numPr>
              <w:ind w:left="357" w:hanging="357"/>
            </w:pPr>
            <w:r w:rsidRPr="00EC7D91">
              <w:rPr>
                <w:sz w:val="18"/>
              </w:rPr>
              <w:t>R</w:t>
            </w:r>
            <w:r w:rsidRPr="00372AA4">
              <w:t>egelmäßige Kommunikation Projektergebnisse</w:t>
            </w:r>
          </w:p>
          <w:p w14:paraId="6F670AAF" w14:textId="26DF92F3" w:rsidR="00A21826" w:rsidRPr="00372AA4" w:rsidRDefault="00B2669D" w:rsidP="00A84A55">
            <w:pPr>
              <w:numPr>
                <w:ilvl w:val="0"/>
                <w:numId w:val="7"/>
              </w:numPr>
              <w:ind w:left="357" w:hanging="357"/>
            </w:pPr>
            <w:r w:rsidRPr="00372AA4">
              <w:t>Planung Abschlusspräsentation</w:t>
            </w:r>
          </w:p>
          <w:p w14:paraId="5F11C080" w14:textId="5A80B1A7" w:rsidR="00A21826" w:rsidRPr="00EC7D91" w:rsidRDefault="00B2669D" w:rsidP="00A84A55">
            <w:pPr>
              <w:numPr>
                <w:ilvl w:val="0"/>
                <w:numId w:val="7"/>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A84A55">
            <w:pPr>
              <w:numPr>
                <w:ilvl w:val="0"/>
                <w:numId w:val="7"/>
              </w:numPr>
              <w:ind w:left="357" w:hanging="357"/>
            </w:pPr>
            <w:r w:rsidRPr="00372AA4">
              <w:t>Erfolgreiche Abschlusspräsentation</w:t>
            </w:r>
          </w:p>
          <w:p w14:paraId="1478D4BD" w14:textId="25106A26" w:rsidR="00A21826" w:rsidRPr="00372AA4" w:rsidRDefault="00372AA4" w:rsidP="00A84A55">
            <w:pPr>
              <w:numPr>
                <w:ilvl w:val="0"/>
                <w:numId w:val="7"/>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A84A55">
            <w:pPr>
              <w:numPr>
                <w:ilvl w:val="0"/>
                <w:numId w:val="7"/>
              </w:numPr>
              <w:ind w:left="357" w:hanging="357"/>
            </w:pPr>
            <w:r w:rsidRPr="00372AA4">
              <w:t>Durchführung regelmäßiger Projektkommunikation zum Auftraggeber</w:t>
            </w:r>
          </w:p>
          <w:p w14:paraId="3A2D9A04" w14:textId="4C3CE31F" w:rsidR="00A21826" w:rsidRPr="00372AA4" w:rsidRDefault="00384DBA" w:rsidP="00A84A55">
            <w:pPr>
              <w:numPr>
                <w:ilvl w:val="0"/>
                <w:numId w:val="7"/>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EC7D91" w:rsidRDefault="00B2669D" w:rsidP="00A84A55">
            <w:pPr>
              <w:numPr>
                <w:ilvl w:val="0"/>
                <w:numId w:val="7"/>
              </w:numPr>
              <w:ind w:left="357" w:hanging="357"/>
              <w:rPr>
                <w:sz w:val="18"/>
              </w:rPr>
            </w:pPr>
            <w:r w:rsidRPr="00EC7D91">
              <w:rPr>
                <w:sz w:val="18"/>
              </w:rPr>
              <w:t>Implementieren einer architekturkonformen Netzwerkanbindung</w:t>
            </w:r>
          </w:p>
          <w:p w14:paraId="540DD639" w14:textId="6E00EE6C" w:rsidR="00931148" w:rsidRPr="00EC7D91" w:rsidRDefault="004656DE" w:rsidP="00A84A55">
            <w:pPr>
              <w:numPr>
                <w:ilvl w:val="0"/>
                <w:numId w:val="7"/>
              </w:numPr>
              <w:ind w:left="357" w:hanging="357"/>
              <w:rPr>
                <w:sz w:val="18"/>
              </w:rPr>
            </w:pPr>
            <w:r w:rsidRPr="00EC7D91">
              <w:rPr>
                <w:sz w:val="18"/>
              </w:rPr>
              <w:t>Unterstützung TCP basierter Kommunikation</w:t>
            </w:r>
          </w:p>
          <w:p w14:paraId="31E03A60" w14:textId="72048A7B" w:rsidR="00931148" w:rsidRPr="00EC7D91" w:rsidRDefault="004656DE" w:rsidP="00A84A55">
            <w:pPr>
              <w:numPr>
                <w:ilvl w:val="0"/>
                <w:numId w:val="7"/>
              </w:numPr>
              <w:ind w:left="357" w:hanging="357"/>
              <w:rPr>
                <w:sz w:val="18"/>
              </w:rPr>
            </w:pPr>
            <w:r w:rsidRPr="00EC7D91">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EC7D91" w:rsidRDefault="009E0FAA" w:rsidP="00A84A55">
            <w:pPr>
              <w:spacing w:before="120" w:after="120"/>
              <w:rPr>
                <w:sz w:val="18"/>
              </w:rPr>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EC7D91" w:rsidRDefault="004656DE" w:rsidP="004656DE">
            <w:pPr>
              <w:numPr>
                <w:ilvl w:val="0"/>
                <w:numId w:val="7"/>
              </w:numPr>
              <w:ind w:left="357" w:hanging="357"/>
              <w:rPr>
                <w:sz w:val="18"/>
              </w:rPr>
            </w:pPr>
            <w:r w:rsidRPr="00EC7D91">
              <w:rPr>
                <w:sz w:val="18"/>
              </w:rPr>
              <w:t>Unterstützung UDP basierter Kommunikation</w:t>
            </w:r>
          </w:p>
          <w:p w14:paraId="034582E5" w14:textId="52FF5B4E" w:rsidR="00931148" w:rsidRPr="00EC7D91" w:rsidRDefault="004656DE" w:rsidP="00A84A55">
            <w:pPr>
              <w:numPr>
                <w:ilvl w:val="0"/>
                <w:numId w:val="7"/>
              </w:numPr>
              <w:ind w:left="357" w:hanging="357"/>
              <w:rPr>
                <w:sz w:val="18"/>
              </w:rPr>
            </w:pPr>
            <w:r w:rsidRPr="00EC7D91">
              <w:rPr>
                <w:sz w:val="18"/>
              </w:rPr>
              <w:t>Unterstützung von drahtlosen Netzwerkverbindungen</w:t>
            </w:r>
          </w:p>
          <w:p w14:paraId="1CBB2FD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A84A55">
            <w:pPr>
              <w:spacing w:before="120" w:after="120"/>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EC7D91" w:rsidRDefault="009E0FAA" w:rsidP="00A84A55">
            <w:pPr>
              <w:numPr>
                <w:ilvl w:val="0"/>
                <w:numId w:val="7"/>
              </w:numPr>
              <w:ind w:left="357" w:hanging="357"/>
              <w:rPr>
                <w:sz w:val="18"/>
              </w:rPr>
            </w:pPr>
            <w:r>
              <w:rPr>
                <w:sz w:val="18"/>
              </w:rPr>
              <w:t>Erfolgreiche Netzwerkkommunikation der Mikrocontroller</w:t>
            </w:r>
          </w:p>
          <w:p w14:paraId="43CCE0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EC7D91" w:rsidRDefault="009E0FAA" w:rsidP="00A84A55">
            <w:pPr>
              <w:spacing w:before="120" w:after="120"/>
              <w:rPr>
                <w:sz w:val="18"/>
              </w:rPr>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EC7D91" w:rsidRDefault="00384DBA" w:rsidP="00A84A55">
            <w:pPr>
              <w:numPr>
                <w:ilvl w:val="0"/>
                <w:numId w:val="7"/>
              </w:numPr>
              <w:ind w:left="357" w:hanging="357"/>
              <w:rPr>
                <w:sz w:val="18"/>
              </w:rPr>
            </w:pPr>
            <w:r w:rsidRPr="00EC7D91">
              <w:rPr>
                <w:sz w:val="18"/>
              </w:rPr>
              <w:t>Funktion der implementierten Netzwerkanbindung</w:t>
            </w:r>
          </w:p>
          <w:p w14:paraId="778F2E65" w14:textId="23B78723" w:rsidR="00931148" w:rsidRPr="00EC7D91" w:rsidRDefault="00384DBA" w:rsidP="00A84A55">
            <w:pPr>
              <w:numPr>
                <w:ilvl w:val="0"/>
                <w:numId w:val="7"/>
              </w:numPr>
              <w:ind w:left="357" w:hanging="357"/>
              <w:rPr>
                <w:sz w:val="18"/>
              </w:rPr>
            </w:pPr>
            <w:r w:rsidRPr="00EC7D91">
              <w:rPr>
                <w:sz w:val="18"/>
              </w:rPr>
              <w:t>Funktion der IPC Anbindung</w:t>
            </w:r>
          </w:p>
          <w:p w14:paraId="4AF3DD77"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EC7D91" w:rsidRDefault="009E0FAA" w:rsidP="00A84A55">
            <w:pPr>
              <w:spacing w:before="120" w:after="120"/>
              <w:rPr>
                <w:sz w:val="18"/>
              </w:rPr>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EC7D91" w:rsidRDefault="00B2669D" w:rsidP="00A84A55">
            <w:pPr>
              <w:numPr>
                <w:ilvl w:val="0"/>
                <w:numId w:val="7"/>
              </w:numPr>
              <w:ind w:left="357" w:hanging="357"/>
              <w:rPr>
                <w:sz w:val="18"/>
              </w:rPr>
            </w:pPr>
            <w:r w:rsidRPr="00EC7D91">
              <w:rPr>
                <w:sz w:val="18"/>
              </w:rPr>
              <w:t xml:space="preserve">Implementieren der </w:t>
            </w:r>
            <w:r w:rsidR="004656DE" w:rsidRPr="00EC7D91">
              <w:rPr>
                <w:sz w:val="18"/>
              </w:rPr>
              <w:t>Sensorikfunktionalität</w:t>
            </w:r>
          </w:p>
          <w:p w14:paraId="5F0DA0B7" w14:textId="6DBF8C4E" w:rsidR="00931148" w:rsidRPr="00953AF7" w:rsidRDefault="00B2669D" w:rsidP="00953AF7">
            <w:pPr>
              <w:numPr>
                <w:ilvl w:val="0"/>
                <w:numId w:val="7"/>
              </w:numPr>
              <w:ind w:left="357" w:hanging="357"/>
              <w:rPr>
                <w:sz w:val="18"/>
              </w:rPr>
            </w:pPr>
            <w:r w:rsidRPr="00EC7D91">
              <w:rPr>
                <w:sz w:val="18"/>
              </w:rPr>
              <w:t xml:space="preserve">Implementieren </w:t>
            </w:r>
            <w:r w:rsidR="00CA0465" w:rsidRPr="00EC7D91">
              <w:rPr>
                <w:sz w:val="18"/>
              </w:rPr>
              <w:t xml:space="preserve">einer Ausgabe auf </w:t>
            </w:r>
            <w:r w:rsidRPr="00EC7D91">
              <w:rPr>
                <w:sz w:val="18"/>
              </w:rPr>
              <w:t xml:space="preserve">der </w:t>
            </w:r>
            <w:r w:rsidR="00CA0465" w:rsidRPr="00EC7D91">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7A12BA9F" w:rsidR="00931148" w:rsidRPr="00EC7D91" w:rsidRDefault="009E0FAA" w:rsidP="00A84A55">
            <w:pPr>
              <w:spacing w:before="120" w:after="120"/>
              <w:rPr>
                <w:sz w:val="18"/>
              </w:rPr>
            </w:pPr>
            <w:r w:rsidRPr="00EC7D91">
              <w:t>19.02.201</w:t>
            </w:r>
            <w:r w:rsidR="006919DE">
              <w:t>8</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EC7D91" w:rsidRDefault="00CA0465" w:rsidP="00A84A55">
            <w:pPr>
              <w:numPr>
                <w:ilvl w:val="0"/>
                <w:numId w:val="7"/>
              </w:numPr>
              <w:ind w:left="357" w:hanging="357"/>
              <w:rPr>
                <w:sz w:val="18"/>
              </w:rPr>
            </w:pPr>
            <w:r w:rsidRPr="00EC7D91">
              <w:rPr>
                <w:sz w:val="18"/>
              </w:rPr>
              <w:t>Implementieren von Mailboxes</w:t>
            </w:r>
          </w:p>
          <w:p w14:paraId="0FF4F941" w14:textId="78B0027C" w:rsidR="00931148" w:rsidRPr="00EC7D91" w:rsidRDefault="00CA0465" w:rsidP="00A84A55">
            <w:pPr>
              <w:numPr>
                <w:ilvl w:val="0"/>
                <w:numId w:val="7"/>
              </w:numPr>
              <w:ind w:left="357" w:hanging="357"/>
              <w:rPr>
                <w:sz w:val="18"/>
              </w:rPr>
            </w:pPr>
            <w:r w:rsidRPr="00EC7D91">
              <w:rPr>
                <w:sz w:val="18"/>
              </w:rPr>
              <w:t>Implementieren von CRC</w:t>
            </w:r>
          </w:p>
          <w:p w14:paraId="440AF5AD" w14:textId="23C2C474" w:rsidR="00931148" w:rsidRPr="00EC7D91"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EC7D91" w:rsidRDefault="009E0FAA" w:rsidP="00A84A55">
            <w:pPr>
              <w:spacing w:before="120" w:after="120"/>
              <w:rPr>
                <w:sz w:val="18"/>
              </w:rPr>
            </w:pPr>
            <w:r>
              <w:rPr>
                <w:sz w:val="18"/>
              </w:rPr>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EC7D91" w:rsidRDefault="00CA0465" w:rsidP="00A84A55">
            <w:pPr>
              <w:numPr>
                <w:ilvl w:val="0"/>
                <w:numId w:val="7"/>
              </w:numPr>
              <w:ind w:left="357" w:hanging="357"/>
              <w:rPr>
                <w:sz w:val="18"/>
              </w:rPr>
            </w:pPr>
            <w:r w:rsidRPr="00EC7D91">
              <w:rPr>
                <w:sz w:val="18"/>
              </w:rPr>
              <w:t>Sensorik funktionsfähig</w:t>
            </w:r>
          </w:p>
          <w:p w14:paraId="45E8D9BE" w14:textId="492F4732" w:rsidR="00931148" w:rsidRPr="00EC7D91" w:rsidRDefault="00CA0465" w:rsidP="00A84A55">
            <w:pPr>
              <w:numPr>
                <w:ilvl w:val="0"/>
                <w:numId w:val="7"/>
              </w:numPr>
              <w:ind w:left="357" w:hanging="357"/>
              <w:rPr>
                <w:sz w:val="18"/>
              </w:rPr>
            </w:pPr>
            <w:r w:rsidRPr="00EC7D91">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EC7D91" w:rsidRDefault="009E0FAA" w:rsidP="00A84A55">
            <w:pPr>
              <w:spacing w:before="120" w:after="120"/>
              <w:rPr>
                <w:sz w:val="18"/>
              </w:rPr>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5445E023" w14:textId="77777777" w:rsidR="00931148" w:rsidRDefault="006919DE" w:rsidP="00A84A55">
            <w:pPr>
              <w:numPr>
                <w:ilvl w:val="0"/>
                <w:numId w:val="7"/>
              </w:numPr>
              <w:ind w:left="357" w:hanging="357"/>
              <w:rPr>
                <w:sz w:val="18"/>
              </w:rPr>
            </w:pPr>
            <w:r>
              <w:rPr>
                <w:sz w:val="18"/>
              </w:rPr>
              <w:t>Temperatur kann ausgelesen werden</w:t>
            </w:r>
          </w:p>
          <w:p w14:paraId="61E4A800" w14:textId="4417673A" w:rsidR="006919DE" w:rsidRPr="006919DE" w:rsidRDefault="006919DE" w:rsidP="006919DE">
            <w:pPr>
              <w:numPr>
                <w:ilvl w:val="0"/>
                <w:numId w:val="7"/>
              </w:numPr>
              <w:ind w:left="357" w:hanging="357"/>
              <w:rPr>
                <w:sz w:val="18"/>
              </w:rPr>
            </w:pPr>
            <w:r>
              <w:rPr>
                <w:sz w:val="18"/>
              </w:rPr>
              <w:t>Luftfeuchtigkeit kann ausgelesen werden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0E12960A" w:rsidR="00931148" w:rsidRPr="00EC7D91" w:rsidRDefault="006919DE" w:rsidP="00A84A55">
            <w:pPr>
              <w:spacing w:before="120" w:after="120"/>
              <w:rPr>
                <w:sz w:val="18"/>
              </w:rPr>
            </w:pPr>
            <w:r>
              <w:rPr>
                <w:sz w:val="18"/>
              </w:rPr>
              <w:t>19.02.2018</w:t>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EC7D91" w:rsidRDefault="009E0FAA" w:rsidP="009E0FAA">
            <w:pPr>
              <w:numPr>
                <w:ilvl w:val="0"/>
                <w:numId w:val="7"/>
              </w:numPr>
              <w:ind w:left="357" w:hanging="357"/>
              <w:rPr>
                <w:sz w:val="18"/>
              </w:rPr>
            </w:pPr>
            <w:r w:rsidRPr="00EC7D91">
              <w:rPr>
                <w:sz w:val="18"/>
              </w:rPr>
              <w:t>Datenpersistenz im definierten Umfang</w:t>
            </w:r>
          </w:p>
          <w:p w14:paraId="17688359" w14:textId="568F11E5" w:rsidR="009E0FAA" w:rsidRPr="00EC7D91" w:rsidRDefault="009E0FAA" w:rsidP="009E0FAA">
            <w:pPr>
              <w:numPr>
                <w:ilvl w:val="0"/>
                <w:numId w:val="7"/>
              </w:numPr>
              <w:ind w:left="357" w:hanging="357"/>
              <w:rPr>
                <w:sz w:val="18"/>
              </w:rPr>
            </w:pPr>
            <w:r w:rsidRPr="00EC7D91">
              <w:rPr>
                <w:sz w:val="18"/>
              </w:rPr>
              <w:t>Implementieren der Serverschnittstelle zum Empfang der Sensordaten</w:t>
            </w:r>
          </w:p>
          <w:p w14:paraId="1F83B03F" w14:textId="7518123B" w:rsidR="009E0FAA" w:rsidRPr="00EC7D91" w:rsidRDefault="009E0FAA" w:rsidP="009E0FAA">
            <w:pPr>
              <w:numPr>
                <w:ilvl w:val="0"/>
                <w:numId w:val="7"/>
              </w:numPr>
              <w:ind w:left="357" w:hanging="357"/>
              <w:rPr>
                <w:sz w:val="18"/>
              </w:rPr>
            </w:pPr>
            <w:r w:rsidRPr="00EC7D91">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EC7D91" w:rsidRDefault="009E0FAA" w:rsidP="009E0FAA">
            <w:pPr>
              <w:spacing w:before="120" w:after="120"/>
              <w:rPr>
                <w:sz w:val="18"/>
              </w:rPr>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E0FAA" w:rsidRPr="00EC7D91" w:rsidRDefault="009E0FAA" w:rsidP="009E0FAA">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379658D"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33978F5"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E0FAA" w:rsidRPr="00EC7D91" w:rsidRDefault="009E0FAA" w:rsidP="009E0FAA">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E0FAA" w:rsidRPr="00EC7D91" w:rsidRDefault="009E0FAA" w:rsidP="009E0FAA">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018D29"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8914884"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E0FAA" w:rsidRPr="00EC7D91" w:rsidRDefault="009E0FAA" w:rsidP="009E0FAA">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EC7D91" w:rsidRDefault="009E0FAA" w:rsidP="009E0FAA">
            <w:pPr>
              <w:numPr>
                <w:ilvl w:val="0"/>
                <w:numId w:val="7"/>
              </w:numPr>
              <w:ind w:left="357" w:hanging="357"/>
              <w:rPr>
                <w:sz w:val="18"/>
              </w:rPr>
            </w:pPr>
            <w:r w:rsidRPr="00EC7D91">
              <w:rPr>
                <w:sz w:val="18"/>
              </w:rPr>
              <w:t>Funktionierende Datenpersistenz</w:t>
            </w:r>
          </w:p>
          <w:p w14:paraId="15C412AE" w14:textId="551A5E38" w:rsidR="009E0FAA" w:rsidRPr="00EC7D91" w:rsidRDefault="009E0FAA" w:rsidP="009E0FAA">
            <w:pPr>
              <w:numPr>
                <w:ilvl w:val="0"/>
                <w:numId w:val="7"/>
              </w:numPr>
              <w:ind w:left="357" w:hanging="357"/>
              <w:rPr>
                <w:sz w:val="18"/>
              </w:rPr>
            </w:pPr>
            <w:r w:rsidRPr="00EC7D91">
              <w:rPr>
                <w:sz w:val="18"/>
              </w:rPr>
              <w:t>Funktion der Serverschnittstelle</w:t>
            </w:r>
          </w:p>
          <w:p w14:paraId="1E0D643F" w14:textId="6C692627" w:rsidR="009E0FAA" w:rsidRPr="00EC7D91" w:rsidRDefault="009E0FAA" w:rsidP="009E0FAA">
            <w:pPr>
              <w:numPr>
                <w:ilvl w:val="0"/>
                <w:numId w:val="7"/>
              </w:numPr>
              <w:ind w:left="357" w:hanging="357"/>
              <w:rPr>
                <w:sz w:val="18"/>
              </w:rPr>
            </w:pPr>
            <w:r w:rsidRPr="00EC7D91">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EC7D91" w:rsidRDefault="009E0FAA" w:rsidP="009E0FAA">
            <w:pPr>
              <w:spacing w:before="120" w:after="120"/>
              <w:rPr>
                <w:sz w:val="18"/>
              </w:rPr>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47278705" w:rsidR="00931148" w:rsidRPr="00953AF7" w:rsidRDefault="00931148" w:rsidP="00953AF7">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4FC67884" w:rsidR="00931148" w:rsidRPr="00EC7D91" w:rsidRDefault="00931148" w:rsidP="00A84A55">
            <w:pPr>
              <w:spacing w:before="120" w:after="120"/>
              <w:rPr>
                <w:sz w:val="18"/>
              </w:rPr>
            </w:pP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B15571" w14:textId="1124DB57" w:rsidR="00931148" w:rsidRPr="00EC7D91" w:rsidRDefault="00931148" w:rsidP="00A84A55">
            <w:pPr>
              <w:numPr>
                <w:ilvl w:val="0"/>
                <w:numId w:val="7"/>
              </w:numPr>
              <w:ind w:left="357" w:hanging="357"/>
              <w:rPr>
                <w:sz w:val="18"/>
              </w:rPr>
            </w:pPr>
          </w:p>
          <w:p w14:paraId="6D27B93F" w14:textId="4DFF6076"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5923540"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511C186"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76087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A2F17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11F847"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6E903D"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CC8EFA"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295C1A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158409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B2DE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EC7D91" w:rsidRDefault="00931148" w:rsidP="00A84A55">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508044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99008C"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B362D45"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6BF2E15F" w:rsidR="00931148" w:rsidRPr="00EC7D91" w:rsidRDefault="00472A3B" w:rsidP="00A84A55">
            <w:pPr>
              <w:spacing w:before="60" w:after="60"/>
              <w:rPr>
                <w:b/>
                <w:sz w:val="18"/>
              </w:rPr>
            </w:pPr>
            <w:r>
              <w:rPr>
                <w:b/>
                <w:sz w:val="18"/>
              </w:rPr>
              <w:t>1.5.2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EC7D91" w:rsidRDefault="00150A97" w:rsidP="00A84A55">
            <w:pPr>
              <w:spacing w:before="60" w:after="60"/>
              <w:rPr>
                <w:b/>
                <w:sz w:val="18"/>
              </w:rPr>
            </w:pPr>
            <w:r w:rsidRPr="00EC7D91">
              <w:rPr>
                <w:b/>
                <w:sz w:val="18"/>
              </w:rPr>
              <w:t>Dokumentation</w:t>
            </w:r>
          </w:p>
        </w:tc>
      </w:tr>
      <w:tr w:rsidR="00931148" w:rsidRPr="00EC7D91"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EC7D91" w:rsidRDefault="00931148" w:rsidP="00A84A55">
            <w:pPr>
              <w:spacing w:before="120" w:after="120"/>
              <w:rPr>
                <w:b/>
                <w:sz w:val="18"/>
              </w:rPr>
            </w:pPr>
            <w:r w:rsidRPr="00EC7D91">
              <w:rPr>
                <w:b/>
                <w:sz w:val="18"/>
              </w:rPr>
              <w:t>Adaptiert per …</w:t>
            </w:r>
          </w:p>
        </w:tc>
      </w:tr>
      <w:tr w:rsidR="00931148" w:rsidRPr="00EC7D91"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026CFB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BFC620B"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EC7D91" w:rsidRDefault="00931148" w:rsidP="00A84A55">
            <w:pPr>
              <w:spacing w:before="120" w:after="120"/>
              <w:rPr>
                <w:b/>
                <w:sz w:val="18"/>
              </w:rPr>
            </w:pPr>
            <w:r w:rsidRPr="00EC7D91">
              <w:rPr>
                <w:b/>
                <w:sz w:val="18"/>
              </w:rPr>
              <w:t>Adaptiert per …</w:t>
            </w:r>
          </w:p>
        </w:tc>
      </w:tr>
      <w:tr w:rsidR="00931148" w:rsidRPr="00EC7D91"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317A4C"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82D700E"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EC7D91" w:rsidRDefault="00931148" w:rsidP="00A84A55">
            <w:pPr>
              <w:spacing w:before="120" w:after="120"/>
              <w:rPr>
                <w:b/>
                <w:sz w:val="18"/>
              </w:rPr>
            </w:pPr>
            <w:r w:rsidRPr="00EC7D91">
              <w:rPr>
                <w:b/>
                <w:sz w:val="18"/>
              </w:rPr>
              <w:t>Adaptiert per …</w:t>
            </w:r>
          </w:p>
        </w:tc>
      </w:tr>
      <w:tr w:rsidR="00931148" w:rsidRPr="00EC7D91"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215B84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64ABDD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EC7D91" w:rsidRDefault="00931148" w:rsidP="00A84A55">
            <w:pPr>
              <w:spacing w:before="120" w:after="120"/>
              <w:rPr>
                <w:b/>
                <w:sz w:val="18"/>
              </w:rPr>
            </w:pPr>
            <w:r w:rsidRPr="00EC7D91">
              <w:rPr>
                <w:b/>
                <w:sz w:val="18"/>
              </w:rPr>
              <w:t>Adaptiert per …</w:t>
            </w:r>
          </w:p>
        </w:tc>
      </w:tr>
      <w:tr w:rsidR="00931148" w:rsidRPr="00EC7D91"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D1D82DB"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31EFD1"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Default="00953AF7" w:rsidP="00953AF7">
            <w:pPr>
              <w:numPr>
                <w:ilvl w:val="0"/>
                <w:numId w:val="7"/>
              </w:numPr>
              <w:ind w:left="357" w:hanging="357"/>
              <w:rPr>
                <w:sz w:val="18"/>
              </w:rPr>
            </w:pPr>
            <w:r>
              <w:rPr>
                <w:sz w:val="18"/>
              </w:rPr>
              <w:t>Erstellung von Mockups, um das Hauptaugenmerk bei der Entwicklung des Frontend einzugrenzen</w:t>
            </w:r>
          </w:p>
          <w:p w14:paraId="791CB6C1" w14:textId="77777777" w:rsidR="00953AF7" w:rsidRDefault="00953AF7" w:rsidP="00953AF7">
            <w:pPr>
              <w:numPr>
                <w:ilvl w:val="0"/>
                <w:numId w:val="7"/>
              </w:numPr>
              <w:ind w:left="357" w:hanging="357"/>
              <w:rPr>
                <w:sz w:val="18"/>
              </w:rPr>
            </w:pPr>
            <w:r>
              <w:rPr>
                <w:sz w:val="18"/>
              </w:rPr>
              <w:t>Auswahl eines geeigneten Tools</w:t>
            </w:r>
          </w:p>
          <w:p w14:paraId="5D9BF569" w14:textId="77777777" w:rsidR="00953AF7" w:rsidRPr="00EC7D91" w:rsidRDefault="00953AF7" w:rsidP="00953AF7">
            <w:pPr>
              <w:numPr>
                <w:ilvl w:val="0"/>
                <w:numId w:val="7"/>
              </w:numPr>
              <w:ind w:left="357" w:hanging="357"/>
              <w:rPr>
                <w:sz w:val="18"/>
              </w:rPr>
            </w:pPr>
            <w:r>
              <w:rPr>
                <w:sz w:val="18"/>
              </w:rPr>
              <w:t>Registrierung, um Produkt verwenden zu können</w:t>
            </w:r>
          </w:p>
          <w:p w14:paraId="53B35CF7" w14:textId="43229B2E" w:rsidR="00A45E0F" w:rsidRPr="00EC7D91" w:rsidRDefault="00953AF7" w:rsidP="00953AF7">
            <w:pPr>
              <w:numPr>
                <w:ilvl w:val="0"/>
                <w:numId w:val="7"/>
              </w:numPr>
              <w:ind w:left="357" w:hanging="357"/>
              <w:rPr>
                <w:sz w:val="18"/>
              </w:rPr>
            </w:pPr>
            <w:r>
              <w:rPr>
                <w:sz w:val="18"/>
              </w:rPr>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EC7D91" w:rsidRDefault="00953AF7" w:rsidP="003753C1">
            <w:pPr>
              <w:spacing w:before="120" w:after="120"/>
              <w:rPr>
                <w:sz w:val="18"/>
              </w:rPr>
            </w:pPr>
            <w:r>
              <w:rPr>
                <w:sz w:val="18"/>
              </w:rPr>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EC7D91" w:rsidRDefault="00953AF7" w:rsidP="00953AF7">
            <w:pPr>
              <w:numPr>
                <w:ilvl w:val="0"/>
                <w:numId w:val="7"/>
              </w:numPr>
              <w:ind w:left="357" w:hanging="357"/>
              <w:rPr>
                <w:sz w:val="18"/>
              </w:rPr>
            </w:pPr>
            <w:r>
              <w:rPr>
                <w:sz w:val="18"/>
              </w:rPr>
              <w:t>Details der Implementierung mit einzubeziehen</w:t>
            </w:r>
          </w:p>
          <w:p w14:paraId="3F0A3488" w14:textId="2CF439D1" w:rsidR="00A45E0F" w:rsidRPr="00EC7D91"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34808299" w:rsidR="00A45E0F" w:rsidRPr="00EC7D91" w:rsidRDefault="006919DE" w:rsidP="003753C1">
            <w:pPr>
              <w:spacing w:before="120" w:after="120"/>
              <w:rPr>
                <w:sz w:val="18"/>
              </w:rPr>
            </w:pPr>
            <w:r>
              <w:rPr>
                <w:sz w:val="18"/>
              </w:rPr>
              <w:t>18.03.2018</w:t>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953AF7" w:rsidRDefault="00953AF7" w:rsidP="00953AF7">
            <w:pPr>
              <w:numPr>
                <w:ilvl w:val="0"/>
                <w:numId w:val="7"/>
              </w:numPr>
              <w:ind w:left="357" w:hanging="357"/>
              <w:rPr>
                <w:sz w:val="18"/>
              </w:rPr>
            </w:pPr>
            <w:r>
              <w:rPr>
                <w:sz w:val="18"/>
              </w:rPr>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EC7D91" w:rsidRDefault="00953AF7" w:rsidP="003753C1">
            <w:pPr>
              <w:spacing w:before="120" w:after="120"/>
              <w:rPr>
                <w:sz w:val="18"/>
              </w:rPr>
            </w:pPr>
            <w:r>
              <w:rPr>
                <w:sz w:val="18"/>
              </w:rPr>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A4A6E61" w14:textId="5FB35895" w:rsidR="00A45E0F" w:rsidRPr="00EC7D91" w:rsidRDefault="006919DE" w:rsidP="006919DE">
            <w:pPr>
              <w:numPr>
                <w:ilvl w:val="0"/>
                <w:numId w:val="7"/>
              </w:numPr>
              <w:ind w:left="357" w:hanging="357"/>
              <w:rPr>
                <w:sz w:val="18"/>
              </w:rPr>
            </w:pPr>
            <w:r w:rsidRPr="006919DE">
              <w:rPr>
                <w:sz w:val="18"/>
              </w:rPr>
              <w:t>Fertige Mockups, die den Vorstellungen aller Teammitglieder entsprechen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3FC61B40" w:rsidR="00A45E0F" w:rsidRPr="00EC7D91" w:rsidRDefault="006919DE" w:rsidP="003753C1">
            <w:pPr>
              <w:spacing w:before="120" w:after="120"/>
              <w:rPr>
                <w:sz w:val="18"/>
              </w:rPr>
            </w:pPr>
            <w:r>
              <w:rPr>
                <w:sz w:val="18"/>
              </w:rPr>
              <w:t>18.03.2018</w:t>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EC7D91" w:rsidRDefault="00A45E0F" w:rsidP="00A84A55">
            <w:pPr>
              <w:numPr>
                <w:ilvl w:val="0"/>
                <w:numId w:val="7"/>
              </w:numPr>
              <w:ind w:left="357" w:hanging="357"/>
              <w:rPr>
                <w:sz w:val="18"/>
              </w:rPr>
            </w:pPr>
            <w:r w:rsidRPr="00EC7D91">
              <w:rPr>
                <w:sz w:val="18"/>
              </w:rPr>
              <w:lastRenderedPageBreak/>
              <w:t>Kommunikation der beiden embedded Teile sicherstellen</w:t>
            </w:r>
          </w:p>
          <w:p w14:paraId="5E51DFD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60437D6"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22C189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0B7343C"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AC7D455"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F299C84"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3" w:name="_Toc146196919"/>
            <w:bookmarkStart w:id="34" w:name="_Toc518168768"/>
            <w:bookmarkStart w:id="35" w:name="_Toc518260538"/>
            <w:bookmarkStart w:id="36" w:name="_Toc518313112"/>
            <w:r w:rsidRPr="00EC7D91">
              <w:t>Projektmeilensteinplan</w:t>
            </w:r>
            <w:bookmarkEnd w:id="33"/>
            <w:bookmarkEnd w:id="34"/>
            <w:bookmarkEnd w:id="35"/>
            <w:bookmarkEnd w:id="36"/>
          </w:p>
          <w:p w14:paraId="3F1FF7E4" w14:textId="77777777" w:rsidR="00E53C48" w:rsidRPr="00EC7D91" w:rsidRDefault="00E53C48" w:rsidP="00E53C48">
            <w:pPr>
              <w:pStyle w:val="RGC2"/>
              <w:rPr>
                <w:sz w:val="20"/>
              </w:rPr>
            </w:pPr>
          </w:p>
        </w:tc>
      </w:tr>
      <w:tr w:rsidR="00E53C48" w:rsidRPr="00EC7D91"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EC7D91" w:rsidRDefault="00E53C48" w:rsidP="00E53C48">
            <w:pPr>
              <w:spacing w:before="120" w:after="120"/>
              <w:rPr>
                <w:b/>
                <w:sz w:val="18"/>
              </w:rPr>
            </w:pPr>
            <w:r w:rsidRPr="00EC7D91">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EC7D91" w:rsidRDefault="00E53C48"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EC7D91" w:rsidRDefault="00E53C48"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EC7D91" w:rsidRDefault="00E53C48" w:rsidP="00E53C48">
            <w:pPr>
              <w:spacing w:before="120" w:after="120"/>
              <w:rPr>
                <w:b/>
                <w:sz w:val="18"/>
              </w:rPr>
            </w:pPr>
            <w:r w:rsidRPr="00EC7D91">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EC7D91" w:rsidRDefault="00E53C48" w:rsidP="00E53C48">
            <w:pPr>
              <w:spacing w:before="120" w:after="120"/>
              <w:rPr>
                <w:b/>
                <w:sz w:val="18"/>
              </w:rPr>
            </w:pPr>
            <w:r w:rsidRPr="00EC7D91">
              <w:rPr>
                <w:b/>
                <w:sz w:val="18"/>
              </w:rPr>
              <w:t>Isttermin</w:t>
            </w:r>
          </w:p>
        </w:tc>
      </w:tr>
      <w:tr w:rsidR="00E53C48" w:rsidRPr="00EC7D91"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EC7D91" w:rsidRDefault="00E53C48" w:rsidP="009332AE">
            <w:pPr>
              <w:pStyle w:val="RGC1"/>
            </w:pPr>
            <w:r w:rsidRPr="00EC7D91">
              <w:fldChar w:fldCharType="begin">
                <w:ffData>
                  <w:name w:val="Text47"/>
                  <w:enabled/>
                  <w:calcOnExit w:val="0"/>
                  <w:textInput/>
                </w:ffData>
              </w:fldChar>
            </w:r>
            <w:bookmarkStart w:id="37" w:name="Text47"/>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37"/>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EC7D91" w:rsidRDefault="00D7652C"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bookmarkStart w:id="38" w:name="Text49"/>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8"/>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bookmarkStart w:id="39" w:name="Text50"/>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9"/>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bookmarkStart w:id="40" w:name="Text51"/>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0"/>
          </w:p>
        </w:tc>
      </w:tr>
      <w:tr w:rsidR="00E53C48" w:rsidRPr="00EC7D91"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EC7D91" w:rsidRDefault="00D7652C" w:rsidP="00E53C48">
            <w:pPr>
              <w:spacing w:before="120" w:after="120"/>
              <w:rPr>
                <w:rFonts w:cs="Tahoma"/>
                <w:szCs w:val="18"/>
              </w:rPr>
            </w:pPr>
            <w:r w:rsidRPr="00EC7D91">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EC7D91" w:rsidRDefault="00D7652C"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EC7D91" w:rsidRDefault="00D7652C" w:rsidP="00E53C48">
            <w:pPr>
              <w:spacing w:before="120" w:after="120"/>
              <w:rPr>
                <w:rFonts w:cs="Tahoma"/>
                <w:szCs w:val="18"/>
              </w:rPr>
            </w:pPr>
            <w:r w:rsidRPr="00EC7D91">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EC7D91" w:rsidRDefault="00D7652C"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EC7D91" w:rsidRDefault="00D7652C"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EC7D91" w:rsidRDefault="00D7652C"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EC7D91" w:rsidRDefault="00D7652C" w:rsidP="00E53C48">
            <w:pPr>
              <w:spacing w:before="120" w:after="120"/>
              <w:rPr>
                <w:rFonts w:cs="Tahoma"/>
                <w:szCs w:val="18"/>
              </w:rPr>
            </w:pPr>
            <w:r w:rsidRPr="00EC7D91">
              <w:rPr>
                <w:rFonts w:cs="Tahoma"/>
                <w:szCs w:val="18"/>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B84BAF" w:rsidRPr="00EC7D91"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EC7D91"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EC7D91" w:rsidRDefault="00B84BAF" w:rsidP="00E53C48">
            <w:pPr>
              <w:spacing w:before="120" w:after="120"/>
              <w:rPr>
                <w:rFonts w:cs="Tahoma"/>
                <w:szCs w:val="18"/>
              </w:rPr>
            </w:pPr>
            <w:r w:rsidRPr="00EC7D91">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EC7D91"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EC7D91"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EC7D91" w:rsidRDefault="00B84BAF" w:rsidP="00E53C48">
            <w:pPr>
              <w:spacing w:before="120" w:after="120"/>
              <w:rPr>
                <w:rFonts w:cs="Tahoma"/>
                <w:sz w:val="18"/>
                <w:szCs w:val="18"/>
              </w:rPr>
            </w:pPr>
          </w:p>
        </w:tc>
      </w:tr>
      <w:tr w:rsidR="00E53C48" w:rsidRPr="00EC7D91"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EC7D91" w:rsidRDefault="00D7652C"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472A3B" w:rsidRPr="00EC7D91"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472A3B" w:rsidRPr="00EC7D91" w:rsidRDefault="00472A3B" w:rsidP="00472A3B">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472A3B" w:rsidRPr="00EC7D91" w:rsidRDefault="00472A3B"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472A3B" w:rsidRPr="00EC7D91" w:rsidRDefault="00472A3B" w:rsidP="00472A3B">
            <w:pPr>
              <w:spacing w:before="120" w:after="120"/>
              <w:rPr>
                <w:rFonts w:cs="Tahoma"/>
                <w:sz w:val="18"/>
                <w:szCs w:val="18"/>
              </w:rPr>
            </w:pPr>
            <w:r w:rsidRPr="00EC7D91">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472A3B" w:rsidRPr="00EC7D91" w:rsidRDefault="00472A3B" w:rsidP="00472A3B">
            <w:pPr>
              <w:spacing w:before="120" w:after="120"/>
              <w:rPr>
                <w:rFonts w:cs="Tahoma"/>
                <w:sz w:val="18"/>
                <w:szCs w:val="18"/>
              </w:rPr>
            </w:pPr>
            <w:r w:rsidRPr="00EC7D91">
              <w:rPr>
                <w:rFonts w:cs="Tahoma"/>
                <w:sz w:val="18"/>
                <w:szCs w:val="18"/>
              </w:rPr>
              <w:t>02.07.2018</w:t>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472A3B" w:rsidRPr="00EC7D91" w:rsidRDefault="00472A3B" w:rsidP="00472A3B">
            <w:pPr>
              <w:spacing w:before="120" w:after="120"/>
              <w:rPr>
                <w:rFonts w:cs="Tahoma"/>
                <w:sz w:val="18"/>
                <w:szCs w:val="18"/>
              </w:rPr>
            </w:pPr>
            <w:r w:rsidRPr="00EC7D91">
              <w:rPr>
                <w:rFonts w:cs="Tahoma"/>
                <w:sz w:val="18"/>
                <w:szCs w:val="18"/>
              </w:rPr>
              <w:t>02.07.2018</w:t>
            </w:r>
          </w:p>
        </w:tc>
      </w:tr>
      <w:tr w:rsidR="00472A3B" w:rsidRPr="00EC7D91"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472A3B" w:rsidRPr="00EC7D91" w:rsidRDefault="00472A3B" w:rsidP="00472A3B">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472A3B" w:rsidRPr="00EC7D91" w:rsidRDefault="00472A3B"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472A3B" w:rsidRPr="00EC7D91" w:rsidRDefault="00472A3B" w:rsidP="00472A3B">
            <w:pPr>
              <w:spacing w:before="120" w:after="120"/>
              <w:rPr>
                <w:rFonts w:cs="Tahoma"/>
                <w:sz w:val="18"/>
                <w:szCs w:val="18"/>
              </w:rPr>
            </w:pPr>
            <w:r w:rsidRPr="00EC7D91">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472A3B" w:rsidRPr="00EC7D91" w:rsidRDefault="00472A3B" w:rsidP="00472A3B">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472A3B" w:rsidRPr="00EC7D91" w:rsidRDefault="00472A3B" w:rsidP="00472A3B">
            <w:pPr>
              <w:spacing w:before="120" w:after="120"/>
              <w:rPr>
                <w:rFonts w:cs="Tahoma"/>
                <w:sz w:val="18"/>
                <w:szCs w:val="18"/>
              </w:rPr>
            </w:pPr>
            <w:r w:rsidRPr="00EC7D91">
              <w:rPr>
                <w:rFonts w:cs="Tahoma"/>
                <w:sz w:val="18"/>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41" w:name="_Toc146196927"/>
            <w:bookmarkStart w:id="42" w:name="_Toc518168769"/>
            <w:bookmarkStart w:id="43" w:name="_Toc518260539"/>
            <w:bookmarkStart w:id="44" w:name="_Toc518313113"/>
            <w:r w:rsidRPr="00EC7D91">
              <w:t>Projektfunktionendiagramm</w:t>
            </w:r>
            <w:bookmarkEnd w:id="41"/>
            <w:bookmarkEnd w:id="42"/>
            <w:bookmarkEnd w:id="43"/>
            <w:bookmarkEnd w:id="44"/>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5"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5"/>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r w:rsidR="001C5AB1" w:rsidRPr="00EC7D91"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8"/>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EC7D91" w:rsidRDefault="001C5AB1" w:rsidP="00B92E49">
            <w:pPr>
              <w:spacing w:before="120" w:after="120"/>
              <w:rPr>
                <w:rFonts w:cs="Tahoma"/>
                <w:sz w:val="18"/>
                <w:szCs w:val="18"/>
              </w:rPr>
            </w:pPr>
          </w:p>
        </w:tc>
      </w:tr>
    </w:tbl>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6" w:name="OLE_LINK5"/>
            <w:bookmarkStart w:id="47" w:name="OLE_LINK6"/>
          </w:p>
          <w:p w14:paraId="4893B5D5" w14:textId="77777777" w:rsidR="00E53C48" w:rsidRPr="00EC7D91" w:rsidRDefault="00E53C48" w:rsidP="00C9571A">
            <w:pPr>
              <w:pStyle w:val="berschrift2"/>
            </w:pPr>
            <w:bookmarkStart w:id="48" w:name="_Toc146196928"/>
            <w:bookmarkStart w:id="49" w:name="_Toc518168771"/>
            <w:bookmarkStart w:id="50" w:name="_Toc518260541"/>
            <w:bookmarkStart w:id="51" w:name="_Toc518313114"/>
            <w:r w:rsidRPr="00EC7D91">
              <w:t>Projektregeln und Projektwerte</w:t>
            </w:r>
            <w:bookmarkEnd w:id="48"/>
            <w:bookmarkEnd w:id="49"/>
            <w:bookmarkEnd w:id="50"/>
            <w:bookmarkEnd w:id="51"/>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6"/>
    <w:bookmarkEnd w:id="47"/>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52" w:name="_Toc146196941"/>
            <w:bookmarkStart w:id="53" w:name="_Toc518168772"/>
            <w:bookmarkStart w:id="54" w:name="_Toc518260542"/>
            <w:bookmarkStart w:id="55" w:name="_Toc518313115"/>
            <w:r w:rsidRPr="00EC7D91">
              <w:t>Projektabschlussbericht</w:t>
            </w:r>
            <w:bookmarkEnd w:id="52"/>
            <w:bookmarkEnd w:id="53"/>
            <w:bookmarkEnd w:id="54"/>
            <w:bookmarkEnd w:id="55"/>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6"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7"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7"/>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8"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8"/>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9"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9"/>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60"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0"/>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61"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1"/>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7"/>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62" w:name="_Toc518168773"/>
      <w:bookmarkStart w:id="63" w:name="_Toc518260543"/>
      <w:bookmarkStart w:id="64" w:name="_Toc518313116"/>
      <w:r w:rsidRPr="00EC7D91">
        <w:lastRenderedPageBreak/>
        <w:t>Projektdokumentation</w:t>
      </w:r>
      <w:bookmarkEnd w:id="62"/>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3753C1">
            <w:pPr>
              <w:pStyle w:val="berschrift2"/>
              <w:numPr>
                <w:ilvl w:val="0"/>
                <w:numId w:val="10"/>
              </w:numPr>
            </w:pPr>
            <w:bookmarkStart w:id="65" w:name="_Toc518168774"/>
            <w:bookmarkStart w:id="66" w:name="_Toc518260544"/>
            <w:bookmarkStart w:id="67" w:name="_Toc518313117"/>
            <w:r w:rsidRPr="00EC7D91">
              <w:t>Einleitung</w:t>
            </w:r>
            <w:bookmarkEnd w:id="65"/>
            <w:bookmarkEnd w:id="66"/>
            <w:bookmarkEnd w:id="67"/>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w:t>
            </w:r>
            <w:proofErr w:type="gramStart"/>
            <w:r w:rsidRPr="00EC7D91">
              <w:t>den beteiligten StudentInnen</w:t>
            </w:r>
            <w:proofErr w:type="gramEnd"/>
            <w:r w:rsidRPr="00EC7D91">
              <w:t xml:space="preserve">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bookmarkStart w:id="68" w:name="_Toc518313118"/>
            <w:r>
              <w:t>Projektziel</w:t>
            </w:r>
            <w:bookmarkEnd w:id="68"/>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0A6AAE">
            <w:pPr>
              <w:pStyle w:val="berschrift2"/>
              <w:numPr>
                <w:ilvl w:val="0"/>
                <w:numId w:val="10"/>
              </w:numPr>
            </w:pPr>
            <w:bookmarkStart w:id="69" w:name="_Toc518168775"/>
            <w:bookmarkStart w:id="70" w:name="_Toc518260545"/>
            <w:bookmarkStart w:id="71" w:name="_Toc518313119"/>
            <w:r w:rsidRPr="00EC7D91">
              <w:t>AP: Projektkommunikation</w:t>
            </w:r>
            <w:bookmarkEnd w:id="69"/>
            <w:bookmarkEnd w:id="70"/>
            <w:bookmarkEnd w:id="71"/>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72" w:name="_Toc518313120"/>
            <w:r>
              <w:t>Verantwortlicher: Hannes Aurednik</w:t>
            </w:r>
            <w:bookmarkEnd w:id="72"/>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975123">
            <w:pPr>
              <w:pStyle w:val="Listenabsatz"/>
              <w:numPr>
                <w:ilvl w:val="0"/>
                <w:numId w:val="25"/>
              </w:numPr>
              <w:spacing w:line="360" w:lineRule="auto"/>
              <w:jc w:val="both"/>
            </w:pPr>
            <w:r w:rsidRPr="00EC7D91">
              <w:t>Regelmäßige Statusupdates an den Projektauftraggeber</w:t>
            </w:r>
          </w:p>
          <w:p w14:paraId="262828A4" w14:textId="235C584A" w:rsidR="00BD7A43" w:rsidRPr="00EC7D91" w:rsidRDefault="00975123" w:rsidP="00975123">
            <w:pPr>
              <w:pStyle w:val="Listenabsatz"/>
              <w:numPr>
                <w:ilvl w:val="0"/>
                <w:numId w:val="25"/>
              </w:numPr>
              <w:spacing w:line="360" w:lineRule="auto"/>
              <w:jc w:val="both"/>
            </w:pPr>
            <w:r w:rsidRPr="00EC7D91">
              <w:t>Koordination und Planung der internen Jours fixes</w:t>
            </w:r>
          </w:p>
          <w:p w14:paraId="28B3CF8C" w14:textId="660A39F9" w:rsidR="00975123" w:rsidRPr="00EC7D91" w:rsidRDefault="00975123" w:rsidP="00975123">
            <w:pPr>
              <w:pStyle w:val="Listenabsatz"/>
              <w:numPr>
                <w:ilvl w:val="0"/>
                <w:numId w:val="25"/>
              </w:numPr>
              <w:spacing w:line="360" w:lineRule="auto"/>
              <w:jc w:val="both"/>
            </w:pPr>
            <w:r w:rsidRPr="00EC7D91">
              <w:t>Sicherstellen des Informationsflusses im Projektteam</w:t>
            </w:r>
          </w:p>
          <w:p w14:paraId="315EE37E" w14:textId="65CF72AF" w:rsidR="00975123" w:rsidRPr="00EC7D91" w:rsidRDefault="00975123" w:rsidP="00975123">
            <w:pPr>
              <w:pStyle w:val="Listenabsatz"/>
              <w:numPr>
                <w:ilvl w:val="0"/>
                <w:numId w:val="25"/>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EC7D91" w:rsidRDefault="00975123" w:rsidP="000A6AAE">
            <w:pPr>
              <w:spacing w:line="360" w:lineRule="auto"/>
              <w:ind w:left="435"/>
              <w:jc w:val="both"/>
            </w:pPr>
            <w:r w:rsidRPr="00EC7D91">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EC7D91" w:rsidRDefault="00975123" w:rsidP="000A6AAE">
            <w:pPr>
              <w:spacing w:line="360" w:lineRule="auto"/>
              <w:ind w:left="435"/>
              <w:jc w:val="both"/>
            </w:pPr>
          </w:p>
          <w:p w14:paraId="0BC3BE43" w14:textId="0107CFDA" w:rsidR="00975123" w:rsidRPr="00EC7D91" w:rsidRDefault="00975123" w:rsidP="000A6AAE">
            <w:pPr>
              <w:spacing w:line="360" w:lineRule="auto"/>
              <w:ind w:left="435"/>
              <w:jc w:val="both"/>
            </w:pPr>
            <w:r w:rsidRPr="00EC7D91">
              <w:t>Dies ist primär durch die besondere netzwerktechnische Situation in den Räumlichkeiten des FH-Technikums induziert.</w:t>
            </w:r>
            <w:r w:rsidR="00AC6F05" w:rsidRPr="00EC7D91">
              <w:t xml:space="preserve"> </w:t>
            </w:r>
          </w:p>
          <w:p w14:paraId="6660C395" w14:textId="4DB116D4" w:rsidR="00975123" w:rsidRPr="00EC7D91" w:rsidRDefault="00AC6F05" w:rsidP="000A6AAE">
            <w:pPr>
              <w:spacing w:line="360" w:lineRule="auto"/>
              <w:ind w:left="435"/>
              <w:jc w:val="both"/>
            </w:pPr>
            <w:r w:rsidRPr="00EC7D91">
              <w:t>Anders als in einem Heimnetzwerk, für welches das Projekt konzipiert wurde, ist der Netzwerkzugang in der Fachhochschule strenger geregelt und die Mikrocontroller erhalten keine IP-Adressen.</w:t>
            </w:r>
          </w:p>
          <w:p w14:paraId="31B807DE" w14:textId="0957C3BD" w:rsidR="00AC6F05" w:rsidRPr="00EC7D91" w:rsidRDefault="00AC6F05" w:rsidP="000A6AAE">
            <w:pPr>
              <w:spacing w:line="360" w:lineRule="auto"/>
              <w:ind w:left="435"/>
              <w:jc w:val="both"/>
            </w:pPr>
            <w:r w:rsidRPr="00EC7D91">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EC7D91" w:rsidRDefault="00AC6F05" w:rsidP="00AC6F05">
            <w:pPr>
              <w:spacing w:line="360" w:lineRule="auto"/>
              <w:ind w:left="435"/>
              <w:jc w:val="both"/>
            </w:pPr>
            <w:r w:rsidRPr="00EC7D91">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73" w:name="_Toc518260546"/>
            <w:bookmarkStart w:id="74" w:name="_Toc518313121"/>
            <w:r w:rsidRPr="00EC7D91">
              <w:t>Besonderheiten Abschlusspräsentation</w:t>
            </w:r>
            <w:bookmarkEnd w:id="73"/>
            <w:bookmarkEnd w:id="74"/>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EC7D91" w:rsidRDefault="00AC6F05" w:rsidP="00AC6F05">
            <w:pPr>
              <w:spacing w:line="360" w:lineRule="auto"/>
              <w:ind w:left="435"/>
              <w:jc w:val="both"/>
            </w:pPr>
            <w:r w:rsidRPr="00EC7D91">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EC7D91" w:rsidRDefault="00AC6F05" w:rsidP="00AC6F05">
            <w:pPr>
              <w:spacing w:line="360" w:lineRule="auto"/>
              <w:ind w:left="435"/>
              <w:jc w:val="both"/>
            </w:pPr>
            <w:r w:rsidRPr="00EC7D91">
              <w:t xml:space="preserve">Um trotz der, aus dem Blickwinkel des Raumklimas, homogenen </w:t>
            </w:r>
            <w:r w:rsidR="005D2E13" w:rsidRPr="00EC7D91">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EC7D91" w:rsidRDefault="005D2E13" w:rsidP="00AC6F05">
            <w:pPr>
              <w:spacing w:line="360" w:lineRule="auto"/>
              <w:ind w:left="435"/>
              <w:jc w:val="both"/>
            </w:pPr>
          </w:p>
          <w:p w14:paraId="0A137FFA" w14:textId="79D2751B" w:rsidR="005D2E13" w:rsidRPr="00EC7D91" w:rsidRDefault="005D2E13" w:rsidP="00AC6F05">
            <w:pPr>
              <w:spacing w:line="360" w:lineRule="auto"/>
              <w:ind w:left="435"/>
              <w:jc w:val="both"/>
            </w:pPr>
            <w:r w:rsidRPr="00EC7D91">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EC7D91" w:rsidRDefault="005D2E13" w:rsidP="00AC6F05">
            <w:pPr>
              <w:spacing w:line="360" w:lineRule="auto"/>
              <w:ind w:left="435"/>
              <w:jc w:val="both"/>
            </w:pPr>
            <w:r w:rsidRPr="00EC7D91">
              <w:t>Eine größere Herausforderung stellten die eingeschränkten Möglichkeiten der Netzwerkumgebung dar.</w:t>
            </w:r>
          </w:p>
          <w:p w14:paraId="77B1C054" w14:textId="2CFF4184" w:rsidR="005D2E13" w:rsidRPr="00EC7D91" w:rsidRDefault="005D2E13" w:rsidP="00AC6F05">
            <w:pPr>
              <w:spacing w:line="360" w:lineRule="auto"/>
              <w:ind w:left="435"/>
              <w:jc w:val="both"/>
            </w:pPr>
            <w:r w:rsidRPr="00EC7D91">
              <w:t xml:space="preserve">Im Zuge mehrerer Projektsitzungen konnte aber, durch eine Erhebung der im Kreis der Projektmitglieder vorhandenen Hardwareressourcen eine Lösung entwickelt werden, die keine zusätzlichen Kosten verursacht und sämtliche </w:t>
            </w:r>
            <w:r w:rsidR="009E45FA" w:rsidRPr="00EC7D91">
              <w:t>Anforderungen für eine Live-Demonstration erfüllt, ohne ein Sicherheitsrisiko für das Netzwerk der Fachhochschule zu erzeugen.</w:t>
            </w:r>
          </w:p>
          <w:p w14:paraId="57812278" w14:textId="6A6CEFDC" w:rsidR="009E45FA" w:rsidRPr="00EC7D91" w:rsidRDefault="009E45FA" w:rsidP="00AC6F05">
            <w:pPr>
              <w:spacing w:line="360" w:lineRule="auto"/>
              <w:ind w:left="435"/>
              <w:jc w:val="both"/>
            </w:pPr>
          </w:p>
          <w:p w14:paraId="65C2C94F" w14:textId="02C6F85F" w:rsidR="00AC6F05" w:rsidRPr="00EC7D91" w:rsidRDefault="009E45FA" w:rsidP="00556832">
            <w:pPr>
              <w:spacing w:line="360" w:lineRule="auto"/>
              <w:ind w:left="435"/>
              <w:jc w:val="both"/>
            </w:pPr>
            <w:r w:rsidRPr="00EC7D91">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5" w:name="_Toc518304691"/>
      <w:bookmarkStart w:id="76" w:name="_Toc518310660"/>
      <w:bookmarkStart w:id="77"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Netzwerktopologie Abschlusspräsentation</w:t>
      </w:r>
      <w:bookmarkEnd w:id="75"/>
      <w:bookmarkEnd w:id="76"/>
    </w:p>
    <w:bookmarkEnd w:id="77"/>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EC7D91" w:rsidRDefault="00556832" w:rsidP="00556832">
            <w:pPr>
              <w:spacing w:line="360" w:lineRule="auto"/>
              <w:ind w:left="435"/>
              <w:jc w:val="both"/>
            </w:pPr>
            <w:r w:rsidRPr="00EC7D91">
              <w:lastRenderedPageBreak/>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EC7D91" w:rsidRDefault="00556832" w:rsidP="00556832">
            <w:pPr>
              <w:spacing w:line="360" w:lineRule="auto"/>
              <w:ind w:left="435"/>
              <w:jc w:val="both"/>
            </w:pPr>
          </w:p>
          <w:p w14:paraId="2D39ECF6" w14:textId="0085FDA4" w:rsidR="00556832" w:rsidRPr="00EC7D91" w:rsidRDefault="00556832" w:rsidP="00556832">
            <w:pPr>
              <w:spacing w:line="360" w:lineRule="auto"/>
              <w:ind w:left="435"/>
              <w:jc w:val="both"/>
            </w:pPr>
            <w:r w:rsidRPr="00EC7D91">
              <w:t>Der Server ist über das Internet erreichbar auf Microsoft Azure deployed.</w:t>
            </w:r>
          </w:p>
          <w:p w14:paraId="2F603AC5" w14:textId="4516385D" w:rsidR="00556832" w:rsidRPr="00EC7D91" w:rsidRDefault="00556832" w:rsidP="00556832">
            <w:pPr>
              <w:spacing w:line="360" w:lineRule="auto"/>
              <w:ind w:left="435"/>
              <w:jc w:val="both"/>
            </w:pPr>
          </w:p>
          <w:p w14:paraId="007D32F0" w14:textId="594D07F2" w:rsidR="00556832" w:rsidRPr="00EC7D91" w:rsidRDefault="00556832" w:rsidP="00556832">
            <w:pPr>
              <w:spacing w:line="360" w:lineRule="auto"/>
              <w:ind w:left="435"/>
              <w:jc w:val="both"/>
            </w:pPr>
            <w:r w:rsidRPr="00EC7D91">
              <w:t>Benutzerdevices wie Notebooks oder Tablets können sich über eine aktive Internetverbindung mit dem Server verbinden und die aktuellen Daten anzeigen sowie Sensoren konfigurieren.</w:t>
            </w:r>
          </w:p>
          <w:p w14:paraId="7B36B590" w14:textId="4A941066" w:rsidR="00556832" w:rsidRPr="00EC7D91" w:rsidRDefault="00556832" w:rsidP="00556832">
            <w:pPr>
              <w:spacing w:line="360" w:lineRule="auto"/>
              <w:ind w:left="435"/>
              <w:jc w:val="both"/>
            </w:pPr>
          </w:p>
          <w:p w14:paraId="2D45F9CA" w14:textId="18F85293" w:rsidR="00E47FF2" w:rsidRPr="00EC7D91" w:rsidRDefault="00E47FF2" w:rsidP="00556832">
            <w:pPr>
              <w:spacing w:line="360" w:lineRule="auto"/>
              <w:ind w:left="435"/>
              <w:jc w:val="both"/>
            </w:pPr>
            <w:r w:rsidRPr="00EC7D91">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8" w:name="_Toc518313122"/>
            <w:r w:rsidRPr="00EC7D91">
              <w:t>Verwendete Tools</w:t>
            </w:r>
            <w:bookmarkEnd w:id="78"/>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Microsoft Powerpoint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
        <w:gridCol w:w="9417"/>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0A6AAE">
            <w:pPr>
              <w:pStyle w:val="berschrift2"/>
              <w:numPr>
                <w:ilvl w:val="0"/>
                <w:numId w:val="10"/>
              </w:numPr>
            </w:pPr>
            <w:bookmarkStart w:id="79" w:name="_Toc518260547"/>
            <w:bookmarkStart w:id="80" w:name="_Toc518313123"/>
            <w:r w:rsidRPr="00EC7D91">
              <w:t>AP: Frontend Design</w:t>
            </w:r>
            <w:bookmarkEnd w:id="79"/>
            <w:bookmarkEnd w:id="80"/>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bookmarkStart w:id="81" w:name="_Toc518313124"/>
            <w:r>
              <w:t>Verantwortlicher: Eva Gergely</w:t>
            </w:r>
            <w:bookmarkEnd w:id="81"/>
          </w:p>
          <w:p w14:paraId="1457E008" w14:textId="172949FE" w:rsidR="00F1417C" w:rsidRDefault="00F1417C" w:rsidP="00F1417C">
            <w:pPr>
              <w:spacing w:line="360" w:lineRule="auto"/>
              <w:ind w:left="435"/>
              <w:jc w:val="both"/>
            </w:pPr>
          </w:p>
          <w:p w14:paraId="260857F6" w14:textId="458D5FA2" w:rsidR="00766A39" w:rsidRDefault="00766A39" w:rsidP="00F1417C">
            <w:pPr>
              <w:spacing w:line="360" w:lineRule="auto"/>
              <w:ind w:left="435"/>
              <w:jc w:val="both"/>
            </w:pPr>
            <w:r>
              <w:t xml:space="preserve">Um sich im Vorfeld einen klaren Überblick über die Requirements an das Frontend zu verschaffen, wurden Mockups erstellt, die jeweils die drei wichtigsten Oberflächen darstellen. </w:t>
            </w:r>
          </w:p>
          <w:p w14:paraId="5B9A96CD" w14:textId="54982537" w:rsidR="00766A39" w:rsidRDefault="00766A39" w:rsidP="00F1417C">
            <w:pPr>
              <w:spacing w:line="360" w:lineRule="auto"/>
              <w:ind w:left="435"/>
              <w:jc w:val="both"/>
            </w:pPr>
          </w:p>
          <w:p w14:paraId="6BD89AA6" w14:textId="52751A65" w:rsidR="00766A39" w:rsidRDefault="00766A39" w:rsidP="00F1417C">
            <w:pPr>
              <w:spacing w:line="360" w:lineRule="auto"/>
              <w:ind w:left="435"/>
              <w:jc w:val="both"/>
            </w:pPr>
            <w:r>
              <w:lastRenderedPageBreak/>
              <w:t>Zunächst kommt man auf die Hauptseite, wo man mittels Klick die gewünschte Funktionalität auswählen kann. Es steht ein Menüpunkt für die Anzeige eines generellen Überblicks über die bis dato gesammelten Daten zur Verfügung, ein Menüpunkt für die Anzeige der Echtzeitdaten, sowie ein Menüpunkt um die erfassten Geräte anzeigen zu können.</w:t>
            </w:r>
          </w:p>
          <w:p w14:paraId="71827233" w14:textId="34640E35" w:rsidR="00766A39" w:rsidRDefault="00766A39" w:rsidP="00F1417C">
            <w:pPr>
              <w:spacing w:line="360" w:lineRule="auto"/>
              <w:ind w:left="435"/>
              <w:jc w:val="both"/>
            </w:pPr>
          </w:p>
          <w:p w14:paraId="7D81CE82" w14:textId="07635B45" w:rsidR="00766A39" w:rsidRDefault="00766A39" w:rsidP="00F1417C">
            <w:pPr>
              <w:spacing w:line="360" w:lineRule="auto"/>
              <w:ind w:left="435"/>
              <w:jc w:val="both"/>
            </w:pPr>
            <w:r>
              <w:t>Auf Mockup Nr. 2 wird die Anzeige der Echtzeitdaten dargestellt, die durch ein einfaches Diagramm verwirklicht werden soll.</w:t>
            </w:r>
          </w:p>
          <w:p w14:paraId="09B114FA" w14:textId="697E630E" w:rsidR="00766A39" w:rsidRDefault="00766A39" w:rsidP="00F1417C">
            <w:pPr>
              <w:spacing w:line="360" w:lineRule="auto"/>
              <w:ind w:left="435"/>
              <w:jc w:val="both"/>
            </w:pPr>
          </w:p>
          <w:p w14:paraId="30AAFEAE" w14:textId="72B505E3" w:rsidR="00766A39" w:rsidRDefault="00766A39" w:rsidP="00F1417C">
            <w:pPr>
              <w:spacing w:line="360" w:lineRule="auto"/>
              <w:ind w:left="435"/>
              <w:jc w:val="both"/>
            </w:pPr>
            <w:r>
              <w:t>Auf Mockup Nr. 3 sieht man</w:t>
            </w:r>
            <w:r w:rsidR="00C10868">
              <w:t xml:space="preserve"> die Oberfläche für die Anzeige der erfassten Geräte. Es soll die Nummer des Geräts, die MAC-Adresse, das Erfassungsdatum sichtbar sein und ob das Gerät aktiv ist. Es soll außerdem möglich sein, die Liste zu editieren. </w:t>
            </w:r>
          </w:p>
          <w:p w14:paraId="23D2566A" w14:textId="77777777" w:rsidR="000A6AAE" w:rsidRPr="00EC7D91" w:rsidRDefault="000A6AAE" w:rsidP="000A6AAE">
            <w:pPr>
              <w:spacing w:line="360" w:lineRule="auto"/>
              <w:ind w:left="435"/>
              <w:jc w:val="both"/>
            </w:pPr>
          </w:p>
          <w:p w14:paraId="5B7F6EF0" w14:textId="73770EA2" w:rsidR="000A6AAE" w:rsidRDefault="00C10868" w:rsidP="000A6AAE">
            <w:pPr>
              <w:spacing w:line="360" w:lineRule="auto"/>
              <w:ind w:left="435"/>
              <w:jc w:val="both"/>
            </w:pPr>
            <w:r>
              <w:t>Für das Frontend Design wurde das Tool Balsamiq verwendet.</w:t>
            </w:r>
            <w:bookmarkStart w:id="82" w:name="_GoBack"/>
            <w:bookmarkEnd w:id="82"/>
            <w:r>
              <w:t xml:space="preserve"> </w:t>
            </w:r>
          </w:p>
          <w:p w14:paraId="7E6CC56B" w14:textId="77777777" w:rsidR="00C10868" w:rsidRPr="00EC7D91" w:rsidRDefault="00C10868" w:rsidP="00C10868">
            <w:pPr>
              <w:pStyle w:val="FormatvorlageAufzhlungen2"/>
              <w:rPr>
                <w:lang w:val="de-DE"/>
              </w:rPr>
            </w:pPr>
            <w:r w:rsidRPr="00EC7D91">
              <w:rPr>
                <w:lang w:val="de-DE"/>
              </w:rPr>
              <w:t>Balsamiq (c)</w:t>
            </w:r>
          </w:p>
          <w:p w14:paraId="2DDE919C" w14:textId="77777777" w:rsidR="00C10868" w:rsidRPr="00EC7D91" w:rsidRDefault="00C10868" w:rsidP="00C10868">
            <w:pPr>
              <w:pStyle w:val="FormatvorlageAufzhlungen2"/>
              <w:numPr>
                <w:ilvl w:val="0"/>
                <w:numId w:val="0"/>
              </w:numPr>
              <w:ind w:left="680"/>
              <w:rPr>
                <w:lang w:val="de-DE"/>
              </w:rPr>
            </w:pPr>
            <w:hyperlink r:id="rId19" w:history="1">
              <w:r w:rsidRPr="00EC7D91">
                <w:rPr>
                  <w:rStyle w:val="Hyperlink"/>
                  <w:lang w:val="de-DE"/>
                </w:rPr>
                <w:t>https://balsamiq.cloud/</w:t>
              </w:r>
            </w:hyperlink>
          </w:p>
          <w:p w14:paraId="4E84CB56" w14:textId="77777777" w:rsidR="00C10868" w:rsidRPr="00EC7D91" w:rsidRDefault="00C10868" w:rsidP="00C10868">
            <w:pPr>
              <w:pStyle w:val="FormatvorlageAufzhlungen2"/>
              <w:numPr>
                <w:ilvl w:val="0"/>
                <w:numId w:val="0"/>
              </w:numPr>
              <w:ind w:left="680"/>
              <w:rPr>
                <w:lang w:val="de-DE"/>
              </w:rPr>
            </w:pPr>
            <w:r w:rsidRPr="00EC7D91">
              <w:rPr>
                <w:lang w:val="de-DE"/>
              </w:rPr>
              <w:t xml:space="preserve">Eine Webanwendung, mit der man sog. Mockups erstellen kann. </w:t>
            </w:r>
          </w:p>
          <w:p w14:paraId="397952DD" w14:textId="77777777" w:rsidR="00C10868" w:rsidRDefault="00C10868" w:rsidP="000A6AAE">
            <w:pPr>
              <w:spacing w:line="360" w:lineRule="auto"/>
              <w:ind w:left="435"/>
              <w:jc w:val="both"/>
            </w:pPr>
          </w:p>
          <w:p w14:paraId="10B2971D" w14:textId="74CD45FE" w:rsidR="00766A39" w:rsidRDefault="00766A39" w:rsidP="000A6AAE">
            <w:pPr>
              <w:spacing w:line="360" w:lineRule="auto"/>
              <w:ind w:left="435"/>
              <w:jc w:val="both"/>
            </w:pPr>
          </w:p>
          <w:p w14:paraId="020320CE" w14:textId="632DD4D8" w:rsidR="00766A39" w:rsidRDefault="00766A39" w:rsidP="000A6AAE">
            <w:pPr>
              <w:spacing w:line="360" w:lineRule="auto"/>
              <w:ind w:left="435"/>
              <w:jc w:val="both"/>
            </w:pPr>
            <w:r>
              <w:t xml:space="preserve">Screenshots: </w:t>
            </w:r>
          </w:p>
          <w:p w14:paraId="704B4020" w14:textId="11E80DC7" w:rsidR="00766A39" w:rsidRDefault="00766A39" w:rsidP="000A6AAE">
            <w:pPr>
              <w:spacing w:line="360" w:lineRule="auto"/>
              <w:ind w:left="435"/>
              <w:jc w:val="both"/>
            </w:pPr>
          </w:p>
          <w:p w14:paraId="0E655267" w14:textId="07B547CC" w:rsidR="00766A39" w:rsidRDefault="00766A39" w:rsidP="000A6AAE">
            <w:pPr>
              <w:spacing w:line="360" w:lineRule="auto"/>
              <w:ind w:left="435"/>
              <w:jc w:val="both"/>
            </w:pPr>
            <w:r>
              <w:rPr>
                <w:noProof/>
              </w:rPr>
              <w:lastRenderedPageBreak/>
              <w:drawing>
                <wp:inline distT="0" distB="0" distL="0" distR="0" wp14:anchorId="18FA3B5C" wp14:editId="51E8471A">
                  <wp:extent cx="5539563" cy="3427752"/>
                  <wp:effectExtent l="0" t="0" r="4445"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463" cy="3430165"/>
                          </a:xfrm>
                          <a:prstGeom prst="rect">
                            <a:avLst/>
                          </a:prstGeom>
                          <a:noFill/>
                          <a:ln>
                            <a:noFill/>
                          </a:ln>
                        </pic:spPr>
                      </pic:pic>
                    </a:graphicData>
                  </a:graphic>
                </wp:inline>
              </w:drawing>
            </w:r>
          </w:p>
          <w:p w14:paraId="17563037" w14:textId="75C09BA7" w:rsidR="00766A39" w:rsidRPr="00EC7D91" w:rsidRDefault="00766A39" w:rsidP="00766A39">
            <w:pPr>
              <w:pStyle w:val="Beschriftung"/>
              <w:spacing w:before="0"/>
              <w:jc w:val="center"/>
              <w:rPr>
                <w:rFonts w:cs="Arial"/>
                <w:lang w:val="de-DE"/>
              </w:rPr>
            </w:pPr>
            <w:r w:rsidRPr="00EC7D91">
              <w:rPr>
                <w:rFonts w:cs="Arial"/>
                <w:lang w:val="de-DE"/>
              </w:rPr>
              <w:t xml:space="preserve">Abbildung </w:t>
            </w:r>
            <w:r>
              <w:rPr>
                <w:rFonts w:cs="Arial"/>
                <w:lang w:val="de-DE"/>
              </w:rPr>
              <w:t>2: Mockup Hauptseite</w:t>
            </w:r>
          </w:p>
          <w:p w14:paraId="6F059F34" w14:textId="45B9803B" w:rsidR="00766A39" w:rsidRDefault="00766A39" w:rsidP="000A6AAE">
            <w:pPr>
              <w:spacing w:line="360" w:lineRule="auto"/>
              <w:ind w:left="435"/>
              <w:jc w:val="both"/>
            </w:pPr>
          </w:p>
          <w:p w14:paraId="78793876" w14:textId="79204EC0" w:rsidR="00766A39" w:rsidRDefault="00766A39" w:rsidP="000A6AAE">
            <w:pPr>
              <w:spacing w:line="360" w:lineRule="auto"/>
              <w:ind w:left="435"/>
              <w:jc w:val="both"/>
            </w:pPr>
            <w:r>
              <w:rPr>
                <w:noProof/>
              </w:rPr>
              <w:drawing>
                <wp:inline distT="0" distB="0" distL="0" distR="0" wp14:anchorId="72B64A0C" wp14:editId="01F58643">
                  <wp:extent cx="5465135" cy="3356557"/>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085" cy="3360826"/>
                          </a:xfrm>
                          <a:prstGeom prst="rect">
                            <a:avLst/>
                          </a:prstGeom>
                          <a:noFill/>
                          <a:ln>
                            <a:noFill/>
                          </a:ln>
                        </pic:spPr>
                      </pic:pic>
                    </a:graphicData>
                  </a:graphic>
                </wp:inline>
              </w:drawing>
            </w:r>
          </w:p>
          <w:p w14:paraId="6146B49E" w14:textId="275D052C" w:rsidR="00766A39" w:rsidRPr="00EC7D91" w:rsidRDefault="00766A39" w:rsidP="00766A39">
            <w:pPr>
              <w:pStyle w:val="Beschriftung"/>
              <w:spacing w:before="0"/>
              <w:jc w:val="center"/>
              <w:rPr>
                <w:rFonts w:cs="Arial"/>
                <w:lang w:val="de-DE"/>
              </w:rPr>
            </w:pPr>
            <w:r w:rsidRPr="00EC7D91">
              <w:rPr>
                <w:rFonts w:cs="Arial"/>
                <w:lang w:val="de-DE"/>
              </w:rPr>
              <w:t xml:space="preserve">Abbildung </w:t>
            </w:r>
            <w:r>
              <w:rPr>
                <w:rFonts w:cs="Arial"/>
                <w:lang w:val="de-DE"/>
              </w:rPr>
              <w:t>3</w:t>
            </w:r>
            <w:r w:rsidRPr="00EC7D91">
              <w:rPr>
                <w:rFonts w:cs="Arial"/>
                <w:lang w:val="de-DE"/>
              </w:rPr>
              <w:t xml:space="preserve">: </w:t>
            </w:r>
            <w:r>
              <w:rPr>
                <w:rFonts w:cs="Arial"/>
                <w:lang w:val="de-DE"/>
              </w:rPr>
              <w:t>Mockup Echtzeitdaten</w:t>
            </w:r>
          </w:p>
          <w:p w14:paraId="677A09F8" w14:textId="77777777" w:rsidR="00766A39" w:rsidRDefault="00766A39" w:rsidP="000A6AAE">
            <w:pPr>
              <w:spacing w:line="360" w:lineRule="auto"/>
              <w:ind w:left="435"/>
              <w:jc w:val="both"/>
            </w:pPr>
          </w:p>
          <w:p w14:paraId="202D3353" w14:textId="77777777" w:rsidR="000A6AAE" w:rsidRDefault="00766A39" w:rsidP="000A6AAE">
            <w:pPr>
              <w:spacing w:line="360" w:lineRule="auto"/>
              <w:ind w:left="435"/>
              <w:jc w:val="both"/>
              <w:rPr>
                <w:i/>
                <w:color w:val="FF0000"/>
              </w:rPr>
            </w:pPr>
            <w:r>
              <w:rPr>
                <w:i/>
                <w:noProof/>
                <w:color w:val="FF0000"/>
              </w:rPr>
              <w:lastRenderedPageBreak/>
              <w:drawing>
                <wp:inline distT="0" distB="0" distL="0" distR="0" wp14:anchorId="2829160D" wp14:editId="49031D19">
                  <wp:extent cx="6752976" cy="41148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0078" cy="4119128"/>
                          </a:xfrm>
                          <a:prstGeom prst="rect">
                            <a:avLst/>
                          </a:prstGeom>
                          <a:noFill/>
                          <a:ln>
                            <a:noFill/>
                          </a:ln>
                        </pic:spPr>
                      </pic:pic>
                    </a:graphicData>
                  </a:graphic>
                </wp:inline>
              </w:drawing>
            </w:r>
          </w:p>
          <w:p w14:paraId="0116AC35" w14:textId="4BEE28E3" w:rsidR="00766A39" w:rsidRDefault="00766A39" w:rsidP="00766A39">
            <w:pPr>
              <w:pStyle w:val="Beschriftung"/>
              <w:spacing w:before="0"/>
              <w:jc w:val="center"/>
              <w:rPr>
                <w:rFonts w:cs="Arial"/>
                <w:lang w:val="de-DE"/>
              </w:rPr>
            </w:pPr>
            <w:r w:rsidRPr="00EC7D91">
              <w:rPr>
                <w:rFonts w:cs="Arial"/>
                <w:lang w:val="de-DE"/>
              </w:rPr>
              <w:t xml:space="preserve">Abbildung </w:t>
            </w:r>
            <w:r>
              <w:rPr>
                <w:rFonts w:cs="Arial"/>
                <w:lang w:val="de-DE"/>
              </w:rPr>
              <w:t>4</w:t>
            </w:r>
            <w:r w:rsidRPr="00EC7D91">
              <w:rPr>
                <w:rFonts w:cs="Arial"/>
                <w:lang w:val="de-DE"/>
              </w:rPr>
              <w:t xml:space="preserve">: </w:t>
            </w:r>
            <w:r>
              <w:rPr>
                <w:rFonts w:cs="Arial"/>
                <w:lang w:val="de-DE"/>
              </w:rPr>
              <w:t>Mockup Geräteauswahl</w:t>
            </w:r>
          </w:p>
          <w:p w14:paraId="0AA367E2" w14:textId="39D5044C" w:rsidR="00766A39" w:rsidRDefault="00766A39" w:rsidP="00766A39">
            <w:pPr>
              <w:rPr>
                <w:lang w:eastAsia="en-US" w:bidi="en-US"/>
              </w:rPr>
            </w:pPr>
          </w:p>
          <w:p w14:paraId="0D1542B0" w14:textId="77777777" w:rsidR="00766A39" w:rsidRDefault="00766A39" w:rsidP="00766A39">
            <w:pPr>
              <w:spacing w:line="360" w:lineRule="auto"/>
              <w:jc w:val="both"/>
            </w:pPr>
          </w:p>
          <w:p w14:paraId="3148BBD1" w14:textId="0F2D1E1D" w:rsidR="00766A39" w:rsidRPr="00EC7D91" w:rsidRDefault="00766A39" w:rsidP="00766A39">
            <w:pPr>
              <w:spacing w:line="360" w:lineRule="auto"/>
              <w:jc w:val="both"/>
            </w:pPr>
            <w:r w:rsidRPr="00EC7D91">
              <w:t xml:space="preserve">Im Zuge des Projektes Wetterstation wurde von </w:t>
            </w:r>
            <w:proofErr w:type="gramStart"/>
            <w:r w:rsidRPr="00EC7D91">
              <w:t>den betei</w:t>
            </w:r>
            <w:r>
              <w:t>ligten StudentInnen</w:t>
            </w:r>
            <w:proofErr w:type="gramEnd"/>
            <w:r>
              <w:t xml:space="preserve"> eine Lösung </w:t>
            </w:r>
            <w:r w:rsidRPr="00EC7D91">
              <w:t xml:space="preserve">geschaffen die in diesem Abschnitt genauer beschrieben wird. </w:t>
            </w:r>
          </w:p>
          <w:p w14:paraId="4E5A0F60" w14:textId="77777777" w:rsidR="00766A39" w:rsidRPr="00EC7D91" w:rsidRDefault="00766A39" w:rsidP="00766A39">
            <w:pPr>
              <w:spacing w:line="360" w:lineRule="auto"/>
              <w:ind w:left="435"/>
              <w:jc w:val="both"/>
            </w:pPr>
          </w:p>
          <w:p w14:paraId="3C129E1E" w14:textId="700CB688" w:rsidR="00766A39" w:rsidRPr="00766A39" w:rsidRDefault="00766A39" w:rsidP="00766A39">
            <w:pPr>
              <w:rPr>
                <w:lang w:eastAsia="en-US" w:bidi="en-US"/>
              </w:rPr>
            </w:pPr>
            <w:r w:rsidRPr="00EC7D91">
              <w:t>Der Abschnitt Projektdokumentation dient einerseits dazu, die technische Lösung zu beschreiben, eine Installationsanleitung bereitzustellen und die persönlichen Lernergebnisse der Projektmitglieder zu dokumentieren.</w:t>
            </w:r>
          </w:p>
          <w:p w14:paraId="42CFE73F" w14:textId="369C2B12" w:rsidR="00766A39" w:rsidRPr="00EC7D91" w:rsidRDefault="00766A39" w:rsidP="000A6AAE">
            <w:pPr>
              <w:spacing w:line="360" w:lineRule="auto"/>
              <w:ind w:left="435"/>
              <w:jc w:val="both"/>
              <w:rPr>
                <w:i/>
                <w:color w:val="FF0000"/>
              </w:rPr>
            </w:pPr>
          </w:p>
        </w:tc>
      </w:tr>
    </w:tbl>
    <w:p w14:paraId="3DC18CDA" w14:textId="77777777" w:rsidR="000A6AAE" w:rsidRDefault="000A6AAE" w:rsidP="00D34D6E"/>
    <w:p w14:paraId="129CDB7F" w14:textId="77777777" w:rsidR="00766A39" w:rsidRPr="00EC7D91" w:rsidRDefault="00766A39"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3" w:name="_Toc518260548"/>
            <w:bookmarkStart w:id="84" w:name="_Toc518313125"/>
            <w:r w:rsidRPr="00EC7D91">
              <w:t>AP: Architektur</w:t>
            </w:r>
            <w:bookmarkEnd w:id="83"/>
            <w:bookmarkEnd w:id="84"/>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bookmarkStart w:id="85" w:name="_Toc518313126"/>
            <w:r>
              <w:t>Verantwortlicher: Salko Nuhanovic</w:t>
            </w:r>
            <w:bookmarkEnd w:id="85"/>
          </w:p>
          <w:p w14:paraId="3CE535C9" w14:textId="77777777" w:rsidR="00F1417C" w:rsidRDefault="00F1417C" w:rsidP="00F1417C">
            <w:pPr>
              <w:spacing w:line="360" w:lineRule="auto"/>
              <w:ind w:left="435"/>
              <w:jc w:val="both"/>
            </w:pPr>
          </w:p>
          <w:p w14:paraId="0DEEC6EC" w14:textId="77777777" w:rsidR="000A6AAE" w:rsidRPr="00EC7D91" w:rsidRDefault="000A6AAE" w:rsidP="00140F0F">
            <w:pPr>
              <w:spacing w:line="360" w:lineRule="auto"/>
              <w:ind w:left="435"/>
              <w:jc w:val="both"/>
            </w:pPr>
          </w:p>
          <w:p w14:paraId="37ECC2A7" w14:textId="54438626" w:rsidR="00140F0F" w:rsidRPr="00EC7D91" w:rsidRDefault="00140F0F" w:rsidP="00140F0F">
            <w:pPr>
              <w:pStyle w:val="FormatvorlageAufzhlungen2"/>
              <w:numPr>
                <w:ilvl w:val="0"/>
                <w:numId w:val="0"/>
              </w:numPr>
              <w:tabs>
                <w:tab w:val="left" w:pos="708"/>
              </w:tabs>
              <w:ind w:left="435"/>
              <w:rPr>
                <w:lang w:val="de-DE"/>
              </w:rPr>
            </w:pPr>
            <w:r w:rsidRPr="00EC7D91">
              <w:rPr>
                <w:lang w:val="de-DE"/>
              </w:rPr>
              <w:lastRenderedPageBreak/>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6" w:name="_Toc518304692"/>
      <w:bookmarkStart w:id="87" w:name="_Toc51831066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2</w:t>
      </w:r>
      <w:r w:rsidRPr="00EC7D91">
        <w:rPr>
          <w:rFonts w:cs="Arial"/>
          <w:lang w:val="de-DE"/>
        </w:rPr>
        <w:fldChar w:fldCharType="end"/>
      </w:r>
      <w:r w:rsidRPr="00EC7D91">
        <w:rPr>
          <w:rFonts w:cs="Arial"/>
          <w:lang w:val="de-DE"/>
        </w:rPr>
        <w:t>: Architektur</w:t>
      </w:r>
      <w:bookmarkEnd w:id="86"/>
      <w:bookmarkEnd w:id="87"/>
    </w:p>
    <w:p w14:paraId="14B106F8" w14:textId="66651D1A" w:rsidR="00EC7D91" w:rsidRPr="00EC7D91" w:rsidRDefault="00EC7D91" w:rsidP="00EC7D91">
      <w:pPr>
        <w:rPr>
          <w:lang w:eastAsia="en-US" w:bidi="en-US"/>
        </w:rPr>
      </w:pPr>
    </w:p>
    <w:p w14:paraId="501A5373" w14:textId="1D0036ED" w:rsidR="00EC7D91" w:rsidRPr="00EC7D91" w:rsidRDefault="00EC7D91" w:rsidP="00EC7D91">
      <w:pPr>
        <w:rPr>
          <w:lang w:eastAsia="en-US" w:bidi="en-US"/>
        </w:rPr>
      </w:pPr>
    </w:p>
    <w:p w14:paraId="2C47D4E7" w14:textId="77777777" w:rsidR="00EC7D91" w:rsidRPr="00EC7D91" w:rsidRDefault="00EC7D91" w:rsidP="00EC7D91">
      <w:pPr>
        <w:rPr>
          <w:lang w:eastAsia="en-US" w:bidi="en-US"/>
        </w:rPr>
      </w:pPr>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EC7D91" w:rsidRDefault="00140F0F" w:rsidP="00EC7D91">
            <w:pPr>
              <w:pStyle w:val="FormatvorlageAufzhlungen2"/>
              <w:numPr>
                <w:ilvl w:val="0"/>
                <w:numId w:val="0"/>
              </w:numPr>
              <w:tabs>
                <w:tab w:val="left" w:pos="708"/>
              </w:tabs>
              <w:ind w:left="454"/>
              <w:rPr>
                <w:lang w:val="de-DE"/>
              </w:rPr>
            </w:pPr>
            <w:r w:rsidRPr="00EC7D91">
              <w:rPr>
                <w:lang w:val="de-DE"/>
              </w:rPr>
              <w:t>Die Architektur unseres Projekts setzt sich aus den folgenden Komponenten zusammen:</w:t>
            </w:r>
          </w:p>
          <w:p w14:paraId="3499BED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Alexa Skill</w:t>
            </w:r>
          </w:p>
          <w:p w14:paraId="093A4421" w14:textId="77777777" w:rsidR="00140F0F" w:rsidRPr="00980B1E" w:rsidRDefault="00140F0F" w:rsidP="00EC7D91">
            <w:pPr>
              <w:pStyle w:val="FormatvorlageAufzhlungen2"/>
              <w:numPr>
                <w:ilvl w:val="0"/>
                <w:numId w:val="35"/>
              </w:numPr>
              <w:tabs>
                <w:tab w:val="left" w:pos="708"/>
              </w:tabs>
              <w:rPr>
                <w:lang w:val="en-GB"/>
              </w:rPr>
            </w:pPr>
            <w:r w:rsidRPr="00980B1E">
              <w:rPr>
                <w:lang w:val="en-GB"/>
              </w:rPr>
              <w:t>Tivia C Launchpad (inkl. HTU 21D Click Modul)</w:t>
            </w:r>
          </w:p>
          <w:p w14:paraId="1B545532" w14:textId="77777777" w:rsidR="00140F0F" w:rsidRPr="00980B1E" w:rsidRDefault="00140F0F" w:rsidP="00EC7D91">
            <w:pPr>
              <w:pStyle w:val="FormatvorlageAufzhlungen2"/>
              <w:numPr>
                <w:ilvl w:val="0"/>
                <w:numId w:val="35"/>
              </w:numPr>
              <w:tabs>
                <w:tab w:val="left" w:pos="708"/>
              </w:tabs>
              <w:rPr>
                <w:lang w:val="en-GB"/>
              </w:rPr>
            </w:pPr>
            <w:r w:rsidRPr="00980B1E">
              <w:rPr>
                <w:lang w:val="en-GB"/>
              </w:rPr>
              <w:t>Backend Application (inkl.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140F0F">
            <w:pPr>
              <w:pStyle w:val="FormatvorlageAufzhlungen2"/>
              <w:numPr>
                <w:ilvl w:val="0"/>
                <w:numId w:val="0"/>
              </w:numPr>
              <w:tabs>
                <w:tab w:val="left" w:pos="708"/>
              </w:tabs>
              <w:ind w:left="435"/>
              <w:rPr>
                <w:b/>
                <w:lang w:val="de-DE"/>
              </w:rPr>
            </w:pPr>
            <w:r w:rsidRPr="00EC7D91">
              <w:rPr>
                <w:b/>
                <w:lang w:val="de-DE"/>
              </w:rPr>
              <w:t>Backend</w:t>
            </w:r>
          </w:p>
          <w:p w14:paraId="1637128B"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lastRenderedPageBreak/>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Datenbank:</w:t>
            </w:r>
          </w:p>
          <w:p w14:paraId="337C9C6D" w14:textId="04457FEB" w:rsidR="00140F0F" w:rsidRPr="00EC7D91" w:rsidRDefault="00140F0F" w:rsidP="00EC7D91">
            <w:pPr>
              <w:pStyle w:val="FormatvorlageAufzhlungen2"/>
              <w:numPr>
                <w:ilvl w:val="1"/>
                <w:numId w:val="3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 xml:space="preserve">Applikation Server </w:t>
            </w:r>
          </w:p>
          <w:p w14:paraId="1697ED2F" w14:textId="579F831C" w:rsidR="00140F0F" w:rsidRPr="00EC7D91" w:rsidRDefault="00140F0F" w:rsidP="00EC7D91">
            <w:pPr>
              <w:pStyle w:val="FormatvorlageAufzhlungen2"/>
              <w:numPr>
                <w:ilvl w:val="1"/>
                <w:numId w:val="3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Vergabe von IDs für Wetterstationen</w:t>
            </w:r>
          </w:p>
          <w:p w14:paraId="7BE098F6"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Annahme von Messwerten</w:t>
            </w:r>
          </w:p>
          <w:p w14:paraId="03747193"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Liste der registrierten Wetterstationen</w:t>
            </w:r>
          </w:p>
          <w:p w14:paraId="0F9BF69D" w14:textId="3D871D1B" w:rsidR="00140F0F" w:rsidRPr="00EC7D91" w:rsidRDefault="00140F0F" w:rsidP="00EC7D91">
            <w:pPr>
              <w:pStyle w:val="FormatvorlageAufzhlungen2"/>
              <w:numPr>
                <w:ilvl w:val="2"/>
                <w:numId w:val="31"/>
              </w:numPr>
              <w:tabs>
                <w:tab w:val="left" w:pos="708"/>
              </w:tabs>
              <w:rPr>
                <w:lang w:val="de-DE"/>
              </w:rPr>
            </w:pPr>
            <w:r w:rsidRPr="00EC7D91">
              <w:rPr>
                <w:lang w:val="de-DE"/>
              </w:rPr>
              <w:t>Auskunft über aktuelle Messwerte</w:t>
            </w:r>
          </w:p>
          <w:p w14:paraId="6D508B65" w14:textId="77777777" w:rsidR="00140F0F" w:rsidRPr="00EC7D91" w:rsidRDefault="00140F0F" w:rsidP="00EC7D91">
            <w:pPr>
              <w:pStyle w:val="FormatvorlageAufzhlungen2"/>
              <w:numPr>
                <w:ilvl w:val="1"/>
                <w:numId w:val="3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EC7D91" w:rsidRDefault="00140F0F" w:rsidP="00140F0F">
            <w:pPr>
              <w:pStyle w:val="FormatvorlageAufzhlungen2"/>
              <w:numPr>
                <w:ilvl w:val="0"/>
                <w:numId w:val="0"/>
              </w:numPr>
              <w:tabs>
                <w:tab w:val="left" w:pos="708"/>
              </w:tabs>
              <w:ind w:left="435"/>
              <w:rPr>
                <w:lang w:val="de-DE"/>
              </w:rPr>
            </w:pPr>
          </w:p>
          <w:p w14:paraId="214F9FF1" w14:textId="1C5C3B9B"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Alexa Skill</w:t>
            </w:r>
          </w:p>
          <w:p w14:paraId="1376C5BC"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Skill besteht aus einem Interaction Model und aus einer Lambda Funktion welche auf AWS deployed sind. </w:t>
            </w:r>
          </w:p>
          <w:p w14:paraId="4E8C8813" w14:textId="77777777" w:rsidR="00EC7D91" w:rsidRPr="00EC7D91" w:rsidRDefault="00EC7D91" w:rsidP="00EC7D91">
            <w:pPr>
              <w:pStyle w:val="FormatvorlageAufzhlungen2"/>
              <w:numPr>
                <w:ilvl w:val="0"/>
                <w:numId w:val="0"/>
              </w:numPr>
              <w:tabs>
                <w:tab w:val="left" w:pos="708"/>
              </w:tabs>
              <w:ind w:left="435"/>
              <w:rPr>
                <w:lang w:val="de-DE"/>
              </w:rPr>
            </w:pPr>
          </w:p>
          <w:p w14:paraId="004D2563"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Das Interaction Model ist das Interface für den User welches auf bestimmte Schlagwörter hört und entsprechend Logik durchführt. </w:t>
            </w:r>
          </w:p>
          <w:p w14:paraId="2A9FEA55" w14:textId="77777777" w:rsidR="00EC7D91" w:rsidRPr="00EC7D91" w:rsidRDefault="00EC7D91" w:rsidP="00EC7D91">
            <w:pPr>
              <w:pStyle w:val="FormatvorlageAufzhlungen2"/>
              <w:numPr>
                <w:ilvl w:val="0"/>
                <w:numId w:val="0"/>
              </w:numPr>
              <w:tabs>
                <w:tab w:val="left" w:pos="708"/>
              </w:tabs>
              <w:ind w:left="435"/>
              <w:rPr>
                <w:lang w:val="de-DE"/>
              </w:rPr>
            </w:pPr>
          </w:p>
          <w:p w14:paraId="53ED8E87" w14:textId="67AEE7F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Lambda ist ein eine Plattform welche FaaS (Function as a Service) anbietet, somit kann einfach ein Code Snippet nach Lambda deployed werden und dann </w:t>
            </w:r>
            <w:r w:rsidR="00C631FC" w:rsidRPr="00EC7D91">
              <w:rPr>
                <w:lang w:val="de-DE"/>
              </w:rPr>
              <w:t>remote</w:t>
            </w:r>
            <w:r w:rsidRPr="00EC7D91">
              <w:rPr>
                <w:lang w:val="de-DE"/>
              </w:rPr>
              <w:t xml:space="preserve"> ausgeführt werden.</w:t>
            </w:r>
          </w:p>
          <w:p w14:paraId="1B28F362"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µController</w:t>
            </w:r>
          </w:p>
          <w:p w14:paraId="0D0DC6A1" w14:textId="6F0C0CDA"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Zusammenspiel der einzelnen Komponenten</w:t>
            </w:r>
          </w:p>
          <w:p w14:paraId="069EDF0D" w14:textId="35F4DC75"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Grundlegend kann man sagen das alle Komponenten der Architektur via HTTP miteinander kommunizieren. </w:t>
            </w:r>
          </w:p>
          <w:p w14:paraId="0DBA3625" w14:textId="77777777" w:rsidR="00EC7D91" w:rsidRPr="00EC7D91" w:rsidRDefault="00EC7D91" w:rsidP="00EC7D91">
            <w:pPr>
              <w:pStyle w:val="FormatvorlageAufzhlungen2"/>
              <w:numPr>
                <w:ilvl w:val="0"/>
                <w:numId w:val="0"/>
              </w:numPr>
              <w:tabs>
                <w:tab w:val="left" w:pos="708"/>
              </w:tabs>
              <w:ind w:left="435"/>
              <w:rPr>
                <w:lang w:val="de-DE"/>
              </w:rPr>
            </w:pPr>
          </w:p>
          <w:p w14:paraId="17DFA8C0"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Damit eine Wetterstation (Tivia C Board) Messungen an die Backendapplikation senden kann, muss dieses zuerst registriert werden, dies passiert über das Web Dashboard.</w:t>
            </w:r>
          </w:p>
          <w:p w14:paraId="11F37335"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EC7D91" w:rsidRDefault="00EC7D91" w:rsidP="00EC7D91">
            <w:pPr>
              <w:pStyle w:val="FormatvorlageAufzhlungen2"/>
              <w:numPr>
                <w:ilvl w:val="0"/>
                <w:numId w:val="37"/>
              </w:numPr>
              <w:tabs>
                <w:tab w:val="left" w:pos="708"/>
              </w:tabs>
              <w:rPr>
                <w:lang w:val="de-DE"/>
              </w:rPr>
            </w:pPr>
            <w:r w:rsidRPr="00EC7D91">
              <w:rPr>
                <w:lang w:val="de-DE"/>
              </w:rPr>
              <w:t>Dashboard</w:t>
            </w:r>
          </w:p>
          <w:p w14:paraId="4EFA8074" w14:textId="1FD579CD" w:rsidR="00EC7D91" w:rsidRPr="00EC7D91" w:rsidRDefault="00EC7D91" w:rsidP="00EC7D91">
            <w:pPr>
              <w:pStyle w:val="FormatvorlageAufzhlungen2"/>
              <w:numPr>
                <w:ilvl w:val="0"/>
                <w:numId w:val="37"/>
              </w:numPr>
              <w:tabs>
                <w:tab w:val="left" w:pos="708"/>
              </w:tabs>
              <w:rPr>
                <w:lang w:val="de-DE"/>
              </w:rPr>
            </w:pPr>
            <w:r w:rsidRPr="00EC7D91">
              <w:rPr>
                <w:lang w:val="de-DE"/>
              </w:rPr>
              <w:t xml:space="preserve">Alexa Skill </w:t>
            </w:r>
          </w:p>
          <w:p w14:paraId="7B1EC9FD" w14:textId="77777777" w:rsidR="00EC7D91" w:rsidRPr="00EC7D91" w:rsidRDefault="00EC7D91" w:rsidP="00EC7D91">
            <w:pPr>
              <w:pStyle w:val="FormatvorlageAufzhlungen2"/>
              <w:numPr>
                <w:ilvl w:val="0"/>
                <w:numId w:val="0"/>
              </w:numPr>
              <w:tabs>
                <w:tab w:val="left" w:pos="708"/>
              </w:tabs>
              <w:ind w:left="435"/>
              <w:rPr>
                <w:lang w:val="de-DE"/>
              </w:rPr>
            </w:pPr>
          </w:p>
          <w:p w14:paraId="5D45754A" w14:textId="7A2BE61E" w:rsidR="00EC7D91" w:rsidRPr="00EC7D91" w:rsidRDefault="00EC7D91" w:rsidP="00EC7D91">
            <w:pPr>
              <w:pStyle w:val="FormatvorlageAufzhlungen2"/>
              <w:numPr>
                <w:ilvl w:val="0"/>
                <w:numId w:val="0"/>
              </w:numPr>
              <w:tabs>
                <w:tab w:val="left" w:pos="708"/>
              </w:tabs>
              <w:ind w:left="435"/>
              <w:rPr>
                <w:lang w:val="de-DE"/>
              </w:rPr>
            </w:pPr>
            <w:r w:rsidRPr="00EC7D91">
              <w:rPr>
                <w:lang w:val="de-DE"/>
              </w:rPr>
              <w:lastRenderedPageBreak/>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t>Further Work</w:t>
            </w:r>
          </w:p>
          <w:p w14:paraId="50758015" w14:textId="7EC5B52F" w:rsidR="00EC7D91" w:rsidRDefault="00EC7D91" w:rsidP="00EC7D91">
            <w:pPr>
              <w:pStyle w:val="FormatvorlageAufzhlungen2"/>
              <w:numPr>
                <w:ilvl w:val="0"/>
                <w:numId w:val="0"/>
              </w:numPr>
              <w:tabs>
                <w:tab w:val="left" w:pos="708"/>
              </w:tabs>
              <w:ind w:left="435"/>
              <w:rPr>
                <w:lang w:val="de-DE"/>
              </w:rPr>
            </w:pPr>
            <w:r w:rsidRPr="00EC7D91">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w:t>
            </w:r>
            <w:proofErr w:type="gramStart"/>
            <w:r w:rsidRPr="00EC7D91">
              <w:rPr>
                <w:lang w:val="de-DE"/>
              </w:rPr>
              <w:t>Backend</w:t>
            </w:r>
            <w:proofErr w:type="gramEnd"/>
            <w:r w:rsidRPr="00EC7D91">
              <w:rPr>
                <w:lang w:val="de-DE"/>
              </w:rPr>
              <w:t xml:space="preserve"> ersetzen. </w:t>
            </w:r>
          </w:p>
          <w:p w14:paraId="01C4D6B2" w14:textId="77777777" w:rsidR="00EC7D91" w:rsidRPr="00EC7D91" w:rsidRDefault="00EC7D91" w:rsidP="00EC7D91">
            <w:pPr>
              <w:pStyle w:val="FormatvorlageAufzhlungen2"/>
              <w:numPr>
                <w:ilvl w:val="0"/>
                <w:numId w:val="0"/>
              </w:numPr>
              <w:tabs>
                <w:tab w:val="left" w:pos="708"/>
              </w:tabs>
              <w:ind w:left="435"/>
              <w:rPr>
                <w:lang w:val="de-DE"/>
              </w:rPr>
            </w:pPr>
          </w:p>
          <w:p w14:paraId="46BF8802" w14:textId="6123E3C1" w:rsidR="00EC7D91" w:rsidRPr="00EC7D91" w:rsidRDefault="00EC7D91" w:rsidP="00EC7D91">
            <w:pPr>
              <w:pStyle w:val="FormatvorlageAufzhlungen2"/>
              <w:numPr>
                <w:ilvl w:val="0"/>
                <w:numId w:val="0"/>
              </w:numPr>
              <w:tabs>
                <w:tab w:val="left" w:pos="708"/>
              </w:tabs>
              <w:ind w:left="435"/>
              <w:rPr>
                <w:lang w:val="de-DE"/>
              </w:rPr>
            </w:pPr>
            <w:r w:rsidRPr="00EC7D91">
              <w:rPr>
                <w:lang w:val="de-DE"/>
              </w:rPr>
              <w:t>Dies könnte durchgeführt werden indem man einen MQTT Client in der Wetterstation einbaut, welche dann einfach Messungen in den Broker publis</w:t>
            </w:r>
            <w:r w:rsidR="00CB349D">
              <w:rPr>
                <w:lang w:val="de-DE"/>
              </w:rPr>
              <w:t>h</w:t>
            </w:r>
            <w:r w:rsidRPr="00EC7D91">
              <w:rPr>
                <w:lang w:val="de-DE"/>
              </w:rPr>
              <w:t>ed. Der Consumer auf der anderen Sei</w:t>
            </w:r>
            <w:r w:rsidR="00CB349D">
              <w:rPr>
                <w:lang w:val="de-DE"/>
              </w:rPr>
              <w:t>te kann dann diese Daten auswert</w:t>
            </w:r>
            <w:r w:rsidRPr="00EC7D91">
              <w:rPr>
                <w:lang w:val="de-DE"/>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EC7D91" w:rsidRDefault="00EC7D91" w:rsidP="00EC7D91">
            <w:pPr>
              <w:pStyle w:val="FormatvorlageAufzhlungen2"/>
              <w:numPr>
                <w:ilvl w:val="0"/>
                <w:numId w:val="0"/>
              </w:numPr>
              <w:tabs>
                <w:tab w:val="left" w:pos="708"/>
              </w:tabs>
              <w:rPr>
                <w:lang w:val="de-DE"/>
              </w:rPr>
            </w:pPr>
            <w:r w:rsidRPr="00EC7D91">
              <w:rPr>
                <w:lang w:val="de-DE"/>
              </w:rPr>
              <w:t>MQTT hat folgende Vorteile gegenüber HTTP:</w:t>
            </w:r>
          </w:p>
          <w:p w14:paraId="575AE282"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Schneller</w:t>
            </w:r>
          </w:p>
          <w:p w14:paraId="54B06C71"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Mehr Durchsatz</w:t>
            </w:r>
          </w:p>
          <w:p w14:paraId="0F3D1561"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Energieverbrauch</w:t>
            </w:r>
          </w:p>
          <w:p w14:paraId="3569D40D"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EC7D91" w:rsidRDefault="00140F0F" w:rsidP="00D34D6E"/>
    <w:p w14:paraId="6F2C1BCC" w14:textId="1C7F9ADC" w:rsidR="00140F0F" w:rsidRPr="00EC7D91" w:rsidRDefault="00140F0F" w:rsidP="00D34D6E"/>
    <w:p w14:paraId="6664AE8E" w14:textId="77777777" w:rsidR="00140F0F" w:rsidRPr="00EC7D91" w:rsidRDefault="00140F0F" w:rsidP="00D34D6E"/>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8" w:name="_Toc518168776"/>
            <w:bookmarkStart w:id="89" w:name="_Ref518258788"/>
            <w:bookmarkStart w:id="90" w:name="_Toc518260549"/>
            <w:bookmarkStart w:id="91" w:name="_Toc518313127"/>
            <w:r w:rsidRPr="00EC7D91">
              <w:t>AP: Netzwerk</w:t>
            </w:r>
            <w:bookmarkEnd w:id="88"/>
            <w:bookmarkEnd w:id="89"/>
            <w:bookmarkEnd w:id="90"/>
            <w:bookmarkEnd w:id="91"/>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92" w:name="_Toc518313128"/>
            <w:r>
              <w:t>Verantwortlicher: Hannes Aurednik</w:t>
            </w:r>
            <w:bookmarkEnd w:id="92"/>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3133B821" w:rsidR="00F1417C" w:rsidRDefault="00F1417C" w:rsidP="00231858">
            <w:pPr>
              <w:spacing w:line="360" w:lineRule="auto"/>
              <w:ind w:left="435"/>
              <w:jc w:val="both"/>
            </w:pPr>
          </w:p>
          <w:p w14:paraId="282B907F" w14:textId="7A4D0B70" w:rsidR="00DB3683" w:rsidRDefault="00DB3683" w:rsidP="00DB3683">
            <w:pPr>
              <w:pStyle w:val="berschrift4"/>
            </w:pPr>
            <w:r>
              <w:lastRenderedPageBreak/>
              <w:t>Analyse gebräuchlicher Netzwerkumgebungen</w:t>
            </w:r>
          </w:p>
          <w:p w14:paraId="61FFF462" w14:textId="081103F9" w:rsidR="008674B4" w:rsidRDefault="008674B4" w:rsidP="00231858">
            <w:pPr>
              <w:spacing w:line="360" w:lineRule="auto"/>
              <w:ind w:left="435"/>
              <w:jc w:val="both"/>
            </w:pPr>
            <w:r>
              <w:t>Die Analyse typischer Heimnetzwerke ergab, dass im heutigen Regelfall zumindest ein WLAN- Router im Netz existiert. Bei diesem handelt es sich zumeist um ein vom Internet Service Provider zur Verfügung gestelltes Produkt. Vereinzelt sind auch Access Points von verschiedenen Herstellern für den Endkunden-Massenmarkt zu finden.</w:t>
            </w:r>
          </w:p>
          <w:p w14:paraId="0FD22367" w14:textId="54833F0C" w:rsidR="008674B4" w:rsidRDefault="008674B4" w:rsidP="00231858">
            <w:pPr>
              <w:spacing w:line="360" w:lineRule="auto"/>
              <w:ind w:left="435"/>
              <w:jc w:val="both"/>
            </w:pPr>
            <w:r>
              <w:t>Beide Geräteklassen verfügen in der Regel über mehrere LAN-Ports mit Switching-Funktionalität und sind in der Lage als DHCP Server zu fungieren.</w:t>
            </w:r>
          </w:p>
          <w:p w14:paraId="4A169988" w14:textId="38955FEA" w:rsidR="008674B4" w:rsidRDefault="008674B4" w:rsidP="00231858">
            <w:pPr>
              <w:spacing w:line="360" w:lineRule="auto"/>
              <w:ind w:left="435"/>
              <w:jc w:val="both"/>
            </w:pPr>
            <w:r>
              <w:t xml:space="preserve">Die erhobenen Informationen zeigen somit keinen gesonderten </w:t>
            </w:r>
            <w:r w:rsidR="00DB3683">
              <w:t>Entwicklungsbedarf oder Aufwand um die angestrebte Lösung umsetzen zu können.</w:t>
            </w:r>
          </w:p>
          <w:p w14:paraId="558D5D70" w14:textId="45D49FDB" w:rsidR="00DB3683" w:rsidRDefault="00DB3683" w:rsidP="00231858">
            <w:pPr>
              <w:spacing w:line="360" w:lineRule="auto"/>
              <w:ind w:left="435"/>
              <w:jc w:val="both"/>
            </w:pPr>
          </w:p>
          <w:p w14:paraId="0905810F" w14:textId="217387EC" w:rsidR="00DB3683" w:rsidRDefault="00DB3683" w:rsidP="00231858">
            <w:pPr>
              <w:spacing w:line="360" w:lineRule="auto"/>
              <w:ind w:left="435"/>
              <w:jc w:val="both"/>
            </w:pPr>
            <w:r>
              <w:t>Abbildung 4 beschreibt den Netzwerkaufbau der im Zuge des Projektes entwickelten Lösung.</w:t>
            </w:r>
          </w:p>
          <w:p w14:paraId="68323CE0" w14:textId="6C9F4831" w:rsidR="00DB3683" w:rsidRDefault="00DB3683" w:rsidP="00231858">
            <w:pPr>
              <w:spacing w:line="360" w:lineRule="auto"/>
              <w:ind w:left="435"/>
              <w:jc w:val="both"/>
            </w:pPr>
            <w:r>
              <w:t>Die beiden Sensoren sind per Kabel mit dem Access Point verbunden. Das Amazon Echo Device kommuniziert per WLAN.</w:t>
            </w:r>
          </w:p>
          <w:p w14:paraId="35A16CAD" w14:textId="4EBB3429" w:rsidR="00DB3683" w:rsidRDefault="00DB3683" w:rsidP="00231858">
            <w:pPr>
              <w:spacing w:line="360" w:lineRule="auto"/>
              <w:ind w:left="435"/>
              <w:jc w:val="both"/>
            </w:pPr>
            <w:r>
              <w:t>Der Server, welcher die Werte empfängt und per Schnittstelle zum Alexa Skill zu Verfügung stellt, kann sowohl im Heimnetz als auch außerhalb deployed werden.</w:t>
            </w:r>
          </w:p>
          <w:p w14:paraId="7ECCF935" w14:textId="181D9108" w:rsidR="00DB3683" w:rsidRDefault="00DB3683" w:rsidP="00231858">
            <w:pPr>
              <w:spacing w:line="360" w:lineRule="auto"/>
              <w:ind w:left="435"/>
              <w:jc w:val="both"/>
            </w:pPr>
            <w:r>
              <w:t>Dies kann durch Änderungen im Alexa Skill konfiguriert werden.</w:t>
            </w:r>
          </w:p>
          <w:p w14:paraId="41519CF9" w14:textId="1B897700" w:rsidR="00DB3683" w:rsidRDefault="00DB3683" w:rsidP="00231858">
            <w:pPr>
              <w:spacing w:line="360" w:lineRule="auto"/>
              <w:ind w:left="435"/>
              <w:jc w:val="both"/>
            </w:pPr>
            <w:r>
              <w:t>Für die volle Funktionalität ist in jedem Fall eine aktive Internetverbindung notwendig, da das Alexa Device sonst nicht mit den dahinterliegenden Cloudservices kommunizieren kann.</w:t>
            </w:r>
          </w:p>
          <w:p w14:paraId="03A7057C" w14:textId="342D23F6" w:rsidR="00DB3683" w:rsidRDefault="00DB3683" w:rsidP="00231858">
            <w:pPr>
              <w:spacing w:line="360" w:lineRule="auto"/>
              <w:ind w:left="435"/>
              <w:jc w:val="both"/>
            </w:pPr>
          </w:p>
          <w:p w14:paraId="42C96451" w14:textId="5F3CB488" w:rsidR="00DB3683" w:rsidRDefault="00F92968" w:rsidP="00F92968">
            <w:pPr>
              <w:pStyle w:val="berschrift4"/>
            </w:pPr>
            <w:r>
              <w:t>Embedded Netzwerk Lösung</w:t>
            </w:r>
          </w:p>
          <w:p w14:paraId="36E6A8D6" w14:textId="0111B33D" w:rsidR="00F92968" w:rsidRDefault="00F92968" w:rsidP="00231858">
            <w:pPr>
              <w:spacing w:line="360" w:lineRule="auto"/>
              <w:ind w:left="435"/>
              <w:jc w:val="both"/>
            </w:pPr>
            <w:r>
              <w:t>Die implementierte Lösung basiert auf TCP/IP und kommuniziert mittels einem vordefinierten JSON Format mit dem Server.</w:t>
            </w:r>
          </w:p>
          <w:p w14:paraId="1F15C935" w14:textId="2A2FF5C5" w:rsidR="00F92968" w:rsidRDefault="00F92968" w:rsidP="00231858">
            <w:pPr>
              <w:spacing w:line="360" w:lineRule="auto"/>
              <w:ind w:left="435"/>
              <w:jc w:val="both"/>
            </w:pPr>
          </w:p>
          <w:p w14:paraId="0CF4450F" w14:textId="3CFFC699" w:rsidR="00F92968" w:rsidRDefault="00F92968" w:rsidP="00231858">
            <w:pPr>
              <w:spacing w:line="360" w:lineRule="auto"/>
              <w:ind w:left="435"/>
              <w:jc w:val="both"/>
            </w:pPr>
            <w:r>
              <w:t>Als Basis für die Software dient das httpget Beispiel von TI-RTOS, welches in der Umsetzung adaptiert und um weitere Module ergänzt wurde.</w:t>
            </w:r>
          </w:p>
          <w:p w14:paraId="10E2CA7D" w14:textId="120E5F6A" w:rsidR="00DB3683" w:rsidRDefault="00DB3683" w:rsidP="00231858">
            <w:pPr>
              <w:spacing w:line="360" w:lineRule="auto"/>
              <w:ind w:left="435"/>
              <w:jc w:val="both"/>
            </w:pPr>
          </w:p>
          <w:p w14:paraId="4C6F2413" w14:textId="58D0465F" w:rsidR="00F92968" w:rsidRDefault="00F92968" w:rsidP="00231858">
            <w:pPr>
              <w:spacing w:line="360" w:lineRule="auto"/>
              <w:ind w:left="435"/>
              <w:jc w:val="both"/>
            </w:pPr>
            <w:r>
              <w:lastRenderedPageBreak/>
              <w:t>Der HTTP GET Request wird verwendet um nach dem initialen Programmstart das Device mittels MAC Adresse am Server anzumelden.</w:t>
            </w:r>
          </w:p>
          <w:p w14:paraId="49288F11" w14:textId="033F6961" w:rsidR="00F92968" w:rsidRDefault="00F92968" w:rsidP="00231858">
            <w:pPr>
              <w:spacing w:line="360" w:lineRule="auto"/>
              <w:ind w:left="435"/>
              <w:jc w:val="both"/>
            </w:pPr>
            <w:r>
              <w:t>Dazu wird nach erfolgreichem Erhalt einer IP-Adresse die MAC Adresse des Devices ausgelesen und mittels einer eigenen Funktion an die zu erfragende URL angefügt.</w:t>
            </w:r>
            <w:r w:rsidR="00B76653">
              <w:t xml:space="preserve"> [Concat]</w:t>
            </w:r>
          </w:p>
          <w:p w14:paraId="785C0A08" w14:textId="77777777" w:rsidR="00F92968" w:rsidRDefault="00F92968" w:rsidP="00231858">
            <w:pPr>
              <w:spacing w:line="360" w:lineRule="auto"/>
              <w:ind w:left="435"/>
              <w:jc w:val="both"/>
            </w:pPr>
          </w:p>
          <w:p w14:paraId="38AF9070" w14:textId="3D34F0EC" w:rsidR="00DB3683" w:rsidRDefault="00B76653" w:rsidP="00231858">
            <w:pPr>
              <w:spacing w:line="360" w:lineRule="auto"/>
              <w:ind w:left="435"/>
              <w:jc w:val="both"/>
            </w:pPr>
            <w:r>
              <w:t>Der Server beantwortet diesen GET mit einer Device-ID welche der Controller speichert und zur Identifikation in allen weiteren Nachrichten an den Server anführt.</w:t>
            </w:r>
          </w:p>
          <w:p w14:paraId="330B60AE" w14:textId="03EA8421" w:rsidR="00B76653" w:rsidRDefault="00B76653" w:rsidP="00231858">
            <w:pPr>
              <w:spacing w:line="360" w:lineRule="auto"/>
              <w:ind w:left="435"/>
              <w:jc w:val="both"/>
            </w:pPr>
          </w:p>
          <w:p w14:paraId="271953C6" w14:textId="77777777" w:rsidR="00B76653" w:rsidRDefault="00B76653" w:rsidP="00231858">
            <w:pPr>
              <w:spacing w:line="360" w:lineRule="auto"/>
              <w:ind w:left="435"/>
              <w:jc w:val="both"/>
            </w:pPr>
            <w:r>
              <w:t xml:space="preserve">Anschließend wechselt der Task in einen „Listening“-Modus in dem er auf Werte von </w:t>
            </w:r>
            <w:proofErr w:type="gramStart"/>
            <w:r>
              <w:t>den Sensorik</w:t>
            </w:r>
            <w:proofErr w:type="gramEnd"/>
            <w:r>
              <w:t xml:space="preserve"> Modulen wartet.</w:t>
            </w:r>
          </w:p>
          <w:p w14:paraId="56DB91AC" w14:textId="6BCBBD18" w:rsidR="00B76653" w:rsidRDefault="00B76653" w:rsidP="00231858">
            <w:pPr>
              <w:spacing w:line="360" w:lineRule="auto"/>
              <w:ind w:left="435"/>
              <w:jc w:val="both"/>
            </w:pPr>
            <w:r>
              <w:t>Wenn der http-Task über die Mailboxen die gewünschten Werte erhält werden diese in einen JSON String gepackt und als Payload mit einem http POST an den Server gesendet.</w:t>
            </w:r>
          </w:p>
          <w:p w14:paraId="022221B5" w14:textId="497119E4" w:rsidR="00B76653" w:rsidRDefault="00B76653" w:rsidP="00231858">
            <w:pPr>
              <w:spacing w:line="360" w:lineRule="auto"/>
              <w:ind w:left="435"/>
              <w:jc w:val="both"/>
            </w:pPr>
            <w:r>
              <w:t>Im Fall eines erfolglosen Requests bricht die Applikation ab, da davon ausgegangen werden muss, dass entweder der Server oder das Netzwerk von einer Störung betroffen sind.</w:t>
            </w:r>
          </w:p>
          <w:p w14:paraId="12FB1DB7" w14:textId="1ECC4212" w:rsidR="00B76653" w:rsidRDefault="00B76653" w:rsidP="00231858">
            <w:pPr>
              <w:spacing w:line="360" w:lineRule="auto"/>
              <w:ind w:left="435"/>
              <w:jc w:val="both"/>
            </w:pPr>
            <w:r>
              <w:t>Auch wenn das Device nicht vorab am Server registriert wurde kommt es zu einem Fehler der das Programm abbricht. Dies wurde umgesetzt um sicherzustellen, dass nur berechtigte Devices Werte an einen Server senden können.</w:t>
            </w:r>
          </w:p>
          <w:p w14:paraId="1D0F6FD4" w14:textId="75014592" w:rsidR="00B76653" w:rsidRDefault="00B76653" w:rsidP="00231858">
            <w:pPr>
              <w:spacing w:line="360" w:lineRule="auto"/>
              <w:ind w:left="435"/>
              <w:jc w:val="both"/>
            </w:pPr>
            <w:r>
              <w:t>Nach erfolgreichem POST wartet der Controller wieder auf aktuelle Temperatur- und Luftfeuchtigkeitswerte.</w:t>
            </w:r>
          </w:p>
          <w:p w14:paraId="4CD6DFCF" w14:textId="1910F60E" w:rsidR="00B76653" w:rsidRDefault="00B76653" w:rsidP="00231858">
            <w:pPr>
              <w:spacing w:line="360" w:lineRule="auto"/>
              <w:ind w:left="435"/>
              <w:jc w:val="both"/>
            </w:pPr>
            <w:r>
              <w:t>Dieser Ablauf wird auch in Abbildung 5 schematisch dargestellt.</w:t>
            </w:r>
          </w:p>
          <w:p w14:paraId="429E153B" w14:textId="31EB93BF" w:rsidR="00B76653" w:rsidRDefault="00B76653" w:rsidP="00231858">
            <w:pPr>
              <w:spacing w:line="360" w:lineRule="auto"/>
              <w:ind w:left="435"/>
              <w:jc w:val="both"/>
            </w:pPr>
          </w:p>
          <w:p w14:paraId="358FC6E7" w14:textId="4A2C366C" w:rsidR="00885D22" w:rsidRDefault="00885D22" w:rsidP="00885D22">
            <w:pPr>
              <w:pStyle w:val="berschrift6"/>
            </w:pPr>
            <w:r>
              <w:t>Testing</w:t>
            </w:r>
          </w:p>
          <w:p w14:paraId="1D30A9C6" w14:textId="27870BE7" w:rsidR="00885D22" w:rsidRDefault="00885D22" w:rsidP="00231858">
            <w:pPr>
              <w:spacing w:line="360" w:lineRule="auto"/>
              <w:ind w:left="435"/>
              <w:jc w:val="both"/>
            </w:pPr>
            <w:r>
              <w:t>Um im Zuge der Entwicklung die Abhängigkeiten zu den anderen Modulen, speziell zur Serverimplementierung, gering zu halten wurden frei verfügbare Mock-Tools verwendet die gesendete GET- und POST Requests anzeigen.</w:t>
            </w:r>
          </w:p>
          <w:p w14:paraId="02E056EB" w14:textId="5F0A90CF" w:rsidR="00885D22" w:rsidRDefault="00885D22" w:rsidP="00231858">
            <w:pPr>
              <w:spacing w:line="360" w:lineRule="auto"/>
              <w:ind w:left="435"/>
              <w:jc w:val="both"/>
            </w:pPr>
            <w:r>
              <w:t>Diese sind im Punkt Verwendete Tools dokumentiert.</w:t>
            </w:r>
          </w:p>
          <w:p w14:paraId="33223B0E" w14:textId="77777777" w:rsidR="00885D22" w:rsidRDefault="00885D22" w:rsidP="00231858">
            <w:pPr>
              <w:spacing w:line="360" w:lineRule="auto"/>
              <w:ind w:left="435"/>
              <w:jc w:val="both"/>
            </w:pPr>
          </w:p>
          <w:p w14:paraId="3F1FCC2B" w14:textId="77777777" w:rsidR="00DB3683" w:rsidRDefault="00DB3683" w:rsidP="00DB3683">
            <w:pPr>
              <w:pStyle w:val="berschrift4"/>
            </w:pPr>
            <w:r>
              <w:t>Future Work</w:t>
            </w:r>
          </w:p>
          <w:p w14:paraId="2632200F" w14:textId="771EDED6" w:rsidR="00DB3683" w:rsidRDefault="00DB3683" w:rsidP="00231858">
            <w:pPr>
              <w:spacing w:line="360" w:lineRule="auto"/>
              <w:ind w:left="435"/>
              <w:jc w:val="both"/>
            </w:pPr>
            <w:r>
              <w:t>In zukünftigen Projekten kann versucht werden die Mikrocontroller mit Hilfe eines WLAN-Moduls auch drahtlos zu verbinden und so mehr Flexibilität für den Benutzer zu bieten.</w:t>
            </w:r>
          </w:p>
          <w:p w14:paraId="7657A549" w14:textId="1952A1A7" w:rsidR="00DB3683" w:rsidRDefault="00DB3683" w:rsidP="00231858">
            <w:pPr>
              <w:spacing w:line="360" w:lineRule="auto"/>
              <w:ind w:left="435"/>
              <w:jc w:val="both"/>
            </w:pPr>
            <w:r>
              <w:t xml:space="preserve">Im Projekt wurde dieser Schritt diskutiert aber aufgrund von Ressourcenmangel nicht </w:t>
            </w:r>
            <w:r w:rsidR="00B76653">
              <w:t>weiterverfolgt</w:t>
            </w:r>
            <w:r>
              <w:t>.</w:t>
            </w: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93" w:name="_Toc518304694"/>
      <w:bookmarkStart w:id="94" w:name="_Toc51831066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40F0F" w:rsidRPr="00EC7D91">
        <w:rPr>
          <w:rFonts w:cs="Arial"/>
          <w:noProof/>
          <w:lang w:val="de-DE"/>
        </w:rPr>
        <w:t>4</w:t>
      </w:r>
      <w:r w:rsidRPr="00EC7D91">
        <w:rPr>
          <w:rFonts w:cs="Arial"/>
          <w:lang w:val="de-DE"/>
        </w:rPr>
        <w:fldChar w:fldCharType="end"/>
      </w:r>
      <w:r w:rsidRPr="00EC7D91">
        <w:rPr>
          <w:rFonts w:cs="Arial"/>
          <w:lang w:val="de-DE"/>
        </w:rPr>
        <w:t>: Netzwerktopologie Betriebszenario</w:t>
      </w:r>
      <w:bookmarkEnd w:id="93"/>
      <w:bookmarkEnd w:id="94"/>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5" w:name="_Toc518304695"/>
      <w:bookmarkStart w:id="96" w:name="_Toc51831066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5</w:t>
      </w:r>
      <w:r w:rsidRPr="00EC7D91">
        <w:rPr>
          <w:rFonts w:cs="Arial"/>
          <w:lang w:val="de-DE"/>
        </w:rPr>
        <w:fldChar w:fldCharType="end"/>
      </w:r>
      <w:r w:rsidRPr="00EC7D91">
        <w:rPr>
          <w:rFonts w:cs="Arial"/>
          <w:lang w:val="de-DE"/>
        </w:rPr>
        <w:t>: Ablaufdiagramm http Task</w:t>
      </w:r>
      <w:bookmarkEnd w:id="95"/>
      <w:bookmarkEnd w:id="96"/>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7" w:name="_Toc518168777"/>
            <w:bookmarkStart w:id="98" w:name="_Toc518260550"/>
            <w:bookmarkStart w:id="99" w:name="_Toc518313129"/>
            <w:r w:rsidRPr="00EC7D91">
              <w:t>Verwendete Tools</w:t>
            </w:r>
            <w:bookmarkEnd w:id="97"/>
            <w:bookmarkEnd w:id="98"/>
            <w:bookmarkEnd w:id="99"/>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EC7D91" w:rsidRDefault="00BD7A43" w:rsidP="000A6AAE">
            <w:pPr>
              <w:spacing w:line="360" w:lineRule="auto"/>
              <w:ind w:left="435"/>
              <w:jc w:val="both"/>
            </w:pPr>
            <w:r w:rsidRPr="00EC7D91">
              <w:t>Für das Arbeitspaket wurden folgende Tools verwendet:</w:t>
            </w:r>
          </w:p>
          <w:p w14:paraId="04B73C67" w14:textId="3ED6F264" w:rsidR="00BD7A43" w:rsidRPr="00EC7D91" w:rsidRDefault="00BD7A43" w:rsidP="000A6AAE">
            <w:pPr>
              <w:pStyle w:val="FormatvorlageAufzhlungen2"/>
              <w:rPr>
                <w:lang w:val="de-DE"/>
              </w:rPr>
            </w:pPr>
            <w:r w:rsidRPr="00EC7D91">
              <w:rPr>
                <w:lang w:val="de-DE"/>
              </w:rPr>
              <w:t>https://webhook.site (a)</w:t>
            </w:r>
          </w:p>
          <w:p w14:paraId="0494FF3B" w14:textId="77777777" w:rsidR="00BD7A43" w:rsidRPr="00EC7D91" w:rsidRDefault="00BD7A43" w:rsidP="000A6AAE">
            <w:pPr>
              <w:pStyle w:val="FormatvorlageAufzhlungen2"/>
              <w:numPr>
                <w:ilvl w:val="0"/>
                <w:numId w:val="0"/>
              </w:numPr>
              <w:ind w:left="680"/>
              <w:rPr>
                <w:lang w:val="de-DE"/>
              </w:rPr>
            </w:pPr>
            <w:r w:rsidRPr="00EC7D91">
              <w:rPr>
                <w:lang w:val="de-DE"/>
              </w:rPr>
              <w:t>Frei verfügbare Seite zum Testen von Webhooks und HTTP Requests</w:t>
            </w:r>
          </w:p>
          <w:p w14:paraId="63103CAB" w14:textId="77777777" w:rsidR="00BD7A43" w:rsidRPr="00EC7D91" w:rsidRDefault="00BD7A43" w:rsidP="000A6AAE">
            <w:pPr>
              <w:pStyle w:val="FormatvorlageAufzhlungen2"/>
              <w:numPr>
                <w:ilvl w:val="0"/>
                <w:numId w:val="0"/>
              </w:numPr>
              <w:ind w:left="680"/>
              <w:rPr>
                <w:lang w:val="de-DE"/>
              </w:rPr>
            </w:pPr>
            <w:r w:rsidRPr="00EC7D91">
              <w:rPr>
                <w:lang w:val="de-DE"/>
              </w:rPr>
              <w:t>Erstellt eine eindeutige URL gegen die man seine Implementierung teste kann und welche einem die empfangenen Request inkl. Daten anzeigt.</w:t>
            </w:r>
          </w:p>
          <w:p w14:paraId="00F45BD8"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HTTP POST und GET Funktionalität zu testen ohne, dass das eigentliche Service laufen muss.</w:t>
            </w:r>
          </w:p>
          <w:p w14:paraId="39741A47" w14:textId="77777777" w:rsidR="00BD7A43" w:rsidRPr="00EC7D91" w:rsidRDefault="00BD7A43" w:rsidP="000A6AAE">
            <w:pPr>
              <w:pStyle w:val="FormatvorlageAufzhlungen2"/>
              <w:numPr>
                <w:ilvl w:val="0"/>
                <w:numId w:val="0"/>
              </w:numPr>
              <w:ind w:left="680"/>
              <w:rPr>
                <w:lang w:val="de-DE"/>
              </w:rPr>
            </w:pPr>
            <w:r w:rsidRPr="00EC7D91">
              <w:rPr>
                <w:lang w:val="de-DE"/>
              </w:rPr>
              <w:t xml:space="preserve">Zusätzlich erlaubt die Verwendung </w:t>
            </w:r>
            <w:proofErr w:type="gramStart"/>
            <w:r w:rsidRPr="00EC7D91">
              <w:rPr>
                <w:lang w:val="de-DE"/>
              </w:rPr>
              <w:t>des Services</w:t>
            </w:r>
            <w:proofErr w:type="gramEnd"/>
            <w:r w:rsidRPr="00EC7D91">
              <w:rPr>
                <w:lang w:val="de-DE"/>
              </w:rPr>
              <w:t xml:space="preserve"> eine genauere Inspektion der von der selbst implementierten Methoden versendeten Requests.</w:t>
            </w:r>
          </w:p>
          <w:p w14:paraId="3620E119" w14:textId="77777777" w:rsidR="00BD7A43" w:rsidRPr="00EC7D91" w:rsidRDefault="00BD7A43" w:rsidP="000A6AAE">
            <w:pPr>
              <w:pStyle w:val="FormatvorlageAufzhlungen2"/>
              <w:numPr>
                <w:ilvl w:val="0"/>
                <w:numId w:val="0"/>
              </w:numPr>
              <w:ind w:left="357"/>
              <w:rPr>
                <w:lang w:val="de-DE"/>
              </w:rPr>
            </w:pPr>
          </w:p>
          <w:p w14:paraId="26685014" w14:textId="77777777" w:rsidR="00BD7A43" w:rsidRPr="00EC7D91" w:rsidRDefault="00766A39" w:rsidP="000A6AAE">
            <w:pPr>
              <w:pStyle w:val="FormatvorlageAufzhlungen2"/>
              <w:rPr>
                <w:lang w:val="de-DE"/>
              </w:rPr>
            </w:pPr>
            <w:hyperlink r:id="rId26" w:history="1">
              <w:r w:rsidR="00BD7A43" w:rsidRPr="00EC7D91">
                <w:rPr>
                  <w:lang w:val="de-DE"/>
                </w:rPr>
                <w:t>https://apitester.com/</w:t>
              </w:r>
            </w:hyperlink>
            <w:r w:rsidR="00BD7A43" w:rsidRPr="00EC7D91">
              <w:rPr>
                <w:lang w:val="de-DE"/>
              </w:rPr>
              <w:t xml:space="preserve"> (b)</w:t>
            </w:r>
          </w:p>
          <w:p w14:paraId="0AD4DA7F" w14:textId="77777777" w:rsidR="00BD7A43" w:rsidRPr="00EC7D91" w:rsidRDefault="00BD7A43" w:rsidP="000A6AAE">
            <w:pPr>
              <w:pStyle w:val="FormatvorlageAufzhlungen2"/>
              <w:numPr>
                <w:ilvl w:val="0"/>
                <w:numId w:val="0"/>
              </w:numPr>
              <w:ind w:left="680"/>
              <w:rPr>
                <w:lang w:val="de-DE"/>
              </w:rPr>
            </w:pPr>
            <w:r w:rsidRPr="00EC7D91">
              <w:rPr>
                <w:lang w:val="de-DE"/>
              </w:rPr>
              <w:lastRenderedPageBreak/>
              <w:t>Frei verfügbares Tool zum Erstellen und Versenden verschiedener HTTP Requests. Erlaubt somit das Testen bestehender Endpunkte.</w:t>
            </w:r>
          </w:p>
          <w:p w14:paraId="22CEFBB3"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Erreichbarkeit und Funktion des eigenen Servers zu testen.</w:t>
            </w:r>
          </w:p>
          <w:p w14:paraId="799AD964" w14:textId="77777777" w:rsidR="00BD7A43" w:rsidRPr="00EC7D91" w:rsidRDefault="00BD7A43" w:rsidP="000A6AAE">
            <w:pPr>
              <w:pStyle w:val="FormatvorlageAufzhlungen2"/>
              <w:numPr>
                <w:ilvl w:val="0"/>
                <w:numId w:val="0"/>
              </w:numPr>
              <w:ind w:left="680"/>
              <w:rPr>
                <w:lang w:val="de-DE"/>
              </w:rPr>
            </w:pPr>
          </w:p>
          <w:p w14:paraId="4492C997" w14:textId="77777777" w:rsidR="00BD7A43" w:rsidRPr="00EC7D91" w:rsidRDefault="00BD7A43" w:rsidP="000A6AAE">
            <w:pPr>
              <w:pStyle w:val="FormatvorlageAufzhlungen2"/>
              <w:rPr>
                <w:lang w:val="de-DE"/>
              </w:rPr>
            </w:pPr>
            <w:r w:rsidRPr="00EC7D91">
              <w:rPr>
                <w:lang w:val="de-DE"/>
              </w:rPr>
              <w:t>Code Composer Studio (c)</w:t>
            </w:r>
          </w:p>
          <w:p w14:paraId="4E4C6DDC" w14:textId="77777777" w:rsidR="00BD7A43" w:rsidRPr="00EC7D91" w:rsidRDefault="00BD7A43" w:rsidP="000A6AAE">
            <w:pPr>
              <w:pStyle w:val="FormatvorlageAufzhlungen2"/>
              <w:numPr>
                <w:ilvl w:val="0"/>
                <w:numId w:val="0"/>
              </w:numPr>
              <w:ind w:left="680"/>
              <w:rPr>
                <w:lang w:val="de-DE"/>
              </w:rPr>
            </w:pPr>
            <w:r w:rsidRPr="00EC7D91">
              <w:rPr>
                <w:lang w:val="de-DE"/>
              </w:rPr>
              <w:t>Version: 7.2.0.00013</w:t>
            </w:r>
          </w:p>
          <w:p w14:paraId="651F801D" w14:textId="77777777" w:rsidR="00BD7A43" w:rsidRPr="00EC7D91" w:rsidRDefault="00BD7A43" w:rsidP="000A6AAE">
            <w:pPr>
              <w:pStyle w:val="FormatvorlageAufzhlungen2"/>
              <w:numPr>
                <w:ilvl w:val="0"/>
                <w:numId w:val="0"/>
              </w:numPr>
              <w:ind w:left="680"/>
              <w:rPr>
                <w:lang w:val="de-DE"/>
              </w:rPr>
            </w:pPr>
            <w:r w:rsidRPr="00EC7D91">
              <w:rPr>
                <w:lang w:val="de-DE"/>
              </w:rPr>
              <w:t>IDE von Texas Instruments für die Entwicklung von Embedded Projekten</w:t>
            </w:r>
          </w:p>
          <w:p w14:paraId="0482C7A8" w14:textId="77777777" w:rsidR="00BD7A43" w:rsidRPr="00EC7D91" w:rsidRDefault="00BD7A43" w:rsidP="000A6AAE">
            <w:pPr>
              <w:pStyle w:val="FormatvorlageAufzhlungen2"/>
              <w:numPr>
                <w:ilvl w:val="0"/>
                <w:numId w:val="0"/>
              </w:numPr>
              <w:ind w:left="680"/>
              <w:rPr>
                <w:lang w:val="de-DE"/>
              </w:rPr>
            </w:pPr>
            <w:r w:rsidRPr="00EC7D91">
              <w:rPr>
                <w:lang w:val="de-DE"/>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043"/>
        <w:gridCol w:w="7446"/>
        <w:gridCol w:w="149"/>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100" w:name="_Toc518260551"/>
            <w:bookmarkStart w:id="101" w:name="_Toc518313130"/>
            <w:r w:rsidRPr="00EC7D91">
              <w:t>AP: Sensorik</w:t>
            </w:r>
            <w:bookmarkEnd w:id="100"/>
            <w:bookmarkEnd w:id="101"/>
          </w:p>
        </w:tc>
      </w:tr>
      <w:tr w:rsidR="000A6AAE" w:rsidRPr="00EC7D91" w14:paraId="618541DE" w14:textId="77777777" w:rsidTr="00980B1E">
        <w:tc>
          <w:tcPr>
            <w:tcW w:w="1949" w:type="dxa"/>
            <w:tcBorders>
              <w:top w:val="single" w:sz="4" w:space="0" w:color="auto"/>
            </w:tcBorders>
            <w:shd w:val="clear" w:color="auto" w:fill="auto"/>
          </w:tcPr>
          <w:p w14:paraId="60B40225" w14:textId="77777777" w:rsidR="000A6AAE" w:rsidRPr="00EC7D91" w:rsidRDefault="000A6AAE" w:rsidP="00ED2B93"/>
        </w:tc>
        <w:tc>
          <w:tcPr>
            <w:tcW w:w="7689"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bookmarkStart w:id="102" w:name="_Toc518313131"/>
            <w:r>
              <w:t>Verantwortlicher: Eva Gergely</w:t>
            </w:r>
            <w:bookmarkEnd w:id="102"/>
          </w:p>
          <w:p w14:paraId="54D4A255" w14:textId="77777777" w:rsidR="00F1417C" w:rsidRDefault="00F1417C" w:rsidP="00F1417C">
            <w:pPr>
              <w:spacing w:line="360" w:lineRule="auto"/>
              <w:ind w:left="435"/>
              <w:jc w:val="both"/>
            </w:pPr>
          </w:p>
          <w:p w14:paraId="74C31FF4" w14:textId="77777777" w:rsidR="000A6AAE" w:rsidRPr="00980B1E" w:rsidRDefault="000A6AAE" w:rsidP="00980B1E">
            <w:pPr>
              <w:spacing w:line="360" w:lineRule="auto"/>
              <w:ind w:left="435"/>
              <w:jc w:val="both"/>
            </w:pPr>
          </w:p>
          <w:p w14:paraId="6CA297E0" w14:textId="77777777" w:rsidR="0058354A" w:rsidRPr="00EC7D91" w:rsidRDefault="0058354A" w:rsidP="00980B1E">
            <w:pPr>
              <w:ind w:left="435"/>
              <w:jc w:val="both"/>
            </w:pPr>
            <w:r w:rsidRPr="00EC7D91">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EC7D91" w:rsidRDefault="0058354A" w:rsidP="00980B1E">
            <w:pPr>
              <w:ind w:left="435"/>
              <w:jc w:val="both"/>
            </w:pPr>
          </w:p>
          <w:p w14:paraId="7B137657" w14:textId="77777777" w:rsidR="0058354A" w:rsidRPr="00EC7D91" w:rsidRDefault="0058354A" w:rsidP="00980B1E">
            <w:pPr>
              <w:ind w:left="435"/>
              <w:jc w:val="both"/>
            </w:pPr>
            <w:r w:rsidRPr="00EC7D91">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EC7D91" w:rsidRDefault="0058354A" w:rsidP="00980B1E">
            <w:pPr>
              <w:ind w:left="435"/>
              <w:jc w:val="both"/>
            </w:pPr>
          </w:p>
          <w:p w14:paraId="2DD3EAD4" w14:textId="77777777" w:rsidR="0058354A" w:rsidRPr="00EC7D91" w:rsidRDefault="0058354A" w:rsidP="00980B1E">
            <w:pPr>
              <w:ind w:left="435"/>
              <w:jc w:val="both"/>
            </w:pPr>
            <w:r w:rsidRPr="00EC7D91">
              <w:t>Mögliche Anwendungsbereiche sind unter anderem in der Automobilindustrie, im medizinischen Bereich, bei Luftbefeuchter und in der Wetterbeobachtung.</w:t>
            </w:r>
          </w:p>
          <w:p w14:paraId="46519522" w14:textId="77777777" w:rsidR="0058354A" w:rsidRPr="00EC7D91" w:rsidRDefault="0058354A" w:rsidP="00980B1E">
            <w:pPr>
              <w:ind w:left="435"/>
              <w:jc w:val="both"/>
            </w:pPr>
          </w:p>
          <w:p w14:paraId="69D331D0" w14:textId="77777777" w:rsidR="0049619A" w:rsidRPr="00EC7D91" w:rsidRDefault="0058354A" w:rsidP="00980B1E">
            <w:pPr>
              <w:ind w:left="435"/>
              <w:jc w:val="both"/>
            </w:pPr>
            <w:r w:rsidRPr="00EC7D91">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EC7D91" w:rsidRDefault="0049619A" w:rsidP="00980B1E">
            <w:pPr>
              <w:ind w:left="435"/>
              <w:jc w:val="both"/>
            </w:pPr>
          </w:p>
          <w:p w14:paraId="1EEC1263" w14:textId="77777777" w:rsidR="0058354A" w:rsidRPr="00EC7D91" w:rsidRDefault="0058354A" w:rsidP="00980B1E">
            <w:pPr>
              <w:ind w:left="435"/>
              <w:jc w:val="both"/>
            </w:pPr>
            <w:r w:rsidRPr="00EC7D91">
              <w:t xml:space="preserve">Der I2C Bus basiert auf einer Master-Slave-Kommunikation. Der Master sendet eine Start-Condition, wodurch die Slaves angesprochen werden. Sie vergleichen ihre Adresse mit der vom Master spezifizierten Adresse </w:t>
            </w:r>
            <w:r w:rsidRPr="00EC7D91">
              <w:lastRenderedPageBreak/>
              <w:t>und der angesprochene Slave und der Master können nun eine Kommunikation beginnen.</w:t>
            </w:r>
          </w:p>
          <w:p w14:paraId="1EF043C0" w14:textId="200946C1" w:rsidR="0058354A" w:rsidRPr="00EC7D91" w:rsidRDefault="0058354A" w:rsidP="00980B1E">
            <w:pPr>
              <w:ind w:left="435"/>
              <w:jc w:val="both"/>
            </w:pPr>
            <w:r w:rsidRPr="00EC7D91">
              <w:t xml:space="preserve"> </w:t>
            </w:r>
          </w:p>
          <w:p w14:paraId="60B3F297" w14:textId="77777777" w:rsidR="0058354A" w:rsidRPr="00EC7D91" w:rsidRDefault="0058354A" w:rsidP="00980B1E">
            <w:pPr>
              <w:ind w:left="435"/>
              <w:jc w:val="both"/>
            </w:pPr>
            <w:r w:rsidRPr="00EC7D91">
              <w:t xml:space="preserve">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w:t>
            </w:r>
            <w:proofErr w:type="gramStart"/>
            <w:r w:rsidRPr="00EC7D91">
              <w:t>dem Slave</w:t>
            </w:r>
            <w:proofErr w:type="gramEnd"/>
            <w:r w:rsidRPr="00EC7D91">
              <w:t xml:space="preserve">.  Möchte der Master weitere Daten lesen, sendet er ein ACK an </w:t>
            </w:r>
            <w:proofErr w:type="gramStart"/>
            <w:r w:rsidRPr="00EC7D91">
              <w:t>den Slave</w:t>
            </w:r>
            <w:proofErr w:type="gramEnd"/>
            <w:r w:rsidRPr="00EC7D91">
              <w:t>. Sonst sendet er kein ACK, sondern abschließend eine Stop-Condition.</w:t>
            </w:r>
          </w:p>
          <w:p w14:paraId="0263E044" w14:textId="5EA45093" w:rsidR="0058354A" w:rsidRPr="00EC7D91" w:rsidRDefault="0058354A" w:rsidP="00980B1E">
            <w:pPr>
              <w:ind w:left="435"/>
              <w:jc w:val="both"/>
            </w:pPr>
            <w:r w:rsidRPr="00EC7D91">
              <w:t xml:space="preserve"> </w:t>
            </w:r>
          </w:p>
          <w:p w14:paraId="3D45054D" w14:textId="3E54C5A7" w:rsidR="0058354A" w:rsidRPr="00EC7D91" w:rsidRDefault="0052171E" w:rsidP="00980B1E">
            <w:pPr>
              <w:ind w:left="435"/>
              <w:jc w:val="both"/>
            </w:pPr>
            <w:r w:rsidRPr="00EC7D91">
              <w:t>Der</w:t>
            </w:r>
            <w:r w:rsidR="0058354A" w:rsidRPr="00EC7D91">
              <w:t xml:space="preserve"> HTU21D Sensor benötigt eine Betriebsspannung zwischen 1,5V und 3,6V. Nach Inbetriebnahme braucht </w:t>
            </w:r>
            <w:r w:rsidRPr="00EC7D91">
              <w:t>e</w:t>
            </w:r>
            <w:r w:rsidR="0058354A" w:rsidRPr="00EC7D91">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103" w:name="_Toc518260552"/>
            <w:bookmarkStart w:id="104" w:name="_Toc518313132"/>
            <w:r w:rsidRPr="00EC7D91">
              <w:t>Verwendete Tools</w:t>
            </w:r>
            <w:bookmarkEnd w:id="103"/>
            <w:bookmarkEnd w:id="104"/>
          </w:p>
        </w:tc>
      </w:tr>
      <w:tr w:rsidR="0058354A" w:rsidRPr="00EC7D91"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980B1E">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105" w:name="_Toc518260553"/>
            <w:bookmarkStart w:id="106" w:name="_Toc518313133"/>
            <w:r w:rsidRPr="00EC7D91">
              <w:t>Vorgehensweise</w:t>
            </w:r>
            <w:bookmarkEnd w:id="105"/>
            <w:bookmarkEnd w:id="106"/>
          </w:p>
        </w:tc>
      </w:tr>
      <w:tr w:rsidR="0087251B" w:rsidRPr="00EC7D91"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EC7D91" w:rsidRDefault="0087251B" w:rsidP="0087251B">
            <w:pPr>
              <w:spacing w:line="360" w:lineRule="auto"/>
              <w:ind w:left="435"/>
              <w:jc w:val="both"/>
              <w:rPr>
                <w:bCs/>
                <w:color w:val="000000"/>
              </w:rPr>
            </w:pPr>
            <w:r w:rsidRPr="00EC7D91">
              <w:rPr>
                <w:bCs/>
                <w:color w:val="000000"/>
              </w:rPr>
              <w:t>Nach Erhalt des Mikrocontrollers und Sensors begann ich zunächst</w:t>
            </w:r>
            <w:r w:rsidR="0077799E" w:rsidRPr="00EC7D91">
              <w:rPr>
                <w:bCs/>
                <w:color w:val="000000"/>
              </w:rPr>
              <w:t xml:space="preserve"> mit einer ausführlichen Recherche zur Funktionalität des Sensors</w:t>
            </w:r>
            <w:r w:rsidRPr="00EC7D91">
              <w:rPr>
                <w:bCs/>
                <w:color w:val="000000"/>
              </w:rPr>
              <w:t>. Danach musste ich meine Kenntnisse über I2C auffrischen, die bis dahin nur theoretischer Natur waren.</w:t>
            </w:r>
          </w:p>
          <w:p w14:paraId="6AA6BDDB" w14:textId="70A2D016" w:rsidR="0087251B" w:rsidRPr="00EC7D91" w:rsidRDefault="0087251B" w:rsidP="0087251B">
            <w:pPr>
              <w:spacing w:line="360" w:lineRule="auto"/>
              <w:ind w:left="435"/>
              <w:jc w:val="both"/>
              <w:rPr>
                <w:bCs/>
                <w:color w:val="000000"/>
              </w:rPr>
            </w:pPr>
            <w:r w:rsidRPr="00EC7D91">
              <w:rPr>
                <w:bCs/>
                <w:color w:val="000000"/>
              </w:rPr>
              <w:t xml:space="preserve"> </w:t>
            </w:r>
          </w:p>
          <w:p w14:paraId="19CE7D63" w14:textId="77777777" w:rsidR="0087251B" w:rsidRPr="00EC7D91" w:rsidRDefault="0087251B" w:rsidP="0087251B">
            <w:pPr>
              <w:spacing w:line="360" w:lineRule="auto"/>
              <w:ind w:left="435"/>
              <w:jc w:val="both"/>
              <w:rPr>
                <w:bCs/>
                <w:color w:val="000000"/>
              </w:rPr>
            </w:pPr>
            <w:r w:rsidRPr="00EC7D91">
              <w:rPr>
                <w:bCs/>
                <w:color w:val="000000"/>
              </w:rPr>
              <w:t xml:space="preserve">Problem: Davor noch nie mit I2C gearbeitet </w:t>
            </w:r>
          </w:p>
          <w:p w14:paraId="21ACF7FD" w14:textId="0814BD09" w:rsidR="0087251B" w:rsidRPr="00EC7D91" w:rsidRDefault="0087251B" w:rsidP="0087251B">
            <w:pPr>
              <w:spacing w:line="360" w:lineRule="auto"/>
              <w:ind w:left="435"/>
              <w:jc w:val="both"/>
              <w:rPr>
                <w:bCs/>
                <w:color w:val="000000"/>
              </w:rPr>
            </w:pPr>
            <w:r w:rsidRPr="00EC7D91">
              <w:rPr>
                <w:bCs/>
                <w:color w:val="000000"/>
              </w:rPr>
              <w:t xml:space="preserve">Lösung: Beispielimplementierungen aus dem Internet und aus dem letzten Semester heranziehen und versuchen, die Funktionalität nachzuvollziehen. </w:t>
            </w:r>
          </w:p>
          <w:p w14:paraId="29DC689E" w14:textId="77777777" w:rsidR="0087251B" w:rsidRPr="00EC7D91" w:rsidRDefault="0087251B" w:rsidP="0087251B">
            <w:pPr>
              <w:spacing w:line="360" w:lineRule="auto"/>
              <w:ind w:left="435"/>
              <w:jc w:val="both"/>
              <w:rPr>
                <w:bCs/>
                <w:color w:val="000000"/>
              </w:rPr>
            </w:pPr>
          </w:p>
          <w:p w14:paraId="783E40A3" w14:textId="581FC07F" w:rsidR="00671F44" w:rsidRPr="00EC7D91" w:rsidRDefault="00671F44" w:rsidP="00671F44">
            <w:pPr>
              <w:spacing w:line="360" w:lineRule="auto"/>
              <w:ind w:left="435"/>
              <w:jc w:val="both"/>
              <w:rPr>
                <w:bCs/>
                <w:color w:val="000000"/>
              </w:rPr>
            </w:pPr>
            <w:r w:rsidRPr="00EC7D91">
              <w:rPr>
                <w:bCs/>
                <w:color w:val="000000"/>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EC7D91" w:rsidRDefault="00671F44" w:rsidP="0087251B">
            <w:pPr>
              <w:spacing w:line="360" w:lineRule="auto"/>
              <w:ind w:left="435"/>
              <w:jc w:val="both"/>
              <w:rPr>
                <w:bCs/>
                <w:color w:val="000000"/>
              </w:rPr>
            </w:pPr>
          </w:p>
          <w:p w14:paraId="51AB3236" w14:textId="77777777" w:rsidR="0077799E" w:rsidRPr="00EC7D91" w:rsidRDefault="0087251B" w:rsidP="0087251B">
            <w:pPr>
              <w:spacing w:line="360" w:lineRule="auto"/>
              <w:ind w:left="435"/>
              <w:jc w:val="both"/>
              <w:rPr>
                <w:bCs/>
                <w:color w:val="000000"/>
              </w:rPr>
            </w:pPr>
            <w:r w:rsidRPr="00EC7D91">
              <w:rPr>
                <w:bCs/>
                <w:color w:val="000000"/>
              </w:rPr>
              <w:t xml:space="preserve">Anschließend schaute ich mir Videos im Internet zum HTU21D Sensor an und </w:t>
            </w:r>
            <w:r w:rsidR="0077799E" w:rsidRPr="00EC7D91">
              <w:rPr>
                <w:bCs/>
                <w:color w:val="000000"/>
              </w:rPr>
              <w:t xml:space="preserve">unternahm </w:t>
            </w:r>
            <w:r w:rsidRPr="00EC7D91">
              <w:rPr>
                <w:bCs/>
                <w:color w:val="000000"/>
              </w:rPr>
              <w:t>erste Versuche, die I2C Funktionen, die für das Ein- und Auslesen der Daten benötigt werden, zu programmieren.</w:t>
            </w:r>
          </w:p>
          <w:p w14:paraId="03B26128" w14:textId="397A2159" w:rsidR="0087251B" w:rsidRPr="00EC7D91" w:rsidRDefault="0087251B" w:rsidP="00A229D9">
            <w:pPr>
              <w:spacing w:line="360" w:lineRule="auto"/>
              <w:jc w:val="both"/>
              <w:rPr>
                <w:bCs/>
                <w:color w:val="000000"/>
              </w:rPr>
            </w:pPr>
          </w:p>
          <w:p w14:paraId="6D45F081" w14:textId="58F9AC58" w:rsidR="0087251B" w:rsidRPr="00EC7D91" w:rsidRDefault="0087251B" w:rsidP="0087251B">
            <w:pPr>
              <w:spacing w:line="360" w:lineRule="auto"/>
              <w:ind w:left="435"/>
              <w:jc w:val="both"/>
              <w:rPr>
                <w:bCs/>
                <w:color w:val="000000"/>
              </w:rPr>
            </w:pPr>
            <w:r w:rsidRPr="00EC7D91">
              <w:rPr>
                <w:bCs/>
                <w:color w:val="000000"/>
              </w:rPr>
              <w:t>Der Beispielcode</w:t>
            </w:r>
            <w:r w:rsidR="00717A43" w:rsidRPr="00EC7D91">
              <w:rPr>
                <w:bCs/>
                <w:color w:val="000000"/>
              </w:rPr>
              <w:t xml:space="preserve"> zum HTU21D Sensor</w:t>
            </w:r>
            <w:r w:rsidRPr="00EC7D91">
              <w:rPr>
                <w:bCs/>
                <w:color w:val="000000"/>
              </w:rPr>
              <w:t>, den ich von der Se</w:t>
            </w:r>
            <w:r w:rsidR="00717A43" w:rsidRPr="00EC7D91">
              <w:rPr>
                <w:bCs/>
                <w:color w:val="000000"/>
              </w:rPr>
              <w:t>ite des Herstellers bezogen hatte</w:t>
            </w:r>
            <w:r w:rsidRPr="00EC7D91">
              <w:rPr>
                <w:bCs/>
                <w:color w:val="000000"/>
              </w:rPr>
              <w:t xml:space="preserve">, </w:t>
            </w:r>
            <w:r w:rsidR="00717A43" w:rsidRPr="00EC7D91">
              <w:rPr>
                <w:bCs/>
                <w:color w:val="000000"/>
              </w:rPr>
              <w:t xml:space="preserve">half beim Verständnis und bei der </w:t>
            </w:r>
            <w:r w:rsidR="0052171E" w:rsidRPr="00EC7D91">
              <w:rPr>
                <w:bCs/>
                <w:color w:val="000000"/>
              </w:rPr>
              <w:t>Rekonstruktion</w:t>
            </w:r>
            <w:r w:rsidR="00717A43" w:rsidRPr="00EC7D91">
              <w:rPr>
                <w:bCs/>
                <w:color w:val="000000"/>
              </w:rPr>
              <w:t xml:space="preserve"> des grundsätzlichen Ablaufes der Verarbeitung der Daten</w:t>
            </w:r>
            <w:r w:rsidRPr="00EC7D91">
              <w:rPr>
                <w:bCs/>
                <w:color w:val="000000"/>
              </w:rPr>
              <w:t>.</w:t>
            </w:r>
          </w:p>
          <w:p w14:paraId="2DD0D479" w14:textId="77777777" w:rsidR="0052171E" w:rsidRPr="00EC7D91" w:rsidRDefault="0052171E" w:rsidP="0087251B">
            <w:pPr>
              <w:spacing w:line="360" w:lineRule="auto"/>
              <w:ind w:left="435"/>
              <w:jc w:val="both"/>
              <w:rPr>
                <w:bCs/>
                <w:color w:val="000000"/>
              </w:rPr>
            </w:pPr>
          </w:p>
          <w:p w14:paraId="2F286ED0" w14:textId="1FA2D177" w:rsidR="0087251B" w:rsidRPr="00EC7D91" w:rsidRDefault="0087251B" w:rsidP="0087251B">
            <w:pPr>
              <w:spacing w:line="360" w:lineRule="auto"/>
              <w:ind w:left="435"/>
              <w:jc w:val="both"/>
              <w:rPr>
                <w:bCs/>
                <w:color w:val="000000"/>
              </w:rPr>
            </w:pPr>
            <w:r w:rsidRPr="00EC7D91">
              <w:rPr>
                <w:bCs/>
                <w:color w:val="000000"/>
              </w:rPr>
              <w:t xml:space="preserve">Die Aufgabe bestand </w:t>
            </w:r>
            <w:r w:rsidR="0052171E" w:rsidRPr="00EC7D91">
              <w:rPr>
                <w:bCs/>
                <w:color w:val="000000"/>
              </w:rPr>
              <w:t xml:space="preserve">in weiterer Folge </w:t>
            </w:r>
            <w:r w:rsidRPr="00EC7D91">
              <w:rPr>
                <w:bCs/>
                <w:color w:val="000000"/>
              </w:rPr>
              <w:t xml:space="preserve">darin, die im Beispielcode enthaltenen Funktionen so umzusetzen, dass </w:t>
            </w:r>
            <w:r w:rsidR="00717A43" w:rsidRPr="00EC7D91">
              <w:rPr>
                <w:bCs/>
                <w:color w:val="000000"/>
              </w:rPr>
              <w:t>dies</w:t>
            </w:r>
            <w:r w:rsidRPr="00EC7D91">
              <w:rPr>
                <w:bCs/>
                <w:color w:val="000000"/>
              </w:rPr>
              <w:t xml:space="preserve">e </w:t>
            </w:r>
            <w:r w:rsidR="00717A43" w:rsidRPr="00EC7D91">
              <w:rPr>
                <w:bCs/>
                <w:color w:val="000000"/>
              </w:rPr>
              <w:t>mit dem von uns verwendeten Mikrocontroller funktionieren</w:t>
            </w:r>
            <w:r w:rsidRPr="00EC7D91">
              <w:rPr>
                <w:bCs/>
                <w:color w:val="000000"/>
              </w:rPr>
              <w:t xml:space="preserve">. </w:t>
            </w:r>
          </w:p>
          <w:p w14:paraId="3D2FF568" w14:textId="77777777" w:rsidR="0087251B" w:rsidRPr="00EC7D91" w:rsidRDefault="0087251B" w:rsidP="0087251B">
            <w:pPr>
              <w:spacing w:line="360" w:lineRule="auto"/>
              <w:ind w:left="435"/>
              <w:jc w:val="both"/>
              <w:rPr>
                <w:bCs/>
                <w:color w:val="000000"/>
              </w:rPr>
            </w:pPr>
          </w:p>
          <w:p w14:paraId="73E67A6F" w14:textId="6C4A0D2F" w:rsidR="0087251B" w:rsidRPr="00EC7D91" w:rsidRDefault="00717A43" w:rsidP="0087251B">
            <w:pPr>
              <w:spacing w:line="360" w:lineRule="auto"/>
              <w:ind w:left="435"/>
              <w:jc w:val="both"/>
              <w:rPr>
                <w:bCs/>
                <w:color w:val="000000"/>
              </w:rPr>
            </w:pPr>
            <w:r w:rsidRPr="00EC7D91">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EC7D91">
              <w:rPr>
                <w:bCs/>
                <w:color w:val="000000"/>
              </w:rPr>
              <w:t>I2C</w:t>
            </w:r>
            <w:r w:rsidRPr="00EC7D91">
              <w:rPr>
                <w:bCs/>
                <w:color w:val="000000"/>
              </w:rPr>
              <w:t xml:space="preserve">Init </w:t>
            </w:r>
            <w:r w:rsidR="0087251B" w:rsidRPr="00EC7D91">
              <w:rPr>
                <w:bCs/>
                <w:color w:val="000000"/>
              </w:rPr>
              <w:t xml:space="preserve">und </w:t>
            </w:r>
            <w:r w:rsidRPr="00EC7D91">
              <w:rPr>
                <w:bCs/>
                <w:color w:val="000000"/>
              </w:rPr>
              <w:t>I2CTransferC</w:t>
            </w:r>
            <w:r w:rsidR="0087251B" w:rsidRPr="00EC7D91">
              <w:rPr>
                <w:bCs/>
                <w:color w:val="000000"/>
              </w:rPr>
              <w:t xml:space="preserve">onfig </w:t>
            </w:r>
            <w:r w:rsidRPr="00EC7D91">
              <w:rPr>
                <w:bCs/>
                <w:color w:val="000000"/>
              </w:rPr>
              <w:t>zu programmieren und die</w:t>
            </w:r>
            <w:r w:rsidR="0087251B" w:rsidRPr="00EC7D91">
              <w:rPr>
                <w:bCs/>
                <w:color w:val="000000"/>
              </w:rPr>
              <w:t xml:space="preserve"> Initialisierung des I2C-Busses und</w:t>
            </w:r>
            <w:r w:rsidRPr="00EC7D91">
              <w:rPr>
                <w:bCs/>
                <w:color w:val="000000"/>
              </w:rPr>
              <w:t xml:space="preserve"> eine</w:t>
            </w:r>
            <w:r w:rsidR="0087251B" w:rsidRPr="00EC7D91">
              <w:rPr>
                <w:bCs/>
                <w:color w:val="000000"/>
              </w:rPr>
              <w:t xml:space="preserve"> Fehlerbehandlung</w:t>
            </w:r>
            <w:r w:rsidRPr="00EC7D91">
              <w:rPr>
                <w:bCs/>
                <w:color w:val="000000"/>
              </w:rPr>
              <w:t xml:space="preserve"> einzubauen</w:t>
            </w:r>
            <w:r w:rsidR="0087251B" w:rsidRPr="00EC7D91">
              <w:rPr>
                <w:bCs/>
                <w:color w:val="000000"/>
              </w:rPr>
              <w:t xml:space="preserve">. </w:t>
            </w:r>
          </w:p>
          <w:p w14:paraId="6BF3E47D" w14:textId="77777777" w:rsidR="0087251B" w:rsidRPr="00EC7D91" w:rsidRDefault="0087251B" w:rsidP="0087251B">
            <w:pPr>
              <w:spacing w:line="360" w:lineRule="auto"/>
              <w:ind w:left="435"/>
              <w:jc w:val="both"/>
              <w:rPr>
                <w:bCs/>
                <w:color w:val="000000"/>
              </w:rPr>
            </w:pPr>
          </w:p>
          <w:p w14:paraId="06918C78" w14:textId="3B6848BE" w:rsidR="0087251B" w:rsidRPr="00EC7D91" w:rsidRDefault="00717A43" w:rsidP="00717A43">
            <w:pPr>
              <w:spacing w:line="360" w:lineRule="auto"/>
              <w:ind w:left="435"/>
              <w:jc w:val="both"/>
              <w:rPr>
                <w:bCs/>
                <w:color w:val="000000"/>
              </w:rPr>
            </w:pPr>
            <w:r w:rsidRPr="00EC7D91">
              <w:rPr>
                <w:bCs/>
                <w:color w:val="000000"/>
              </w:rPr>
              <w:t>Der nächste Schritt war das E</w:t>
            </w:r>
            <w:r w:rsidR="0087251B" w:rsidRPr="00EC7D91">
              <w:rPr>
                <w:bCs/>
                <w:color w:val="000000"/>
              </w:rPr>
              <w:t xml:space="preserve">rstellen </w:t>
            </w:r>
            <w:r w:rsidRPr="00EC7D91">
              <w:rPr>
                <w:bCs/>
                <w:color w:val="000000"/>
              </w:rPr>
              <w:t>eines Grundgerüstes der Funktion setup_Poll_</w:t>
            </w:r>
            <w:proofErr w:type="gramStart"/>
            <w:r w:rsidRPr="00EC7D91">
              <w:rPr>
                <w:bCs/>
                <w:color w:val="000000"/>
              </w:rPr>
              <w:t>Task(</w:t>
            </w:r>
            <w:proofErr w:type="gramEnd"/>
            <w:r w:rsidRPr="00EC7D91">
              <w:rPr>
                <w:bCs/>
                <w:color w:val="000000"/>
              </w:rPr>
              <w:t>) -</w:t>
            </w:r>
            <w:r w:rsidR="0087251B" w:rsidRPr="00EC7D91">
              <w:rPr>
                <w:bCs/>
                <w:color w:val="000000"/>
              </w:rPr>
              <w:t xml:space="preserve"> jedoch noch ohne tatsächliche Funktionalität. </w:t>
            </w:r>
          </w:p>
          <w:p w14:paraId="18C69137" w14:textId="77777777" w:rsidR="0087251B" w:rsidRPr="00EC7D91" w:rsidRDefault="0087251B" w:rsidP="0087251B">
            <w:pPr>
              <w:spacing w:line="360" w:lineRule="auto"/>
              <w:ind w:left="435"/>
              <w:jc w:val="both"/>
              <w:rPr>
                <w:bCs/>
                <w:color w:val="000000"/>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EC7D91" w:rsidRDefault="0087251B" w:rsidP="0087251B">
            <w:pPr>
              <w:spacing w:line="360" w:lineRule="auto"/>
              <w:ind w:left="435"/>
              <w:jc w:val="both"/>
              <w:rPr>
                <w:bCs/>
                <w:color w:val="000000"/>
              </w:rPr>
            </w:pPr>
            <w:r w:rsidRPr="00EC7D91">
              <w:rPr>
                <w:bCs/>
                <w:color w:val="000000"/>
              </w:rPr>
              <w:lastRenderedPageBreak/>
              <w:t xml:space="preserve">Problem: </w:t>
            </w:r>
            <w:r w:rsidR="00DF4962" w:rsidRPr="00EC7D91">
              <w:rPr>
                <w:bCs/>
                <w:color w:val="000000"/>
              </w:rPr>
              <w:t>Funktion im Beispielcode des Sensors vorhanden, jedoch nicht für den verwendeten Mikrocontroller geeignet.</w:t>
            </w:r>
          </w:p>
          <w:p w14:paraId="64495B12" w14:textId="584F623D" w:rsidR="0087251B" w:rsidRPr="00EC7D91" w:rsidRDefault="0087251B" w:rsidP="0087251B">
            <w:pPr>
              <w:spacing w:line="360" w:lineRule="auto"/>
              <w:ind w:left="435"/>
              <w:jc w:val="both"/>
              <w:rPr>
                <w:bCs/>
                <w:color w:val="000000"/>
              </w:rPr>
            </w:pPr>
            <w:r w:rsidRPr="00EC7D91">
              <w:rPr>
                <w:bCs/>
                <w:color w:val="000000"/>
              </w:rPr>
              <w:t xml:space="preserve">Lösung: </w:t>
            </w:r>
            <w:r w:rsidR="00DF4962" w:rsidRPr="00EC7D91">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EC7D91" w:rsidRDefault="0087251B" w:rsidP="0087251B">
            <w:pPr>
              <w:spacing w:line="360" w:lineRule="auto"/>
              <w:ind w:left="435"/>
              <w:jc w:val="both"/>
              <w:rPr>
                <w:bCs/>
                <w:color w:val="000000"/>
              </w:rPr>
            </w:pPr>
          </w:p>
          <w:p w14:paraId="0B72D157" w14:textId="4C9FA312" w:rsidR="0087251B" w:rsidRPr="00EC7D91" w:rsidRDefault="00DF4962" w:rsidP="0087251B">
            <w:pPr>
              <w:spacing w:line="360" w:lineRule="auto"/>
              <w:ind w:left="435"/>
              <w:jc w:val="both"/>
              <w:rPr>
                <w:bCs/>
                <w:color w:val="000000"/>
              </w:rPr>
            </w:pPr>
            <w:r w:rsidRPr="00EC7D91">
              <w:rPr>
                <w:bCs/>
                <w:color w:val="000000"/>
              </w:rPr>
              <w:t xml:space="preserve">Im nächsten Schritt wurden die </w:t>
            </w:r>
            <w:r w:rsidR="0087251B" w:rsidRPr="00EC7D91">
              <w:rPr>
                <w:bCs/>
                <w:color w:val="000000"/>
              </w:rPr>
              <w:t xml:space="preserve">Funktionen HTU21D_REG_read und HTU21D_REG_write </w:t>
            </w:r>
            <w:r w:rsidRPr="00EC7D91">
              <w:rPr>
                <w:bCs/>
                <w:color w:val="000000"/>
              </w:rPr>
              <w:t>erstellt</w:t>
            </w:r>
            <w:r w:rsidR="0087251B" w:rsidRPr="00EC7D91">
              <w:rPr>
                <w:bCs/>
                <w:color w:val="000000"/>
              </w:rPr>
              <w:t xml:space="preserve">. </w:t>
            </w:r>
          </w:p>
          <w:p w14:paraId="4ED5C042" w14:textId="77777777" w:rsidR="0087251B" w:rsidRPr="00EC7D91" w:rsidRDefault="0087251B" w:rsidP="0087251B">
            <w:pPr>
              <w:spacing w:line="360" w:lineRule="auto"/>
              <w:ind w:left="435"/>
              <w:jc w:val="both"/>
              <w:rPr>
                <w:bCs/>
                <w:color w:val="000000"/>
              </w:rPr>
            </w:pPr>
          </w:p>
          <w:p w14:paraId="55DB9CA4" w14:textId="1969EC87" w:rsidR="0087251B" w:rsidRPr="00EC7D91" w:rsidRDefault="00DF4962" w:rsidP="0087251B">
            <w:pPr>
              <w:spacing w:line="360" w:lineRule="auto"/>
              <w:ind w:left="435"/>
              <w:jc w:val="both"/>
              <w:rPr>
                <w:bCs/>
                <w:color w:val="000000"/>
              </w:rPr>
            </w:pPr>
            <w:r w:rsidRPr="00EC7D91">
              <w:rPr>
                <w:bCs/>
                <w:color w:val="000000"/>
              </w:rPr>
              <w:t>Anschließend wurde die</w:t>
            </w:r>
            <w:r w:rsidR="0087251B" w:rsidRPr="00EC7D91">
              <w:rPr>
                <w:bCs/>
                <w:color w:val="000000"/>
              </w:rPr>
              <w:t xml:space="preserve"> Funktion CalcValues </w:t>
            </w:r>
            <w:r w:rsidRPr="00EC7D91">
              <w:rPr>
                <w:bCs/>
                <w:color w:val="000000"/>
              </w:rPr>
              <w:t>fertig gestellt</w:t>
            </w:r>
            <w:r w:rsidR="0087251B" w:rsidRPr="00EC7D91">
              <w:rPr>
                <w:bCs/>
                <w:color w:val="000000"/>
              </w:rPr>
              <w:t xml:space="preserve">. In der Funktion werden die Werte aus dem Buffer übergeben und diese ausgelesen. Der so ermittelte Wert wird dann in der jeweiligen Funktion GetTemperature oder GetRelativeHumidity mittels der Berechnung aus der HTU21D </w:t>
            </w:r>
            <w:r w:rsidR="009128E3" w:rsidRPr="00EC7D91">
              <w:rPr>
                <w:bCs/>
                <w:color w:val="000000"/>
              </w:rPr>
              <w:t>Beispielimplementierung</w:t>
            </w:r>
            <w:r w:rsidR="0087251B" w:rsidRPr="00EC7D91">
              <w:rPr>
                <w:bCs/>
                <w:color w:val="000000"/>
              </w:rPr>
              <w:t xml:space="preserve"> in den tatsächlichen Temperatur- / Luftfeuchtigkeitswert umgewandelt. </w:t>
            </w:r>
          </w:p>
          <w:p w14:paraId="0FA3B1CA" w14:textId="15E85572" w:rsidR="00A13CC2" w:rsidRPr="00EC7D91" w:rsidRDefault="00A13CC2" w:rsidP="0087251B">
            <w:pPr>
              <w:spacing w:line="360" w:lineRule="auto"/>
              <w:ind w:left="435"/>
              <w:jc w:val="both"/>
              <w:rPr>
                <w:bCs/>
                <w:color w:val="000000"/>
              </w:rPr>
            </w:pPr>
          </w:p>
          <w:p w14:paraId="49C2AC64" w14:textId="31FC4771" w:rsidR="00A13CC2" w:rsidRPr="00EC7D91" w:rsidRDefault="00A13CC2" w:rsidP="00A13CC2">
            <w:pPr>
              <w:spacing w:line="360" w:lineRule="auto"/>
              <w:ind w:left="435"/>
              <w:jc w:val="both"/>
              <w:rPr>
                <w:bCs/>
                <w:color w:val="000000"/>
              </w:rPr>
            </w:pPr>
            <w:r w:rsidRPr="00EC7D91">
              <w:rPr>
                <w:bCs/>
                <w:color w:val="000000"/>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EC7D91" w:rsidRDefault="00A13CC2" w:rsidP="00A13CC2">
            <w:pPr>
              <w:spacing w:line="360" w:lineRule="auto"/>
              <w:ind w:left="435"/>
              <w:jc w:val="both"/>
              <w:rPr>
                <w:bCs/>
                <w:color w:val="000000"/>
              </w:rPr>
            </w:pPr>
          </w:p>
          <w:p w14:paraId="6F552811" w14:textId="5EED36D0" w:rsidR="00A13CC2" w:rsidRPr="00EC7D91" w:rsidRDefault="00A13CC2" w:rsidP="00A13CC2">
            <w:pPr>
              <w:spacing w:line="360" w:lineRule="auto"/>
              <w:ind w:left="435"/>
              <w:jc w:val="both"/>
              <w:rPr>
                <w:bCs/>
                <w:color w:val="000000"/>
              </w:rPr>
            </w:pPr>
            <w:r w:rsidRPr="00EC7D91">
              <w:rPr>
                <w:bCs/>
                <w:color w:val="000000"/>
              </w:rPr>
              <w:t xml:space="preserve">Problem: </w:t>
            </w:r>
            <w:r w:rsidR="00AA77C0" w:rsidRPr="00EC7D91">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EC7D91" w:rsidRDefault="004C2B43" w:rsidP="00A13CC2">
            <w:pPr>
              <w:spacing w:line="360" w:lineRule="auto"/>
              <w:ind w:left="435"/>
              <w:jc w:val="both"/>
              <w:rPr>
                <w:bCs/>
                <w:color w:val="000000"/>
              </w:rPr>
            </w:pPr>
          </w:p>
          <w:p w14:paraId="4CF58514" w14:textId="60041542" w:rsidR="004C2B43" w:rsidRPr="00EC7D91" w:rsidRDefault="004C2B43" w:rsidP="004C2B43">
            <w:pPr>
              <w:spacing w:line="360" w:lineRule="auto"/>
              <w:ind w:left="435"/>
              <w:jc w:val="both"/>
              <w:rPr>
                <w:bCs/>
                <w:color w:val="000000"/>
              </w:rPr>
            </w:pPr>
            <w:r w:rsidRPr="00EC7D91">
              <w:rPr>
                <w:bCs/>
                <w:color w:val="000000"/>
              </w:rPr>
              <w:t xml:space="preserve">Lösung: Nach mehreren Debugging Versuchen, Recherche im Internet und Versuchen, Funktionen für die Konvertierung der float Werte zu schreiben, konnte festgestellt werden, dass es sich beim Problem um eine </w:t>
            </w:r>
            <w:r w:rsidR="0052171E" w:rsidRPr="00EC7D91">
              <w:rPr>
                <w:bCs/>
                <w:color w:val="000000"/>
              </w:rPr>
              <w:t>nicht inkludierte</w:t>
            </w:r>
            <w:r w:rsidRPr="00EC7D91">
              <w:rPr>
                <w:bCs/>
                <w:color w:val="000000"/>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EC7D91" w:rsidRDefault="004C2B43" w:rsidP="004C2B43">
            <w:pPr>
              <w:spacing w:line="360" w:lineRule="auto"/>
              <w:ind w:left="435"/>
              <w:jc w:val="both"/>
              <w:rPr>
                <w:bCs/>
                <w:color w:val="000000"/>
              </w:rPr>
            </w:pPr>
            <w:r w:rsidRPr="00EC7D91">
              <w:rPr>
                <w:bCs/>
                <w:color w:val="000000"/>
              </w:rPr>
              <w:t>Nachdem diese Library eingebunden wurde, lieferte die Ausgabe der Werte ein zufriedenstellendes Ergebnis.</w:t>
            </w:r>
          </w:p>
          <w:p w14:paraId="68039655" w14:textId="6CAB1863" w:rsidR="004C2B43" w:rsidRPr="00EC7D91" w:rsidRDefault="004C2B43" w:rsidP="004C2B43">
            <w:pPr>
              <w:spacing w:line="360" w:lineRule="auto"/>
              <w:ind w:left="435"/>
              <w:jc w:val="both"/>
              <w:rPr>
                <w:bCs/>
                <w:color w:val="000000"/>
              </w:rPr>
            </w:pPr>
          </w:p>
          <w:p w14:paraId="5CF23BFD" w14:textId="77777777" w:rsidR="004C2B43" w:rsidRPr="00EC7D91" w:rsidRDefault="004C2B43" w:rsidP="004C2B43">
            <w:pPr>
              <w:spacing w:line="360" w:lineRule="auto"/>
              <w:ind w:left="435"/>
              <w:jc w:val="both"/>
              <w:rPr>
                <w:bCs/>
                <w:color w:val="000000"/>
              </w:rPr>
            </w:pPr>
            <w:r w:rsidRPr="00EC7D91">
              <w:rPr>
                <w:bCs/>
                <w:color w:val="000000"/>
              </w:rPr>
              <w:lastRenderedPageBreak/>
              <w:t xml:space="preserve">In weiterer Folge arbeitete ich an den einzelnen Funktionen weiter und recherchierte die logischen Grundlagen hinter der </w:t>
            </w:r>
            <w:r w:rsidR="0052171E" w:rsidRPr="00EC7D91">
              <w:rPr>
                <w:bCs/>
                <w:color w:val="000000"/>
              </w:rPr>
              <w:t>jeweiligen</w:t>
            </w:r>
            <w:r w:rsidRPr="00EC7D91">
              <w:rPr>
                <w:bCs/>
                <w:color w:val="000000"/>
              </w:rPr>
              <w:t xml:space="preserve"> Funktionalität. </w:t>
            </w:r>
          </w:p>
          <w:p w14:paraId="5EEC0C23" w14:textId="77777777" w:rsidR="004C2B43" w:rsidRPr="00EC7D91" w:rsidRDefault="004C2B43" w:rsidP="004C2B43">
            <w:pPr>
              <w:spacing w:line="360" w:lineRule="auto"/>
              <w:ind w:left="435"/>
              <w:jc w:val="both"/>
              <w:rPr>
                <w:bCs/>
                <w:color w:val="000000"/>
              </w:rPr>
            </w:pPr>
          </w:p>
          <w:p w14:paraId="3868CDF7" w14:textId="73DD4BDA" w:rsidR="009C0406" w:rsidRPr="00EC7D91" w:rsidRDefault="004C2B43" w:rsidP="004C2B43">
            <w:pPr>
              <w:spacing w:line="360" w:lineRule="auto"/>
              <w:ind w:left="435"/>
              <w:jc w:val="both"/>
              <w:rPr>
                <w:bCs/>
                <w:color w:val="000000"/>
              </w:rPr>
            </w:pPr>
            <w:r w:rsidRPr="00EC7D91">
              <w:rPr>
                <w:bCs/>
                <w:color w:val="000000"/>
              </w:rPr>
              <w:t>Als letztes passte ich die Headerfiles an und versah die jeweiligen Funktionen mit Briefings. Ich führte auch einen Code Refactoring aus und setzte mich mit bedingter Kompilierung auseinander, um die Ausgaben auf der Konsole für Debugging-Zwecke behalten zu können.</w:t>
            </w:r>
            <w:r w:rsidR="00766A39">
              <w:rPr>
                <w:bCs/>
                <w:color w:val="000000"/>
              </w:rPr>
              <w:t xml:space="preserve"> </w:t>
            </w:r>
            <w:r w:rsidR="009C0406" w:rsidRPr="00EC7D91">
              <w:rPr>
                <w:bCs/>
                <w:color w:val="000000"/>
              </w:rPr>
              <w:t>Auf die Implementierung eines CRC-Checks wurde aus Zeitgründen verzichtet.</w:t>
            </w: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7C1165E8" w:rsidR="00182B3F" w:rsidRPr="00EC7D91" w:rsidRDefault="00182B3F" w:rsidP="00182B3F">
            <w:pPr>
              <w:pStyle w:val="Beschriftung"/>
              <w:spacing w:before="0"/>
              <w:jc w:val="center"/>
              <w:rPr>
                <w:rFonts w:cs="Arial"/>
                <w:lang w:val="de-DE"/>
              </w:rPr>
            </w:pPr>
            <w:bookmarkStart w:id="107" w:name="_Toc518246283"/>
            <w:r w:rsidRPr="00EC7D91">
              <w:rPr>
                <w:rFonts w:cs="Arial"/>
                <w:lang w:val="de-DE"/>
              </w:rPr>
              <w:t xml:space="preserve">Abbildung </w:t>
            </w:r>
            <w:r w:rsidR="000E2744" w:rsidRPr="00EC7D91">
              <w:rPr>
                <w:rFonts w:cs="Arial"/>
                <w:lang w:val="de-DE"/>
              </w:rPr>
              <w:t>6</w:t>
            </w:r>
            <w:r w:rsidRPr="00EC7D91">
              <w:rPr>
                <w:rFonts w:cs="Arial"/>
                <w:lang w:val="de-DE"/>
              </w:rPr>
              <w:t xml:space="preserve">: </w:t>
            </w:r>
            <w:bookmarkEnd w:id="107"/>
            <w:r w:rsidR="0052171E" w:rsidRPr="00EC7D91">
              <w:rPr>
                <w:rFonts w:cs="Arial"/>
                <w:lang w:val="de-DE"/>
              </w:rPr>
              <w:t>HTU21D Nullwerte bei Ausgabe mit Debugging Hilfen</w:t>
            </w:r>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lastRenderedPageBreak/>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EC7D91" w:rsidRDefault="00182B3F" w:rsidP="00182B3F">
      <w:pPr>
        <w:pStyle w:val="Beschriftung"/>
        <w:spacing w:before="0"/>
        <w:jc w:val="center"/>
        <w:rPr>
          <w:rFonts w:cs="Arial"/>
          <w:lang w:val="de-DE"/>
        </w:rPr>
      </w:pPr>
      <w:bookmarkStart w:id="108" w:name="_Toc518246284"/>
      <w:r w:rsidRPr="00EC7D91">
        <w:rPr>
          <w:rFonts w:cs="Arial"/>
          <w:lang w:val="de-DE"/>
        </w:rPr>
        <w:lastRenderedPageBreak/>
        <w:t xml:space="preserve">Abbildung </w:t>
      </w:r>
      <w:r w:rsidR="000E2744" w:rsidRPr="00EC7D91">
        <w:rPr>
          <w:rFonts w:cs="Arial"/>
          <w:lang w:val="de-DE"/>
        </w:rPr>
        <w:t>7</w:t>
      </w:r>
      <w:r w:rsidRPr="00EC7D91">
        <w:rPr>
          <w:rFonts w:cs="Arial"/>
          <w:lang w:val="de-DE"/>
        </w:rPr>
        <w:t xml:space="preserve">: </w:t>
      </w:r>
      <w:bookmarkEnd w:id="108"/>
      <w:r w:rsidR="0052171E" w:rsidRPr="00EC7D91">
        <w:rPr>
          <w:rFonts w:cs="Arial"/>
          <w:lang w:val="de-DE"/>
        </w:rPr>
        <w:t>HTU21D Variablenwerte</w:t>
      </w:r>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59AB32D6" w:rsidR="00182B3F" w:rsidRPr="00EC7D91" w:rsidRDefault="00182B3F" w:rsidP="00182B3F">
      <w:pPr>
        <w:pStyle w:val="Beschriftung"/>
        <w:spacing w:before="0"/>
        <w:jc w:val="center"/>
        <w:rPr>
          <w:rFonts w:cs="Arial"/>
          <w:lang w:val="de-DE"/>
        </w:rPr>
      </w:pPr>
      <w:bookmarkStart w:id="109" w:name="_Toc518246285"/>
      <w:r w:rsidRPr="00EC7D91">
        <w:rPr>
          <w:rFonts w:cs="Arial"/>
          <w:lang w:val="de-DE"/>
        </w:rPr>
        <w:t xml:space="preserve">Abbildung </w:t>
      </w:r>
      <w:r w:rsidR="000E2744" w:rsidRPr="00EC7D91">
        <w:rPr>
          <w:rFonts w:cs="Arial"/>
          <w:lang w:val="de-DE"/>
        </w:rPr>
        <w:t>8</w:t>
      </w:r>
      <w:r w:rsidRPr="00EC7D91">
        <w:rPr>
          <w:rFonts w:cs="Arial"/>
          <w:lang w:val="de-DE"/>
        </w:rPr>
        <w:t xml:space="preserve">: </w:t>
      </w:r>
      <w:bookmarkEnd w:id="109"/>
      <w:r w:rsidR="0052171E" w:rsidRPr="00EC7D91">
        <w:rPr>
          <w:rFonts w:cs="Arial"/>
          <w:lang w:val="de-DE"/>
        </w:rPr>
        <w:t>Debugging Hilfe</w:t>
      </w:r>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0F0B76DC" w:rsidR="00182B3F" w:rsidRPr="00EC7D91" w:rsidRDefault="00182B3F" w:rsidP="00182B3F">
      <w:pPr>
        <w:pStyle w:val="Beschriftung"/>
        <w:spacing w:before="0"/>
        <w:jc w:val="center"/>
        <w:rPr>
          <w:rFonts w:cs="Arial"/>
          <w:lang w:val="de-DE"/>
        </w:rPr>
      </w:pPr>
      <w:bookmarkStart w:id="110" w:name="_Toc518246286"/>
      <w:r w:rsidRPr="00EC7D91">
        <w:rPr>
          <w:rFonts w:cs="Arial"/>
          <w:lang w:val="de-DE"/>
        </w:rPr>
        <w:t xml:space="preserve">Abbildung </w:t>
      </w:r>
      <w:r w:rsidR="000E2744" w:rsidRPr="00EC7D91">
        <w:rPr>
          <w:rFonts w:cs="Arial"/>
          <w:lang w:val="de-DE"/>
        </w:rPr>
        <w:t>9</w:t>
      </w:r>
      <w:r w:rsidRPr="00EC7D91">
        <w:rPr>
          <w:rFonts w:cs="Arial"/>
          <w:lang w:val="de-DE"/>
        </w:rPr>
        <w:t xml:space="preserve">: </w:t>
      </w:r>
      <w:bookmarkEnd w:id="110"/>
      <w:r w:rsidR="0052171E" w:rsidRPr="00EC7D91">
        <w:rPr>
          <w:rFonts w:cs="Arial"/>
          <w:lang w:val="de-DE"/>
        </w:rPr>
        <w:t>Korrekte Variablenwerte</w:t>
      </w:r>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11" w:name="_Toc518260554"/>
            <w:bookmarkStart w:id="112" w:name="_Toc518313134"/>
            <w:r w:rsidRPr="00EC7D91">
              <w:lastRenderedPageBreak/>
              <w:t>AP: Backend</w:t>
            </w:r>
            <w:bookmarkEnd w:id="111"/>
            <w:bookmarkEnd w:id="112"/>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bookmarkStart w:id="113" w:name="_Toc518313135"/>
            <w:r>
              <w:t>Verantwortlicher: Stephan Nöhrer</w:t>
            </w:r>
            <w:bookmarkEnd w:id="113"/>
          </w:p>
          <w:p w14:paraId="211F4789" w14:textId="77777777" w:rsidR="00F1417C" w:rsidRDefault="00F1417C" w:rsidP="00F1417C">
            <w:pPr>
              <w:spacing w:line="360" w:lineRule="auto"/>
              <w:ind w:left="435"/>
              <w:jc w:val="both"/>
            </w:pPr>
          </w:p>
          <w:p w14:paraId="5DDC3F2C" w14:textId="77777777" w:rsidR="000A6AAE" w:rsidRPr="00EC7D91" w:rsidRDefault="000A6AAE" w:rsidP="000A6AAE">
            <w:pPr>
              <w:spacing w:line="360" w:lineRule="auto"/>
              <w:ind w:left="425" w:hanging="425"/>
              <w:jc w:val="both"/>
              <w:rPr>
                <w:bCs/>
                <w:color w:val="000000"/>
              </w:rPr>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RESTful APIs</w:t>
            </w:r>
            <w:r>
              <w:rPr>
                <w:lang w:val="de-AT"/>
              </w:rPr>
              <w:t xml:space="preserve"> und die im Frontend angesiedelten Benutzerinteraktionen</w:t>
            </w:r>
            <w:r w:rsidRPr="00AD409E">
              <w:rPr>
                <w:lang w:val="de-AT"/>
              </w:rPr>
              <w:t xml:space="preserve"> zur Verfügung</w:t>
            </w:r>
            <w:r>
              <w:rPr>
                <w:lang w:val="de-AT"/>
              </w:rPr>
              <w:t>. Die APIs dienen einerseits den 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 xml:space="preserve">Logisch getrennt werden in dem Projekt Frontend und </w:t>
            </w:r>
            <w:proofErr w:type="gramStart"/>
            <w:r>
              <w:rPr>
                <w:lang w:val="de-AT"/>
              </w:rPr>
              <w:t>Backend</w:t>
            </w:r>
            <w:proofErr w:type="gramEnd"/>
            <w:r>
              <w:rPr>
                <w:lang w:val="de-AT"/>
              </w:rPr>
              <w:t xml:space="preserve"> im Sinne einer Client/Server Architektur, wobei diese Form der Trennung naturgemäß schwierig ist und es daher mitunter zu Überschneidungen in der Dokumentation kommen kann</w:t>
            </w:r>
            <w:r>
              <w:rPr>
                <w:bCs/>
                <w:color w:val="000000"/>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14" w:name="_Toc518313136"/>
            <w:r>
              <w:t>Verwendete Tools</w:t>
            </w:r>
            <w:bookmarkEnd w:id="114"/>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SQL Operations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Zum Verwalten von Azure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5" w:name="_Toc518313137"/>
            <w:r>
              <w:lastRenderedPageBreak/>
              <w:t>Verwendete Technologien</w:t>
            </w:r>
            <w:bookmarkEnd w:id="115"/>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r>
              <w:t>Azure Cloud</w:t>
            </w:r>
          </w:p>
          <w:p w14:paraId="5A99E3A4" w14:textId="7D7FF37B" w:rsidR="00531D65" w:rsidRDefault="00766A39" w:rsidP="000836C3">
            <w:pPr>
              <w:pStyle w:val="FormatvorlageAufzhlungen2"/>
              <w:spacing w:line="312" w:lineRule="auto"/>
            </w:pPr>
            <w:hyperlink r:id="rId30" w:history="1">
              <w:r w:rsidR="00531D65" w:rsidRPr="00531D65">
                <w:rPr>
                  <w:rStyle w:val="Hyperlink"/>
                  <w:rFonts w:ascii="Times New Roman" w:hAnsi="Times New Roman"/>
                  <w:sz w:val="24"/>
                </w:rPr>
                <w:t>Swashbuckle Swagger</w:t>
              </w:r>
            </w:hyperlink>
          </w:p>
          <w:p w14:paraId="0680789C" w14:textId="77777777" w:rsidR="000836C3" w:rsidRDefault="00766A39" w:rsidP="000836C3">
            <w:pPr>
              <w:pStyle w:val="FormatvorlageAufzhlungen2"/>
              <w:spacing w:line="312" w:lineRule="auto"/>
            </w:pPr>
            <w:hyperlink r:id="rId31" w:history="1">
              <w:r w:rsidR="000836C3" w:rsidRPr="000D1CCE">
                <w:rPr>
                  <w:rStyle w:val="Hyperlink"/>
                </w:rPr>
                <w:t>AutoMapper</w:t>
              </w:r>
            </w:hyperlink>
          </w:p>
          <w:p w14:paraId="099FB9A3" w14:textId="77777777" w:rsidR="000836C3" w:rsidRDefault="00766A39" w:rsidP="000836C3">
            <w:pPr>
              <w:pStyle w:val="FormatvorlageAufzhlungen2"/>
              <w:spacing w:line="312" w:lineRule="auto"/>
            </w:pPr>
            <w:hyperlink r:id="rId32" w:history="1">
              <w:r w:rsidR="000836C3" w:rsidRPr="000D1CCE">
                <w:rPr>
                  <w:rStyle w:val="Hyperlink"/>
                </w:rPr>
                <w:t>MediatR</w:t>
              </w:r>
            </w:hyperlink>
          </w:p>
          <w:p w14:paraId="72726CCE" w14:textId="77777777" w:rsidR="000836C3" w:rsidRDefault="00766A39" w:rsidP="000836C3">
            <w:pPr>
              <w:pStyle w:val="FormatvorlageAufzhlungen2"/>
              <w:rPr>
                <w:rStyle w:val="Hyperlink"/>
              </w:rPr>
            </w:pPr>
            <w:hyperlink r:id="rId33" w:history="1">
              <w:r w:rsidR="000836C3" w:rsidRPr="000D1CCE">
                <w:rPr>
                  <w:rStyle w:val="Hyperlink"/>
                </w:rPr>
                <w:t>Serilog</w:t>
              </w:r>
            </w:hyperlink>
          </w:p>
          <w:p w14:paraId="41C3ACD7" w14:textId="2AC5212F" w:rsidR="000836C3" w:rsidRPr="00A84A55" w:rsidRDefault="00766A39" w:rsidP="000836C3">
            <w:pPr>
              <w:pStyle w:val="FormatvorlageAufzhlungen2"/>
            </w:pPr>
            <w:hyperlink r:id="rId34" w:history="1">
              <w:r w:rsidR="000836C3" w:rsidRPr="000D1CCE">
                <w:rPr>
                  <w:rStyle w:val="Hyperlink"/>
                </w:rPr>
                <w:t>OdeToCode</w:t>
              </w:r>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16" w:name="_Toc518313138"/>
            <w:r>
              <w:t>Architektur und Patterns</w:t>
            </w:r>
            <w:bookmarkEnd w:id="116"/>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(Domain-driven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Unit of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17" w:name="_Toc518313139"/>
            <w:r w:rsidRPr="0087251B">
              <w:t>V</w:t>
            </w:r>
            <w:r>
              <w:t>orgehensweise</w:t>
            </w:r>
            <w:bookmarkEnd w:id="117"/>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4E7F0C">
            <w:pPr>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4E7F0C">
            <w:pPr>
              <w:rPr>
                <w:lang w:val="de-AT"/>
              </w:rPr>
            </w:pPr>
          </w:p>
          <w:p w14:paraId="08C42463" w14:textId="77777777" w:rsidR="004E7F0C" w:rsidRDefault="004E7F0C" w:rsidP="004E7F0C">
            <w:pPr>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RESTful APIs ohne großen Aufwand möglich ist. </w:t>
            </w:r>
            <w:r>
              <w:rPr>
                <w:lang w:val="de-AT"/>
              </w:rPr>
              <w:lastRenderedPageBreak/>
              <w:t xml:space="preserve">Zusätzliche konnten dadurch Funktionalitäten wiederverwendet werden. Für die Kommunikation zwischen den einzelnen Controllern und der Persistenz-Schicht fiel die Entscheidung auf das CQRS-Pattern (Command Query </w:t>
            </w:r>
            <w:r w:rsidRPr="004B0952">
              <w:rPr>
                <w:lang w:val="de-AT"/>
              </w:rPr>
              <w:t>Responsibility Segregation</w:t>
            </w:r>
            <w:r>
              <w:rPr>
                <w:lang w:val="de-AT"/>
              </w:rPr>
              <w:t>)</w:t>
            </w:r>
            <w:r w:rsidRPr="004B0952">
              <w:rPr>
                <w:lang w:val="de-AT"/>
              </w:rPr>
              <w:t>.</w:t>
            </w:r>
          </w:p>
          <w:p w14:paraId="67B48D41" w14:textId="77777777" w:rsidR="004E7F0C" w:rsidRDefault="004E7F0C" w:rsidP="004E7F0C">
            <w:pPr>
              <w:rPr>
                <w:lang w:val="de-AT"/>
              </w:rPr>
            </w:pPr>
          </w:p>
          <w:p w14:paraId="149BE5A9" w14:textId="77777777" w:rsidR="004E7F0C" w:rsidRDefault="004E7F0C" w:rsidP="004E7F0C">
            <w:pPr>
              <w:rPr>
                <w:lang w:val="de-AT"/>
              </w:rPr>
            </w:pPr>
            <w:r>
              <w:rPr>
                <w:lang w:val="de-AT"/>
              </w:rPr>
              <w:t>Für das Persistieren der Daten entschied ich mich zur Verwendung des Repository Pattern und einer Unit of Work Implementierung. Clean Code Development (CCD) und Domain Driven Design sollten mir als Grundprinzipien dienen.</w:t>
            </w:r>
          </w:p>
          <w:p w14:paraId="3BC63F37" w14:textId="77777777" w:rsidR="004E7F0C" w:rsidRDefault="004E7F0C" w:rsidP="004E7F0C">
            <w:pPr>
              <w:rPr>
                <w:lang w:val="de-AT"/>
              </w:rPr>
            </w:pPr>
          </w:p>
          <w:p w14:paraId="3F73EB03" w14:textId="77777777" w:rsidR="004E7F0C" w:rsidRDefault="004E7F0C" w:rsidP="004E7F0C">
            <w:pPr>
              <w:rPr>
                <w:lang w:val="de-AT"/>
              </w:rPr>
            </w:pPr>
            <w:r>
              <w:rPr>
                <w:lang w:val="de-AT"/>
              </w:rPr>
              <w:t>Nachdem die Planungsphase abgeschlossen war, wurde Visual Studio 2017 (in Folge VS) installiert. Entscheidende Workloads für die Umsetzung waren „ASP.NET and web development“ sowie „Data storage and processing“. Zusätzlich wurde das .Net Core SDK und zur Unterstützung der Entwicklungstätigkeit ReSharper von JetBrains installiert.</w:t>
            </w:r>
          </w:p>
          <w:p w14:paraId="5D0B973F" w14:textId="77777777" w:rsidR="004E7F0C" w:rsidRDefault="004E7F0C" w:rsidP="004E7F0C">
            <w:pPr>
              <w:rPr>
                <w:lang w:val="de-AT"/>
              </w:rPr>
            </w:pPr>
          </w:p>
          <w:p w14:paraId="20B63ED4" w14:textId="77777777" w:rsidR="004E7F0C" w:rsidRDefault="004E7F0C" w:rsidP="004E7F0C">
            <w:pPr>
              <w:rPr>
                <w:lang w:val="de-AT"/>
              </w:rPr>
            </w:pPr>
            <w:r>
              <w:rPr>
                <w:lang w:val="de-AT"/>
              </w:rPr>
              <w:t>Es folgte Erstellung der Solution und des ESE.SmartHome Projekts in VS unter Auswahl des ASP.NET Core Web Application Templates. Als Target wurde jedoch das .NET Framework 4.6.2 eingestellt, weil ich zu Beginn noch keinen unmittelbaren Nutzen in einem reinen .Net Core Projekt sah. Mittels Nuget Packet Manager wurden in VS Packages von Microsoft, JetBrains und Serilog für das Logging installiert.</w:t>
            </w:r>
          </w:p>
          <w:p w14:paraId="0A9516EC" w14:textId="77777777" w:rsidR="004E7F0C" w:rsidRDefault="004E7F0C" w:rsidP="004E7F0C">
            <w:pPr>
              <w:rPr>
                <w:lang w:val="de-AT"/>
              </w:rPr>
            </w:pPr>
          </w:p>
          <w:p w14:paraId="149D0F4A" w14:textId="77777777" w:rsidR="004E7F0C" w:rsidRDefault="004E7F0C" w:rsidP="004E7F0C">
            <w:pPr>
              <w:rPr>
                <w:lang w:val="de-AT"/>
              </w:rPr>
            </w:pPr>
            <w:r>
              <w:rPr>
                <w:lang w:val="de-AT"/>
              </w:rPr>
              <w:t>FeatureFolders von OdeToCode wurden ebenfalls installiert, um eine Strukturierung des Projekts abseits der üblichen MVC-Aufteilung zu ermöglichen. Dadurch konnten die einzelnen MVC-Teile Feature-bezogen in einem App-Ordner untergebracht werden. Das führte allerdings zu einem Problem mit ReSharper, der durch die neue Aufteilung nicht mehr voll funktionsfähig war. Die Lösung war die Erstellung einer Datei mit Assembly-Attributen, welche ReSharper die Locations der MVC-Komponenten miteilt.</w:t>
            </w:r>
          </w:p>
          <w:p w14:paraId="68603C28" w14:textId="77777777" w:rsidR="004E7F0C" w:rsidRDefault="004E7F0C" w:rsidP="004E7F0C">
            <w:pPr>
              <w:rPr>
                <w:lang w:val="de-AT"/>
              </w:rPr>
            </w:pPr>
          </w:p>
          <w:p w14:paraId="4EF0C62A" w14:textId="77777777" w:rsidR="004E7F0C" w:rsidRDefault="004E7F0C" w:rsidP="004E7F0C">
            <w:pPr>
              <w:rPr>
                <w:lang w:val="de-AT"/>
              </w:rPr>
            </w:pPr>
            <w:r>
              <w:rPr>
                <w:lang w:val="de-AT"/>
              </w:rPr>
              <w:t>Nachdem ich mich für das CQRS Pattern entschieden hatte, analysierte und installierte ich die MediatR Library, die es ermöglicht Commands und Queries sauber voneinander zu trennen. Dank einer Extension konnte MediatR rasch mittels Dependency Injection hinzugefügt werden.</w:t>
            </w:r>
          </w:p>
          <w:p w14:paraId="05EF07DD" w14:textId="77777777" w:rsidR="004E7F0C" w:rsidRDefault="004E7F0C" w:rsidP="004E7F0C">
            <w:pPr>
              <w:rPr>
                <w:lang w:val="de-AT"/>
              </w:rPr>
            </w:pPr>
            <w:r>
              <w:rPr>
                <w:lang w:val="de-AT"/>
              </w:rPr>
              <w:t>Zum Erstellen und Testen der APIs sah ich mir Swashbuckle’s Swagger an, der einen großartigen ApiExplorer anbietet und bereits Core-tauglich ist. Nach der Installation wurde ein API TestController erstellt und mit Mocks versorgt. Das Ergebnis war überzeugend.</w:t>
            </w:r>
          </w:p>
          <w:p w14:paraId="3E0D4B27" w14:textId="77777777" w:rsidR="004E7F0C" w:rsidRDefault="004E7F0C" w:rsidP="004E7F0C">
            <w:pPr>
              <w:rPr>
                <w:lang w:val="de-AT"/>
              </w:rPr>
            </w:pPr>
          </w:p>
          <w:p w14:paraId="1F08F4E8" w14:textId="77777777" w:rsidR="004E7F0C" w:rsidRDefault="004E7F0C" w:rsidP="004E7F0C">
            <w:pPr>
              <w:rPr>
                <w:lang w:val="de-AT"/>
              </w:rPr>
            </w:pPr>
            <w:r>
              <w:rPr>
                <w:lang w:val="de-AT"/>
              </w:rPr>
              <w:t>Damit nebenbei Alexa geplant und umgesetzt werden konnte, implementierte ich eine erste Version eines Alexa API Controllers. Mittels Swagger wurde ein YAML-Dokument generiert und ausgetauscht. Einfacher geht es wohl kaum.</w:t>
            </w:r>
          </w:p>
          <w:p w14:paraId="35A824AD" w14:textId="77777777" w:rsidR="004E7F0C" w:rsidRDefault="004E7F0C" w:rsidP="004E7F0C">
            <w:pPr>
              <w:rPr>
                <w:lang w:val="de-AT"/>
              </w:rPr>
            </w:pPr>
          </w:p>
          <w:p w14:paraId="0E93C3C3" w14:textId="77777777" w:rsidR="004E7F0C" w:rsidRDefault="004E7F0C" w:rsidP="004E7F0C">
            <w:pPr>
              <w:rPr>
                <w:lang w:val="de-AT"/>
              </w:rPr>
            </w:pPr>
            <w:r>
              <w:rPr>
                <w:lang w:val="de-AT"/>
              </w:rPr>
              <w:t xml:space="preserve">Der nächste Schritt betraf den Data Access Layer. Ein zweites Projekt namens </w:t>
            </w:r>
            <w:proofErr w:type="gramStart"/>
            <w:r>
              <w:rPr>
                <w:lang w:val="de-AT"/>
              </w:rPr>
              <w:t>ESE.SmartHome.Core</w:t>
            </w:r>
            <w:proofErr w:type="gramEnd"/>
            <w:r>
              <w:rPr>
                <w:lang w:val="de-AT"/>
              </w:rPr>
              <w:t xml:space="preserve"> wurde in der Solution erstellt. Aufgrund der ausführlichen Dokumentation von Entity Framework Core (in Folge EF) installierte ich in dem neuen Projekt die notwendigen Nuget Packages. Beim Hinzufügen der Projektreferenz in das Hauptprojekt kam es leider zu Fehlern aufgrund </w:t>
            </w:r>
            <w:proofErr w:type="gramStart"/>
            <w:r>
              <w:rPr>
                <w:lang w:val="de-AT"/>
              </w:rPr>
              <w:t>des Target</w:t>
            </w:r>
            <w:proofErr w:type="gramEnd"/>
            <w:r>
              <w:rPr>
                <w:lang w:val="de-AT"/>
              </w:rPr>
              <w:t xml:space="preserve"> Frameworks. Ich entschied mich eine Migration des Hauptprojekts auf Core 2.0 durchzuführen. Sobald man herausgefunden hat, dass es hauptsächlich das Ändern der csproj-Datei erfordert, ist der Rest rasch erledigt.</w:t>
            </w:r>
          </w:p>
          <w:p w14:paraId="55C9CB2F" w14:textId="77777777" w:rsidR="004E7F0C" w:rsidRDefault="004E7F0C" w:rsidP="004E7F0C">
            <w:pPr>
              <w:rPr>
                <w:lang w:val="de-AT"/>
              </w:rPr>
            </w:pPr>
          </w:p>
          <w:p w14:paraId="39849E85" w14:textId="77777777" w:rsidR="004E7F0C" w:rsidRDefault="004E7F0C" w:rsidP="004E7F0C">
            <w:pPr>
              <w:rPr>
                <w:lang w:val="de-AT"/>
              </w:rPr>
            </w:pPr>
            <w:r>
              <w:rPr>
                <w:lang w:val="de-AT"/>
              </w:rPr>
              <w:t xml:space="preserve">Das DAL-Projekt konnte nun erfolgreich referenziert werden. Ich erstelle das Datenmodell in Form von Entities und fügte eine Abstraktion des DbContext hinzu. Die einzelnen DbSets </w:t>
            </w:r>
            <w:r>
              <w:rPr>
                <w:lang w:val="de-AT"/>
              </w:rPr>
              <w:lastRenderedPageBreak/>
              <w:t xml:space="preserve">wurden sofern notwendig mit einer Configuration versehen, welche für entsprechende Navigation und Beziehung der einzelnen Entities untereinander Sorge trägt. Beispielsweise </w:t>
            </w:r>
            <w:proofErr w:type="gramStart"/>
            <w:r>
              <w:rPr>
                <w:lang w:val="de-AT"/>
              </w:rPr>
              <w:t>werden</w:t>
            </w:r>
            <w:proofErr w:type="gramEnd"/>
            <w:r>
              <w:rPr>
                <w:lang w:val="de-AT"/>
              </w:rPr>
              <w:t xml:space="preserve"> so One-to-Many Beziehungen angegeben.</w:t>
            </w:r>
          </w:p>
          <w:p w14:paraId="2FC222FE" w14:textId="77777777" w:rsidR="004E7F0C" w:rsidRDefault="004E7F0C" w:rsidP="004E7F0C">
            <w:pPr>
              <w:rPr>
                <w:lang w:val="de-AT"/>
              </w:rPr>
            </w:pPr>
          </w:p>
          <w:p w14:paraId="45C53979" w14:textId="77777777" w:rsidR="004E7F0C" w:rsidRDefault="004E7F0C" w:rsidP="004E7F0C">
            <w:pPr>
              <w:rPr>
                <w:lang w:val="de-AT"/>
              </w:rPr>
            </w:pPr>
            <w:r>
              <w:rPr>
                <w:lang w:val="de-AT"/>
              </w:rPr>
              <w:t>Repositories wurden erstellt, um Methoden auf den Entitites zu ermöglichen, wie beispielsweise simple CRUD Operationen. Zusammengefasst und bereitgestellt habe ich die Repositories in einer Unit of Work Klasse.</w:t>
            </w:r>
          </w:p>
          <w:p w14:paraId="3A3AB092" w14:textId="77777777" w:rsidR="004E7F0C" w:rsidRDefault="004E7F0C" w:rsidP="004E7F0C">
            <w:pPr>
              <w:rPr>
                <w:lang w:val="de-AT"/>
              </w:rPr>
            </w:pPr>
          </w:p>
          <w:p w14:paraId="7894B42B" w14:textId="77777777" w:rsidR="004E7F0C" w:rsidRDefault="004E7F0C" w:rsidP="004E7F0C">
            <w:pPr>
              <w:rPr>
                <w:lang w:val="de-AT"/>
              </w:rPr>
            </w:pPr>
            <w:r>
              <w:rPr>
                <w:lang w:val="de-AT"/>
              </w:rPr>
              <w:t>Controller und Klassen für Geräte und eine erste simple Auswertung wurden implementiert. Obwohl ich mit Problemen gerechnet hatte, operierten MediatR, UnitOfWork und MVC problemlos miteinander.</w:t>
            </w:r>
          </w:p>
          <w:p w14:paraId="7BD0BB5F" w14:textId="77777777" w:rsidR="004E7F0C" w:rsidRDefault="004E7F0C" w:rsidP="004E7F0C">
            <w:pPr>
              <w:rPr>
                <w:lang w:val="de-AT"/>
              </w:rPr>
            </w:pPr>
          </w:p>
          <w:p w14:paraId="11B11F21" w14:textId="77777777" w:rsidR="004E7F0C" w:rsidRDefault="004E7F0C" w:rsidP="004E7F0C">
            <w:pPr>
              <w:rPr>
                <w:lang w:val="de-AT"/>
              </w:rPr>
            </w:pPr>
            <w:r>
              <w:rPr>
                <w:lang w:val="de-AT"/>
              </w:rPr>
              <w:t>Wir wollten Echtzeitdaten anzeigen, also begann ich meine Recherche zu diesem Thema. SignalR wurde in vielen Tutorials und Beiträgen aufgelistet. SignalR ermöglicht es dem Server mittels Websockets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4E7F0C">
            <w:pPr>
              <w:rPr>
                <w:lang w:val="de-AT"/>
              </w:rPr>
            </w:pPr>
          </w:p>
          <w:p w14:paraId="598C5CCC" w14:textId="77777777" w:rsidR="004E7F0C" w:rsidRDefault="004E7F0C" w:rsidP="004E7F0C">
            <w:pPr>
              <w:rPr>
                <w:lang w:val="de-AT"/>
              </w:rPr>
            </w:pPr>
            <w:r>
              <w:rPr>
                <w:lang w:val="de-AT"/>
              </w:rPr>
              <w:t>Als nächstes implementierte ich die RESTful API Endpunkte für die Sensoren. Da Swagger bereits implementiert war, ging das sehr zügig voran und kleine Bugs konnten schnell gefixt werden. Damit ich sowohl API als auch Echtzeitdaten testen konnte, erstelle ich ein drittes Projekt namens SensorMock. Dabei handelt es sich um eine simple Konsolenapplikation, die mehr oder minder zufällig erstellte Messdaten an den API-Endpunkt schickt. Bugfixes betrafen vorwiegend die Anzeige und somit den Frontend-Bereich.</w:t>
            </w:r>
          </w:p>
          <w:p w14:paraId="78D0D5FF" w14:textId="77777777" w:rsidR="004E7F0C" w:rsidRDefault="004E7F0C" w:rsidP="004E7F0C">
            <w:pPr>
              <w:rPr>
                <w:lang w:val="de-AT"/>
              </w:rPr>
            </w:pPr>
          </w:p>
          <w:p w14:paraId="7EAE9A4F" w14:textId="77777777" w:rsidR="004E7F0C" w:rsidRDefault="004E7F0C" w:rsidP="004E7F0C">
            <w:pPr>
              <w:rPr>
                <w:lang w:val="de-AT"/>
              </w:rPr>
            </w:pPr>
            <w:r>
              <w:rPr>
                <w:lang w:val="de-AT"/>
              </w:rPr>
              <w:t xml:space="preserve">Mitten in der Umsetzungsphase stellte sich heraus, dass Alexa für den Betrieb Zugriff auf </w:t>
            </w:r>
            <w:proofErr w:type="gramStart"/>
            <w:r>
              <w:rPr>
                <w:lang w:val="de-AT"/>
              </w:rPr>
              <w:t>die Web</w:t>
            </w:r>
            <w:proofErr w:type="gramEnd"/>
            <w:r>
              <w:rPr>
                <w:lang w:val="de-AT"/>
              </w:rPr>
              <w:t xml:space="preserve"> App über das Internet benötigte. Ich recherchierte dann Möglichkeiten für Deployment und Betrieb der Applikation auf einem erreichbaren Webserver. Aufgrund der bereits bestehenden, starken Microsoft-Zentrierung, analysierte ich deren </w:t>
            </w:r>
            <w:proofErr w:type="gramStart"/>
            <w:r>
              <w:rPr>
                <w:lang w:val="de-AT"/>
              </w:rPr>
              <w:t>Cloud Dienste</w:t>
            </w:r>
            <w:proofErr w:type="gramEnd"/>
            <w:r>
              <w:rPr>
                <w:lang w:val="de-AT"/>
              </w:rPr>
              <w:t>, namentlich Azure App Services.</w:t>
            </w:r>
          </w:p>
          <w:p w14:paraId="0B62C083" w14:textId="77777777" w:rsidR="004E7F0C" w:rsidRDefault="004E7F0C" w:rsidP="004E7F0C">
            <w:pPr>
              <w:rPr>
                <w:lang w:val="de-AT"/>
              </w:rPr>
            </w:pPr>
          </w:p>
          <w:p w14:paraId="66802626" w14:textId="77777777" w:rsidR="004E7F0C" w:rsidRDefault="004E7F0C" w:rsidP="004E7F0C">
            <w:pPr>
              <w:rPr>
                <w:lang w:val="de-AT"/>
              </w:rPr>
            </w:pPr>
            <w:r>
              <w:rPr>
                <w:lang w:val="de-AT"/>
              </w:rPr>
              <w:t xml:space="preserve">Ich erstellte mir einen Free </w:t>
            </w:r>
            <w:proofErr w:type="gramStart"/>
            <w:r>
              <w:rPr>
                <w:lang w:val="de-AT"/>
              </w:rPr>
              <w:t>Account  und</w:t>
            </w:r>
            <w:proofErr w:type="gramEnd"/>
            <w:r>
              <w:rPr>
                <w:lang w:val="de-AT"/>
              </w:rPr>
              <w:t xml:space="preserve"> richtete diesen ein. Ein ausführliches Tutorial von Microsoft über das Publizieren von ASP .NET Core Web Apps auf Azure direkt über VS erleichterte den Deployment-Prozess. Ein kleiner Fehler in der Anleitung kostete mich schließlich doch ein wenig Zeit. Die Erstellung eines SQL Datenbank Servers funktionierte nicht in VS, sondern erst direkt im Azure Portal, weil bestimmte Regionen diesen Dienst nicht zulassen. Die Fehlermeldung dazu war allerdings nur im Azure Portal zu sehen und nicht in VS.</w:t>
            </w:r>
          </w:p>
          <w:p w14:paraId="5D44615C" w14:textId="77777777" w:rsidR="004E7F0C" w:rsidRDefault="004E7F0C" w:rsidP="004E7F0C">
            <w:pPr>
              <w:rPr>
                <w:lang w:val="de-AT"/>
              </w:rPr>
            </w:pPr>
          </w:p>
          <w:p w14:paraId="2357F34B" w14:textId="77777777" w:rsidR="004E7F0C" w:rsidRDefault="004E7F0C" w:rsidP="004E7F0C">
            <w:pPr>
              <w:rPr>
                <w:lang w:val="de-AT"/>
              </w:rPr>
            </w:pPr>
            <w:r>
              <w:rPr>
                <w:lang w:val="de-AT"/>
              </w:rPr>
              <w:t xml:space="preserve">Das Publish-Profil war eingerichtet, und die Web App befand sich tatsächlich im Netz. Zu sehen war aber leider nur eine Error-Seite. Der Grund war, dass die Datenbank zwar vorhanden, aber leer war. Das ließ sich beheben durch eine „Database.Migrate“-Anweisung in der Startup-Datei. Absofort wurden Operationen zur Generierung von Schema-Änderungen automatisch von EF an Azure weitergegeben. </w:t>
            </w:r>
          </w:p>
          <w:p w14:paraId="001D5B2B" w14:textId="77777777" w:rsidR="004E7F0C" w:rsidRDefault="004E7F0C" w:rsidP="004E7F0C">
            <w:pPr>
              <w:rPr>
                <w:lang w:val="de-AT"/>
              </w:rPr>
            </w:pPr>
          </w:p>
          <w:p w14:paraId="013F28B6" w14:textId="77777777" w:rsidR="004E7F0C" w:rsidRDefault="004E7F0C" w:rsidP="004E7F0C">
            <w:pPr>
              <w:rPr>
                <w:lang w:val="de-AT"/>
              </w:rPr>
            </w:pPr>
            <w:r>
              <w:rPr>
                <w:lang w:val="de-AT"/>
              </w:rPr>
              <w:t xml:space="preserve">Erfolgreich getestet habe ich die Datenbank mit dem SQL Operations Studio, das eine einfache, rasche Anbindung an eine von Azure bereitgestellte Datenbank ermöglicht. Es müssen beim </w:t>
            </w:r>
            <w:r>
              <w:rPr>
                <w:lang w:val="de-AT"/>
              </w:rPr>
              <w:lastRenderedPageBreak/>
              <w:t>erstmaligen Verbinden lediglich Firewall Rules eingestellt werden. Dies kann im Azure Portal manuell, oder mittels SQL Operations Studio automatisch erledigt werden.</w:t>
            </w:r>
          </w:p>
          <w:p w14:paraId="6F098869" w14:textId="77777777" w:rsidR="004E7F0C" w:rsidRDefault="004E7F0C" w:rsidP="004E7F0C">
            <w:pPr>
              <w:rPr>
                <w:lang w:val="de-AT"/>
              </w:rPr>
            </w:pPr>
          </w:p>
          <w:p w14:paraId="5BC3187E" w14:textId="77777777" w:rsidR="004E7F0C" w:rsidRDefault="004E7F0C" w:rsidP="004E7F0C">
            <w:pPr>
              <w:rPr>
                <w:lang w:val="de-AT"/>
              </w:rPr>
            </w:pPr>
            <w:r>
              <w:rPr>
                <w:lang w:val="de-AT"/>
              </w:rPr>
              <w:t>Die Arbeit an Alexa und den Sensoren war ebenfalls vorangeschritten, weshalb Anpassungen an den jeweiligen APIs notwendig wurden. Diese Phase nutzte ich für ein generelles Code Refactoring, überarbeitete den Data Access Layer, ermöglichte asynchronen Zugriff auf einige Repository-Methoden und kümmerte mich an einigen Stellen um ein besseres Exception Handling.</w:t>
            </w:r>
          </w:p>
          <w:p w14:paraId="668F9208" w14:textId="77777777" w:rsidR="004E7F0C" w:rsidRDefault="004E7F0C" w:rsidP="004E7F0C">
            <w:pPr>
              <w:rPr>
                <w:lang w:val="de-AT"/>
              </w:rPr>
            </w:pPr>
          </w:p>
          <w:p w14:paraId="2CE22B34" w14:textId="77777777" w:rsidR="004E7F0C" w:rsidRDefault="004E7F0C" w:rsidP="004E7F0C">
            <w:pPr>
              <w:rPr>
                <w:lang w:val="de-AT"/>
              </w:rPr>
            </w:pPr>
            <w:r>
              <w:rPr>
                <w:lang w:val="de-AT"/>
              </w:rPr>
              <w:t xml:space="preserve">Nach der ersten erfolgreichen Kommunikation zwischen einem Sensor und der Web App, schränkte ich das Persistieren der Daten ein. Da es sich bei dem Azure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4E7F0C">
            <w:pPr>
              <w:rPr>
                <w:lang w:val="de-AT"/>
              </w:rPr>
            </w:pPr>
          </w:p>
          <w:p w14:paraId="67F02293" w14:textId="4ABB57FD" w:rsidR="004E7F0C" w:rsidRDefault="004E7F0C" w:rsidP="004E7F0C">
            <w:pPr>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7BEF38BB" w14:textId="77777777" w:rsidR="0060566C" w:rsidRDefault="0060566C" w:rsidP="00D34D6E"/>
    <w:p w14:paraId="413609D9" w14:textId="77777777" w:rsidR="00BB7A1F" w:rsidRDefault="00BB7A1F"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BB7A1F" w:rsidRPr="00FF4365" w14:paraId="67A0CC4B" w14:textId="77777777" w:rsidTr="00766A39">
        <w:tc>
          <w:tcPr>
            <w:tcW w:w="9638" w:type="dxa"/>
            <w:gridSpan w:val="2"/>
            <w:tcBorders>
              <w:top w:val="nil"/>
              <w:bottom w:val="nil"/>
            </w:tcBorders>
            <w:shd w:val="clear" w:color="auto" w:fill="auto"/>
          </w:tcPr>
          <w:p w14:paraId="47D59423" w14:textId="77777777" w:rsidR="00BB7A1F" w:rsidRPr="00FF4365" w:rsidRDefault="00BB7A1F" w:rsidP="00766A39">
            <w:pPr>
              <w:pStyle w:val="berschrift3"/>
            </w:pPr>
            <w:r>
              <w:t>Lessons learned</w:t>
            </w:r>
          </w:p>
        </w:tc>
      </w:tr>
      <w:tr w:rsidR="00BB7A1F" w:rsidRPr="005427D8" w14:paraId="6B34530C" w14:textId="77777777" w:rsidTr="00766A39">
        <w:trPr>
          <w:gridAfter w:val="1"/>
          <w:wAfter w:w="170" w:type="dxa"/>
        </w:trPr>
        <w:tc>
          <w:tcPr>
            <w:tcW w:w="9468" w:type="dxa"/>
            <w:tcBorders>
              <w:top w:val="single" w:sz="4" w:space="0" w:color="auto"/>
              <w:bottom w:val="nil"/>
            </w:tcBorders>
            <w:shd w:val="clear" w:color="auto" w:fill="auto"/>
          </w:tcPr>
          <w:p w14:paraId="1ECA4153" w14:textId="77777777" w:rsidR="00BB7A1F" w:rsidRPr="00A84A55" w:rsidRDefault="00BB7A1F" w:rsidP="00766A39">
            <w:pPr>
              <w:spacing w:line="360" w:lineRule="auto"/>
              <w:ind w:left="435"/>
              <w:jc w:val="both"/>
              <w:rPr>
                <w:bCs/>
                <w:color w:val="000000"/>
                <w:lang w:val="de-AT"/>
              </w:rPr>
            </w:pPr>
          </w:p>
          <w:p w14:paraId="5038CC17" w14:textId="77777777" w:rsidR="00BB7A1F" w:rsidRDefault="00BB7A1F" w:rsidP="00766A39">
            <w:pPr>
              <w:spacing w:line="360" w:lineRule="auto"/>
              <w:ind w:left="435"/>
              <w:jc w:val="both"/>
              <w:rPr>
                <w:lang w:val="de-AT"/>
              </w:rPr>
            </w:pPr>
            <w:r>
              <w:rPr>
                <w:lang w:val="de-AT"/>
              </w:rPr>
              <w:t>Meine Top 3 Lessons Learned</w:t>
            </w:r>
          </w:p>
          <w:p w14:paraId="2DFA7E60" w14:textId="77777777" w:rsidR="00BB7A1F" w:rsidRDefault="00BB7A1F" w:rsidP="00766A39">
            <w:pPr>
              <w:pStyle w:val="Listenabsatz"/>
              <w:numPr>
                <w:ilvl w:val="0"/>
                <w:numId w:val="47"/>
              </w:numPr>
              <w:spacing w:line="360" w:lineRule="auto"/>
              <w:jc w:val="both"/>
              <w:rPr>
                <w:lang w:val="de-AT"/>
              </w:rPr>
            </w:pPr>
            <w:r>
              <w:rPr>
                <w:lang w:val="de-AT"/>
              </w:rPr>
              <w:t>Code First zur Erstellung von Datenbanken ist an sich eine großartige Angelegenheit, aber ein wenig mehr Planung hätte mir bei der Datenmodellierung durchaus einiges an Refactoring erspart. Da ich eine relationale und somit nicht Schema-agnostische Datenbank eingesetzt habe, waren manche Adaptierungen mit Datenverlusten verbunden. EF Core leistet zwar gute Arbeit mit den Migrations, aber es kann nunmal eben nicht zaubern.</w:t>
            </w:r>
          </w:p>
          <w:p w14:paraId="7DCEF18D" w14:textId="05AE5B3E" w:rsidR="00BB7A1F" w:rsidRDefault="00BB7A1F" w:rsidP="00766A39">
            <w:pPr>
              <w:pStyle w:val="Listenabsatz"/>
              <w:numPr>
                <w:ilvl w:val="0"/>
                <w:numId w:val="47"/>
              </w:numPr>
              <w:spacing w:line="360" w:lineRule="auto"/>
              <w:jc w:val="both"/>
              <w:rPr>
                <w:lang w:val="de-AT"/>
              </w:rPr>
            </w:pPr>
            <w:r>
              <w:rPr>
                <w:lang w:val="de-AT"/>
              </w:rPr>
              <w:t>CQRS for</w:t>
            </w:r>
            <w:r w:rsidR="00D424E8">
              <w:rPr>
                <w:lang w:val="de-AT"/>
              </w:rPr>
              <w:t xml:space="preserve"> </w:t>
            </w:r>
            <w:r>
              <w:rPr>
                <w:lang w:val="de-AT"/>
              </w:rPr>
              <w:t>the win. Ich habe zum ersten Mal dieses Pattern eingesetzt, und obwohl es für diese Solution eventuell nicht ideal ist, so hat es mir doch die Erstellung der einzelnen Features enorm erleichtert. Anstatt ein Viewmodel zu missbrauchen, weil man es in mehreren Views benötigt und somit immer mehr Properties hinzufügt, bis man eine eierlegende Wollmilchsau auf Krücken geschaffen hat, wird für jede Funktionalität eine spezialisierte Klasse implementiert. Eventuell verletzt man dabei das eine oder andere Mal das DRY (Don’t repeat yourself) Prinzip, aber dafür erreicht man ein sehr hohes Maß an Flexibilität.</w:t>
            </w:r>
          </w:p>
          <w:p w14:paraId="0715B5C6" w14:textId="0F5A9772" w:rsidR="00BB7A1F" w:rsidRPr="00CE245E" w:rsidRDefault="00BB7A1F" w:rsidP="00766A39">
            <w:pPr>
              <w:pStyle w:val="Listenabsatz"/>
              <w:numPr>
                <w:ilvl w:val="0"/>
                <w:numId w:val="47"/>
              </w:numPr>
              <w:spacing w:line="360" w:lineRule="auto"/>
              <w:jc w:val="both"/>
              <w:rPr>
                <w:lang w:val="de-AT"/>
              </w:rPr>
            </w:pPr>
            <w:r>
              <w:rPr>
                <w:lang w:val="de-AT"/>
              </w:rPr>
              <w:lastRenderedPageBreak/>
              <w:t xml:space="preserve">Swagger ist großartig! Ich kann es nur empfehlen. Die schnelle Entwicklung mit Swagger hat mich sehr erstaunt. Mit ein paar wenigen Kommentaren und </w:t>
            </w:r>
            <w:r w:rsidR="008F31FC">
              <w:rPr>
                <w:lang w:val="de-AT"/>
              </w:rPr>
              <w:t>Attributen</w:t>
            </w:r>
            <w:r>
              <w:rPr>
                <w:lang w:val="de-AT"/>
              </w:rPr>
              <w:t xml:space="preserve"> erhält man eine fertige, testbare API zur Verfügung gestellt. Auf Knopfdruck kann das zugehörige JSON-File heruntergeladen werden und in ein YAML transformiert werden. Ohne Swagger hätte das Team und ich mit Sicherheit mehr Zeit für die Entwicklung benötigt.</w:t>
            </w:r>
          </w:p>
          <w:p w14:paraId="66EB10AB" w14:textId="77777777" w:rsidR="00BB7A1F" w:rsidRPr="00CE245E" w:rsidRDefault="00BB7A1F" w:rsidP="00766A39">
            <w:pPr>
              <w:spacing w:line="360" w:lineRule="auto"/>
              <w:jc w:val="both"/>
              <w:rPr>
                <w:lang w:val="de-AT"/>
              </w:rPr>
            </w:pPr>
          </w:p>
          <w:p w14:paraId="62EB629C" w14:textId="77777777" w:rsidR="00BB7A1F" w:rsidRDefault="00BB7A1F" w:rsidP="00BB7A1F">
            <w:pPr>
              <w:pStyle w:val="FormatvorlageAufzhlungen2"/>
              <w:numPr>
                <w:ilvl w:val="0"/>
                <w:numId w:val="0"/>
              </w:numPr>
            </w:pPr>
          </w:p>
          <w:p w14:paraId="7B32E97D" w14:textId="77777777" w:rsidR="00BB7A1F" w:rsidRPr="005427D8" w:rsidRDefault="00BB7A1F" w:rsidP="00766A39">
            <w:pPr>
              <w:pStyle w:val="FormatvorlageAufzhlungen2"/>
              <w:numPr>
                <w:ilvl w:val="0"/>
                <w:numId w:val="0"/>
              </w:numPr>
              <w:spacing w:line="312" w:lineRule="auto"/>
              <w:rPr>
                <w:bCs/>
                <w:color w:val="000000"/>
                <w:sz w:val="20"/>
                <w:szCs w:val="20"/>
              </w:rPr>
            </w:pPr>
          </w:p>
        </w:tc>
      </w:tr>
    </w:tbl>
    <w:p w14:paraId="4277B5DD" w14:textId="77777777" w:rsidR="0060566C" w:rsidRDefault="0060566C" w:rsidP="00D34D6E"/>
    <w:p w14:paraId="0588A99E" w14:textId="77777777" w:rsidR="0060566C" w:rsidRDefault="0060566C" w:rsidP="00D34D6E"/>
    <w:p w14:paraId="72370361" w14:textId="77777777" w:rsidR="000836C3" w:rsidRDefault="000836C3" w:rsidP="00D34D6E"/>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18" w:name="_Toc518260555"/>
            <w:bookmarkStart w:id="119" w:name="_Toc518313140"/>
            <w:r w:rsidRPr="00EC7D91">
              <w:t>AP: Alexa Skill</w:t>
            </w:r>
            <w:bookmarkEnd w:id="118"/>
            <w:bookmarkEnd w:id="119"/>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bookmarkStart w:id="120" w:name="_Toc518313141"/>
            <w:r>
              <w:t>Verantwortlicher: Salko Nuhanovic</w:t>
            </w:r>
            <w:bookmarkEnd w:id="120"/>
          </w:p>
          <w:p w14:paraId="5E6F8715" w14:textId="77777777" w:rsidR="00F1417C" w:rsidRDefault="00F1417C" w:rsidP="00F1417C">
            <w:pPr>
              <w:spacing w:line="360" w:lineRule="auto"/>
              <w:ind w:left="435"/>
              <w:jc w:val="both"/>
            </w:pPr>
          </w:p>
          <w:p w14:paraId="14D23443" w14:textId="77777777" w:rsidR="000A6AAE" w:rsidRPr="00EC7D91" w:rsidRDefault="000A6AAE" w:rsidP="000A6AAE">
            <w:pPr>
              <w:spacing w:line="360" w:lineRule="auto"/>
              <w:ind w:left="425" w:hanging="425"/>
              <w:jc w:val="both"/>
              <w:rPr>
                <w:bCs/>
                <w:color w:val="000000"/>
              </w:rPr>
            </w:pPr>
          </w:p>
          <w:p w14:paraId="51B570F3" w14:textId="77777777" w:rsidR="000A6AAE" w:rsidRDefault="00EE10CD" w:rsidP="00EE10CD">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w:t>
            </w:r>
            <w:r>
              <w:rPr>
                <w:bCs/>
                <w:color w:val="000000"/>
                <w:lang w:val="de-DE"/>
              </w:rPr>
              <w:t>Implementierung des</w:t>
            </w:r>
            <w:r w:rsidRPr="00EC7D91">
              <w:rPr>
                <w:bCs/>
                <w:color w:val="000000"/>
                <w:lang w:val="de-DE"/>
              </w:rPr>
              <w:t xml:space="preserve"> </w:t>
            </w:r>
            <w:r>
              <w:rPr>
                <w:bCs/>
                <w:color w:val="000000"/>
                <w:lang w:val="de-DE"/>
              </w:rPr>
              <w:t>Alexa sowie der Aufsetzung des entsprechenden Environments.</w:t>
            </w:r>
            <w:r w:rsidRPr="00EC7D91">
              <w:rPr>
                <w:bCs/>
                <w:color w:val="000000"/>
                <w:lang w:val="de-DE"/>
              </w:rPr>
              <w:t xml:space="preserve">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Default="00323B10" w:rsidP="00E52DFA">
            <w:pPr>
              <w:pStyle w:val="FormatvorlageAufzhlungen2"/>
              <w:numPr>
                <w:ilvl w:val="0"/>
                <w:numId w:val="0"/>
              </w:numPr>
              <w:ind w:left="680"/>
              <w:rPr>
                <w:bCs/>
                <w:color w:val="000000"/>
                <w:lang w:val="de-DE"/>
              </w:rPr>
            </w:pPr>
            <w:r>
              <w:rPr>
                <w:bCs/>
                <w:color w:val="000000"/>
                <w:lang w:val="de-DE"/>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w:t>
            </w:r>
            <w:r w:rsidRPr="00323B10">
              <w:rPr>
                <w:bCs/>
                <w:color w:val="000000"/>
                <w:lang w:val="de-DE"/>
              </w:rPr>
              <w:t>Temperatur im Abstellraum“.</w:t>
            </w:r>
            <w:r>
              <w:rPr>
                <w:bCs/>
                <w:color w:val="000000"/>
                <w:lang w:val="de-DE"/>
              </w:rPr>
              <w:t xml:space="preserve"> Somit wird das Feature Temperatur von Bestes Projekt aufgerufen.</w:t>
            </w:r>
          </w:p>
          <w:p w14:paraId="21CEC3E3" w14:textId="22BC0792" w:rsidR="00323B10" w:rsidRDefault="00323B10" w:rsidP="00E52DFA">
            <w:pPr>
              <w:pStyle w:val="FormatvorlageAufzhlungen2"/>
              <w:numPr>
                <w:ilvl w:val="0"/>
                <w:numId w:val="0"/>
              </w:numPr>
              <w:ind w:left="680"/>
              <w:rPr>
                <w:bCs/>
                <w:color w:val="000000"/>
                <w:lang w:val="de-DE"/>
              </w:rPr>
            </w:pPr>
            <w:r>
              <w:rPr>
                <w:bCs/>
                <w:color w:val="000000"/>
                <w:lang w:val="de-DE"/>
              </w:rPr>
              <w:t>Die Spracherkennung wird in der Cloud durchgeführt, wo auch auf Basis der Triggerwords die entsprechenden Funktionen durchgeführt werden.</w:t>
            </w:r>
          </w:p>
          <w:p w14:paraId="1CCED51E" w14:textId="46D4FC6B" w:rsidR="00323B10" w:rsidRDefault="00705CB8" w:rsidP="00323B10">
            <w:pPr>
              <w:pStyle w:val="FormatvorlageAufzhlungen2"/>
              <w:numPr>
                <w:ilvl w:val="0"/>
                <w:numId w:val="0"/>
              </w:numPr>
              <w:ind w:left="680"/>
              <w:rPr>
                <w:bCs/>
                <w:color w:val="000000"/>
                <w:lang w:val="de-DE"/>
              </w:rPr>
            </w:pPr>
            <w:r>
              <w:rPr>
                <w:bCs/>
                <w:color w:val="000000"/>
                <w:lang w:val="de-DE"/>
              </w:rPr>
              <w:t>Grundlegend gibt es verschiedene Wege einen Alexa Skill zu schreiben.</w:t>
            </w:r>
          </w:p>
          <w:p w14:paraId="73E4827D" w14:textId="3FA23892" w:rsidR="00705CB8" w:rsidRDefault="00705CB8" w:rsidP="00323B10">
            <w:pPr>
              <w:pStyle w:val="FormatvorlageAufzhlungen2"/>
              <w:numPr>
                <w:ilvl w:val="0"/>
                <w:numId w:val="0"/>
              </w:numPr>
              <w:ind w:left="680"/>
              <w:rPr>
                <w:bCs/>
                <w:color w:val="000000"/>
                <w:lang w:val="de-DE"/>
              </w:rPr>
            </w:pPr>
            <w:r>
              <w:rPr>
                <w:bCs/>
                <w:color w:val="000000"/>
                <w:lang w:val="de-DE"/>
              </w:rPr>
              <w:t xml:space="preserve">Ein Alexa Skill besteht aus </w:t>
            </w:r>
            <w:r w:rsidR="005B194F">
              <w:rPr>
                <w:bCs/>
                <w:color w:val="000000"/>
                <w:lang w:val="de-DE"/>
              </w:rPr>
              <w:t>drei</w:t>
            </w:r>
            <w:r>
              <w:rPr>
                <w:bCs/>
                <w:color w:val="000000"/>
                <w:lang w:val="de-DE"/>
              </w:rPr>
              <w:t xml:space="preserve"> grundlegenden Komponenten:</w:t>
            </w:r>
          </w:p>
          <w:p w14:paraId="4D612130" w14:textId="25AF1E05" w:rsidR="005B194F" w:rsidRDefault="005B194F" w:rsidP="005B194F">
            <w:pPr>
              <w:pStyle w:val="FormatvorlageAufzhlungen2"/>
              <w:numPr>
                <w:ilvl w:val="0"/>
                <w:numId w:val="40"/>
              </w:numPr>
              <w:rPr>
                <w:bCs/>
                <w:color w:val="000000"/>
                <w:lang w:val="de-DE"/>
              </w:rPr>
            </w:pPr>
            <w:proofErr w:type="gramStart"/>
            <w:r>
              <w:rPr>
                <w:bCs/>
                <w:color w:val="000000"/>
                <w:lang w:val="de-DE"/>
              </w:rPr>
              <w:t>skill.json</w:t>
            </w:r>
            <w:proofErr w:type="gramEnd"/>
          </w:p>
          <w:p w14:paraId="1C90E3B1" w14:textId="1D7B6237" w:rsidR="00705CB8" w:rsidRDefault="00705CB8" w:rsidP="00705CB8">
            <w:pPr>
              <w:pStyle w:val="FormatvorlageAufzhlungen2"/>
              <w:numPr>
                <w:ilvl w:val="0"/>
                <w:numId w:val="39"/>
              </w:numPr>
              <w:rPr>
                <w:bCs/>
                <w:color w:val="000000"/>
                <w:lang w:val="de-DE"/>
              </w:rPr>
            </w:pPr>
            <w:r>
              <w:rPr>
                <w:bCs/>
                <w:color w:val="000000"/>
                <w:lang w:val="de-DE"/>
              </w:rPr>
              <w:t>Interaction Model</w:t>
            </w:r>
          </w:p>
          <w:p w14:paraId="1243B13F" w14:textId="02B40098" w:rsidR="00705CB8" w:rsidRDefault="005B194F" w:rsidP="00705CB8">
            <w:pPr>
              <w:pStyle w:val="FormatvorlageAufzhlungen2"/>
              <w:numPr>
                <w:ilvl w:val="0"/>
                <w:numId w:val="39"/>
              </w:numPr>
              <w:rPr>
                <w:bCs/>
                <w:color w:val="000000"/>
                <w:lang w:val="de-DE"/>
              </w:rPr>
            </w:pPr>
            <w:r>
              <w:rPr>
                <w:bCs/>
                <w:color w:val="000000"/>
                <w:lang w:val="de-DE"/>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Default="00E52DFA" w:rsidP="005B194F">
            <w:pPr>
              <w:pStyle w:val="FormatvorlageAufzhlungen2"/>
              <w:numPr>
                <w:ilvl w:val="0"/>
                <w:numId w:val="0"/>
              </w:numPr>
              <w:ind w:left="680"/>
              <w:rPr>
                <w:bCs/>
                <w:color w:val="000000"/>
                <w:lang w:val="de-DE"/>
              </w:rPr>
            </w:pPr>
            <w:r>
              <w:rPr>
                <w:bCs/>
                <w:color w:val="000000"/>
                <w:lang w:val="de-DE"/>
              </w:rPr>
              <w:t xml:space="preserve">Im </w:t>
            </w:r>
            <w:proofErr w:type="gramStart"/>
            <w:r w:rsidR="005B194F">
              <w:rPr>
                <w:bCs/>
                <w:color w:val="000000"/>
                <w:lang w:val="de-DE"/>
              </w:rPr>
              <w:t>skill.json</w:t>
            </w:r>
            <w:proofErr w:type="gramEnd"/>
            <w:r w:rsidR="005B194F">
              <w:rPr>
                <w:bCs/>
                <w:color w:val="000000"/>
                <w:lang w:val="de-DE"/>
              </w:rPr>
              <w:t xml:space="preserve"> File wird der Skill anhand von Metainformationen</w:t>
            </w:r>
            <w:r>
              <w:rPr>
                <w:bCs/>
                <w:color w:val="000000"/>
                <w:lang w:val="de-DE"/>
              </w:rPr>
              <w:t xml:space="preserve"> (zb. Name, Kategorie ...)</w:t>
            </w:r>
            <w:r w:rsidR="005B194F">
              <w:rPr>
                <w:bCs/>
                <w:color w:val="000000"/>
                <w:lang w:val="de-DE"/>
              </w:rPr>
              <w:t xml:space="preserve"> grundlegend beschreiben</w:t>
            </w:r>
            <w:r>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Default="00705CB8" w:rsidP="00705CB8">
            <w:pPr>
              <w:pStyle w:val="FormatvorlageAufzhlungen2"/>
              <w:numPr>
                <w:ilvl w:val="0"/>
                <w:numId w:val="0"/>
              </w:numPr>
              <w:ind w:left="680" w:hanging="226"/>
              <w:rPr>
                <w:bCs/>
                <w:color w:val="000000"/>
                <w:lang w:val="de-DE"/>
              </w:rPr>
            </w:pPr>
          </w:p>
          <w:p w14:paraId="77777381" w14:textId="77777777" w:rsidR="005B194F" w:rsidRDefault="00705CB8" w:rsidP="00E52DFA">
            <w:pPr>
              <w:pStyle w:val="FormatvorlageAufzhlungen2"/>
              <w:numPr>
                <w:ilvl w:val="0"/>
                <w:numId w:val="0"/>
              </w:numPr>
              <w:ind w:left="454"/>
              <w:rPr>
                <w:bCs/>
                <w:color w:val="000000"/>
                <w:lang w:val="de-DE"/>
              </w:rPr>
            </w:pPr>
            <w:r>
              <w:rPr>
                <w:bCs/>
                <w:color w:val="000000"/>
                <w:lang w:val="de-DE"/>
              </w:rPr>
              <w:lastRenderedPageBreak/>
              <w:t>Das Interaction Model</w:t>
            </w:r>
            <w:r w:rsidR="00E349DD">
              <w:rPr>
                <w:bCs/>
                <w:color w:val="000000"/>
                <w:lang w:val="de-DE"/>
              </w:rPr>
              <w:t xml:space="preserve"> (IM)</w:t>
            </w:r>
            <w:r>
              <w:rPr>
                <w:bCs/>
                <w:color w:val="000000"/>
                <w:lang w:val="de-DE"/>
              </w:rPr>
              <w:t xml:space="preserve"> beschreibt die Schnittstelle </w:t>
            </w:r>
            <w:r w:rsidR="005B194F">
              <w:rPr>
                <w:bCs/>
                <w:color w:val="000000"/>
                <w:lang w:val="de-DE"/>
              </w:rPr>
              <w:t>zum</w:t>
            </w:r>
            <w:r>
              <w:rPr>
                <w:bCs/>
                <w:color w:val="000000"/>
                <w:lang w:val="de-DE"/>
              </w:rPr>
              <w:t xml:space="preserve"> User</w:t>
            </w:r>
            <w:r w:rsidR="005B194F">
              <w:rPr>
                <w:bCs/>
                <w:color w:val="000000"/>
                <w:lang w:val="de-DE"/>
              </w:rPr>
              <w:t xml:space="preserve">, pro </w:t>
            </w:r>
            <w:r w:rsidR="00E349DD">
              <w:rPr>
                <w:bCs/>
                <w:color w:val="000000"/>
                <w:lang w:val="de-DE"/>
              </w:rPr>
              <w:t>Sprache des Skills gibt es jeweils ein IM</w:t>
            </w:r>
            <w:r w:rsidR="005B194F">
              <w:rPr>
                <w:bCs/>
                <w:color w:val="000000"/>
                <w:lang w:val="de-DE"/>
              </w:rPr>
              <w:t xml:space="preserve">. </w:t>
            </w:r>
            <w:r w:rsidR="00E349DD">
              <w:rPr>
                <w:bCs/>
                <w:color w:val="000000"/>
                <w:lang w:val="de-DE"/>
              </w:rPr>
              <w:t>Das IM setzt sich</w:t>
            </w:r>
            <w:r>
              <w:rPr>
                <w:bCs/>
                <w:color w:val="000000"/>
                <w:lang w:val="de-DE"/>
              </w:rPr>
              <w:t xml:space="preserve"> aus Intents und Slots zusammen.</w:t>
            </w:r>
            <w:r w:rsidR="00E349DD">
              <w:rPr>
                <w:bCs/>
                <w:color w:val="000000"/>
                <w:lang w:val="de-DE"/>
              </w:rPr>
              <w:t xml:space="preserve"> </w:t>
            </w:r>
          </w:p>
          <w:p w14:paraId="0D13BECE" w14:textId="77777777" w:rsidR="005B194F" w:rsidRDefault="005B194F" w:rsidP="00705CB8">
            <w:pPr>
              <w:pStyle w:val="FormatvorlageAufzhlungen2"/>
              <w:numPr>
                <w:ilvl w:val="0"/>
                <w:numId w:val="0"/>
              </w:numPr>
              <w:ind w:left="454"/>
              <w:rPr>
                <w:bCs/>
                <w:color w:val="000000"/>
                <w:lang w:val="de-DE"/>
              </w:rPr>
            </w:pPr>
          </w:p>
          <w:p w14:paraId="4E41FDB5" w14:textId="77777777" w:rsidR="005B194F" w:rsidRDefault="00E349DD" w:rsidP="00705CB8">
            <w:pPr>
              <w:pStyle w:val="FormatvorlageAufzhlungen2"/>
              <w:numPr>
                <w:ilvl w:val="0"/>
                <w:numId w:val="0"/>
              </w:numPr>
              <w:ind w:left="454"/>
              <w:rPr>
                <w:bCs/>
                <w:color w:val="000000"/>
                <w:lang w:val="de-DE"/>
              </w:rPr>
            </w:pPr>
            <w:r>
              <w:rPr>
                <w:bCs/>
                <w:color w:val="000000"/>
                <w:lang w:val="de-DE"/>
              </w:rPr>
              <w:t xml:space="preserve">Slots sind Parameter, die ein User einem Intent mitgeben kann </w:t>
            </w:r>
            <w:r w:rsidR="005B194F">
              <w:rPr>
                <w:bCs/>
                <w:color w:val="000000"/>
                <w:lang w:val="de-DE"/>
              </w:rPr>
              <w:t>um die Business Logik</w:t>
            </w:r>
            <w:r w:rsidR="00705CB8">
              <w:rPr>
                <w:bCs/>
                <w:color w:val="000000"/>
                <w:lang w:val="de-DE"/>
              </w:rPr>
              <w:t xml:space="preserve"> </w:t>
            </w:r>
            <w:r w:rsidR="005B194F">
              <w:rPr>
                <w:bCs/>
                <w:color w:val="000000"/>
                <w:lang w:val="de-DE"/>
              </w:rPr>
              <w:t xml:space="preserve">durchzuführen. In unserem Beispiel haben wir den Ort (zb.Abstellraum) der Wetterstation als Slot. </w:t>
            </w:r>
          </w:p>
          <w:p w14:paraId="53183FD3" w14:textId="77777777" w:rsidR="005B194F" w:rsidRDefault="005B194F" w:rsidP="00705CB8">
            <w:pPr>
              <w:pStyle w:val="FormatvorlageAufzhlungen2"/>
              <w:numPr>
                <w:ilvl w:val="0"/>
                <w:numId w:val="0"/>
              </w:numPr>
              <w:ind w:left="454"/>
              <w:rPr>
                <w:bCs/>
                <w:color w:val="000000"/>
                <w:lang w:val="de-DE"/>
              </w:rPr>
            </w:pPr>
          </w:p>
          <w:p w14:paraId="10776B94" w14:textId="54AEDB19" w:rsidR="00705CB8" w:rsidRDefault="00705CB8" w:rsidP="00705CB8">
            <w:pPr>
              <w:pStyle w:val="FormatvorlageAufzhlungen2"/>
              <w:numPr>
                <w:ilvl w:val="0"/>
                <w:numId w:val="0"/>
              </w:numPr>
              <w:ind w:left="454"/>
              <w:rPr>
                <w:bCs/>
                <w:color w:val="000000"/>
                <w:lang w:val="de-DE"/>
              </w:rPr>
            </w:pPr>
            <w:r>
              <w:rPr>
                <w:bCs/>
                <w:color w:val="000000"/>
                <w:lang w:val="de-DE"/>
              </w:rPr>
              <w:t>Je nach gewähltem Intent kann eine andere</w:t>
            </w:r>
            <w:r w:rsidR="005B194F">
              <w:rPr>
                <w:bCs/>
                <w:color w:val="000000"/>
                <w:lang w:val="de-DE"/>
              </w:rPr>
              <w:t xml:space="preserve"> Business Logik</w:t>
            </w:r>
            <w:r>
              <w:rPr>
                <w:bCs/>
                <w:color w:val="000000"/>
                <w:lang w:val="de-DE"/>
              </w:rPr>
              <w:t xml:space="preserve"> durchgeführt werden. </w:t>
            </w:r>
          </w:p>
          <w:p w14:paraId="43FD7CB4" w14:textId="7CBDDAD7" w:rsidR="00705CB8" w:rsidRDefault="00705CB8" w:rsidP="005B194F">
            <w:pPr>
              <w:pStyle w:val="FormatvorlageAufzhlungen2"/>
              <w:numPr>
                <w:ilvl w:val="0"/>
                <w:numId w:val="0"/>
              </w:numPr>
              <w:ind w:left="680" w:hanging="226"/>
              <w:rPr>
                <w:bCs/>
                <w:color w:val="000000"/>
                <w:lang w:val="de-DE"/>
              </w:rPr>
            </w:pPr>
          </w:p>
          <w:p w14:paraId="1A8153FB" w14:textId="5E8F8875" w:rsidR="00705CB8" w:rsidRDefault="00705CB8" w:rsidP="00705CB8">
            <w:pPr>
              <w:pStyle w:val="FormatvorlageAufzhlungen2"/>
              <w:numPr>
                <w:ilvl w:val="0"/>
                <w:numId w:val="0"/>
              </w:numPr>
              <w:ind w:left="454"/>
              <w:rPr>
                <w:bCs/>
                <w:color w:val="000000"/>
                <w:lang w:val="de-DE"/>
              </w:rPr>
            </w:pPr>
            <w:r>
              <w:rPr>
                <w:bCs/>
                <w:color w:val="000000"/>
                <w:lang w:val="de-DE"/>
              </w:rPr>
              <w:t>Das Interaction Model wir</w:t>
            </w:r>
            <w:r w:rsidR="005B194F">
              <w:rPr>
                <w:bCs/>
                <w:color w:val="000000"/>
                <w:lang w:val="de-DE"/>
              </w:rPr>
              <w:t xml:space="preserve"> anhand eines JSON Files beschrieben. Die Alexa Developer Console ermöglicht es das IM auch grafisch zusammenzustellen.</w:t>
            </w:r>
          </w:p>
          <w:p w14:paraId="7AB1CF47" w14:textId="56EE7009" w:rsidR="005B194F" w:rsidRDefault="005B194F" w:rsidP="00E52DFA">
            <w:pPr>
              <w:pStyle w:val="FormatvorlageAufzhlungen2"/>
              <w:numPr>
                <w:ilvl w:val="0"/>
                <w:numId w:val="0"/>
              </w:numPr>
              <w:rPr>
                <w:bCs/>
                <w:color w:val="000000"/>
                <w:lang w:val="de-DE"/>
              </w:rPr>
            </w:pPr>
          </w:p>
          <w:p w14:paraId="5E370781" w14:textId="4C61A318" w:rsidR="00705CB8" w:rsidRDefault="00705CB8" w:rsidP="005B194F">
            <w:pPr>
              <w:pStyle w:val="FormatvorlageAufzhlungen2"/>
              <w:numPr>
                <w:ilvl w:val="0"/>
                <w:numId w:val="0"/>
              </w:numPr>
              <w:rPr>
                <w:bCs/>
                <w:color w:val="000000"/>
                <w:lang w:val="de-DE"/>
              </w:rPr>
            </w:pPr>
            <w:r>
              <w:rPr>
                <w:bCs/>
                <w:color w:val="000000"/>
                <w:lang w:val="de-DE"/>
              </w:rPr>
              <w:t xml:space="preserve">Hier </w:t>
            </w:r>
            <w:r w:rsidR="00E52DFA">
              <w:rPr>
                <w:bCs/>
                <w:color w:val="000000"/>
                <w:lang w:val="de-DE"/>
              </w:rPr>
              <w:t>ein</w:t>
            </w:r>
            <w:r>
              <w:rPr>
                <w:bCs/>
                <w:color w:val="000000"/>
                <w:lang w:val="de-DE"/>
              </w:rPr>
              <w:t xml:space="preserve"> Auszug </w:t>
            </w:r>
            <w:r w:rsidR="00543702" w:rsidRPr="00C94AD0">
              <w:rPr>
                <w:bCs/>
                <w:color w:val="000000"/>
                <w:lang w:val="de-DE"/>
              </w:rPr>
              <w:t>des</w:t>
            </w:r>
            <w:r>
              <w:rPr>
                <w:bCs/>
                <w:color w:val="000000"/>
                <w:lang w:val="de-DE"/>
              </w:rPr>
              <w:t xml:space="preserve"> Interaction Models</w:t>
            </w:r>
            <w:r w:rsidR="00543702" w:rsidRPr="00C94AD0">
              <w:rPr>
                <w:bCs/>
                <w:color w:val="000000"/>
                <w:lang w:val="de-DE"/>
              </w:rPr>
              <w:t xml:space="preserve"> von „bestes projekt“</w:t>
            </w:r>
            <w:r w:rsidRPr="00C94AD0">
              <w:rPr>
                <w:bCs/>
                <w:color w:val="000000"/>
                <w:lang w:val="de-DE"/>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"interactionModel"</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"languageModel"</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"invocationName"</w:t>
            </w:r>
            <w:r w:rsidRPr="00980B1E">
              <w:rPr>
                <w:rFonts w:ascii="Menlo" w:hAnsi="Menlo"/>
                <w:color w:val="D4D4D4"/>
                <w:sz w:val="18"/>
                <w:lang w:val="en-GB"/>
              </w:rPr>
              <w:t xml:space="preserve">: </w:t>
            </w:r>
            <w:r w:rsidRPr="00980B1E">
              <w:rPr>
                <w:rFonts w:ascii="Menlo" w:hAnsi="Menlo"/>
                <w:color w:val="CE9178"/>
                <w:sz w:val="18"/>
                <w:lang w:val="en-GB"/>
              </w:rPr>
              <w:t>"bestes projekt"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"deviceID"</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Default="002C6684" w:rsidP="00323B10">
            <w:pPr>
              <w:pStyle w:val="FormatvorlageAufzhlungen2"/>
              <w:numPr>
                <w:ilvl w:val="0"/>
                <w:numId w:val="0"/>
              </w:numPr>
              <w:rPr>
                <w:bCs/>
                <w:color w:val="000000"/>
                <w:lang w:val="de-DE"/>
              </w:rPr>
            </w:pPr>
            <w:r>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Default="002C6684" w:rsidP="002C6684">
            <w:pPr>
              <w:pStyle w:val="FormatvorlageAufzhlungen2"/>
              <w:numPr>
                <w:ilvl w:val="0"/>
                <w:numId w:val="42"/>
              </w:numPr>
              <w:rPr>
                <w:bCs/>
                <w:color w:val="000000"/>
                <w:lang w:val="de-DE"/>
              </w:rPr>
            </w:pPr>
            <w:r>
              <w:rPr>
                <w:bCs/>
                <w:color w:val="000000"/>
                <w:lang w:val="de-DE"/>
              </w:rPr>
              <w:t>Java</w:t>
            </w:r>
          </w:p>
          <w:p w14:paraId="78794DBD" w14:textId="135D1C32" w:rsidR="002C6684" w:rsidRDefault="002C6684" w:rsidP="002C6684">
            <w:pPr>
              <w:pStyle w:val="FormatvorlageAufzhlungen2"/>
              <w:numPr>
                <w:ilvl w:val="0"/>
                <w:numId w:val="42"/>
              </w:numPr>
              <w:rPr>
                <w:bCs/>
                <w:color w:val="000000"/>
                <w:lang w:val="de-DE"/>
              </w:rPr>
            </w:pPr>
            <w:r>
              <w:rPr>
                <w:bCs/>
                <w:color w:val="000000"/>
                <w:lang w:val="de-DE"/>
              </w:rPr>
              <w:t>nodeJS</w:t>
            </w:r>
          </w:p>
          <w:p w14:paraId="760F6D5F" w14:textId="6FF451B5" w:rsidR="002C6684" w:rsidRDefault="002C6684" w:rsidP="002C6684">
            <w:pPr>
              <w:pStyle w:val="FormatvorlageAufzhlungen2"/>
              <w:numPr>
                <w:ilvl w:val="0"/>
                <w:numId w:val="42"/>
              </w:numPr>
              <w:rPr>
                <w:bCs/>
                <w:color w:val="000000"/>
                <w:lang w:val="de-DE"/>
              </w:rPr>
            </w:pPr>
            <w:r>
              <w:rPr>
                <w:bCs/>
                <w:color w:val="000000"/>
                <w:lang w:val="de-DE"/>
              </w:rPr>
              <w:t>Python</w:t>
            </w:r>
          </w:p>
          <w:p w14:paraId="0AEF8A43" w14:textId="446ACE8F" w:rsidR="002C6684" w:rsidRDefault="002C6684" w:rsidP="002C6684">
            <w:pPr>
              <w:pStyle w:val="FormatvorlageAufzhlungen2"/>
              <w:numPr>
                <w:ilvl w:val="0"/>
                <w:numId w:val="42"/>
              </w:numPr>
              <w:rPr>
                <w:bCs/>
                <w:color w:val="000000"/>
                <w:lang w:val="de-DE"/>
              </w:rPr>
            </w:pPr>
            <w:r>
              <w:rPr>
                <w:bCs/>
                <w:color w:val="000000"/>
                <w:lang w:val="de-DE"/>
              </w:rPr>
              <w:t>C#</w:t>
            </w:r>
          </w:p>
          <w:p w14:paraId="50831984" w14:textId="2182C4FD" w:rsidR="002C6684" w:rsidRDefault="002C6684" w:rsidP="002C6684">
            <w:pPr>
              <w:pStyle w:val="FormatvorlageAufzhlungen2"/>
              <w:numPr>
                <w:ilvl w:val="0"/>
                <w:numId w:val="42"/>
              </w:numPr>
              <w:rPr>
                <w:bCs/>
                <w:color w:val="000000"/>
                <w:lang w:val="de-DE"/>
              </w:rPr>
            </w:pPr>
            <w:r>
              <w:rPr>
                <w:bCs/>
                <w:color w:val="000000"/>
                <w:lang w:val="de-DE"/>
              </w:rPr>
              <w:t>Go</w:t>
            </w:r>
          </w:p>
          <w:p w14:paraId="3D778C31" w14:textId="431CAAE1" w:rsidR="002C6684" w:rsidRDefault="002C6684" w:rsidP="002C6684">
            <w:pPr>
              <w:pStyle w:val="FormatvorlageAufzhlungen2"/>
              <w:numPr>
                <w:ilvl w:val="0"/>
                <w:numId w:val="0"/>
              </w:numPr>
              <w:rPr>
                <w:bCs/>
                <w:color w:val="000000"/>
                <w:lang w:val="de-DE"/>
              </w:rPr>
            </w:pPr>
          </w:p>
          <w:p w14:paraId="3DD45992" w14:textId="29C3E9CA" w:rsidR="002C6684" w:rsidRDefault="002C6684" w:rsidP="002C6684">
            <w:pPr>
              <w:pStyle w:val="FormatvorlageAufzhlungen2"/>
              <w:numPr>
                <w:ilvl w:val="0"/>
                <w:numId w:val="0"/>
              </w:numPr>
              <w:rPr>
                <w:bCs/>
                <w:color w:val="000000"/>
                <w:lang w:val="de-DE"/>
              </w:rPr>
            </w:pPr>
            <w:r>
              <w:rPr>
                <w:bCs/>
                <w:color w:val="000000"/>
                <w:lang w:val="de-DE"/>
              </w:rPr>
              <w:t xml:space="preserve">Um einen Einblick in die Welt von JavaScript als Backendsprache zu bekommen, haben wir uns für nodeJS entschieden. </w:t>
            </w:r>
          </w:p>
          <w:p w14:paraId="5BECAC2B" w14:textId="1D8940A0" w:rsidR="002C6684" w:rsidRDefault="002C6684" w:rsidP="002C6684">
            <w:pPr>
              <w:pStyle w:val="FormatvorlageAufzhlungen2"/>
              <w:numPr>
                <w:ilvl w:val="0"/>
                <w:numId w:val="0"/>
              </w:numPr>
              <w:rPr>
                <w:bCs/>
                <w:color w:val="000000"/>
                <w:lang w:val="de-DE"/>
              </w:rPr>
            </w:pPr>
            <w:r>
              <w:rPr>
                <w:bCs/>
                <w:color w:val="000000"/>
                <w:lang w:val="de-DE"/>
              </w:rPr>
              <w:t>Jede Lambda Funktion benötigt einen Handler welcher ausprogrammiert wird</w:t>
            </w:r>
            <w:r w:rsidR="002D00AA">
              <w:rPr>
                <w:bCs/>
                <w:color w:val="000000"/>
                <w:lang w:val="de-DE"/>
              </w:rPr>
              <w:t>.</w:t>
            </w:r>
          </w:p>
          <w:p w14:paraId="358102F5" w14:textId="315B39C3" w:rsidR="002D00AA" w:rsidRDefault="002D00AA" w:rsidP="002C6684">
            <w:pPr>
              <w:pStyle w:val="FormatvorlageAufzhlungen2"/>
              <w:numPr>
                <w:ilvl w:val="0"/>
                <w:numId w:val="0"/>
              </w:numPr>
              <w:rPr>
                <w:bCs/>
                <w:color w:val="000000"/>
                <w:lang w:val="de-DE"/>
              </w:rPr>
            </w:pPr>
          </w:p>
          <w:p w14:paraId="13C3AFA1" w14:textId="57717033" w:rsidR="002D00AA" w:rsidRDefault="002D00AA" w:rsidP="002C6684">
            <w:pPr>
              <w:pStyle w:val="FormatvorlageAufzhlungen2"/>
              <w:numPr>
                <w:ilvl w:val="0"/>
                <w:numId w:val="0"/>
              </w:numPr>
              <w:rPr>
                <w:bCs/>
                <w:color w:val="000000"/>
                <w:lang w:val="de-DE"/>
              </w:rPr>
            </w:pPr>
            <w:proofErr w:type="gramStart"/>
            <w:r>
              <w:rPr>
                <w:bCs/>
                <w:color w:val="000000"/>
                <w:lang w:val="de-DE"/>
              </w:rPr>
              <w:t>Unsere Lambda</w:t>
            </w:r>
            <w:proofErr w:type="gramEnd"/>
            <w:r>
              <w:rPr>
                <w:bCs/>
                <w:color w:val="000000"/>
                <w:lang w:val="de-DE"/>
              </w:rPr>
              <w:t xml:space="preserve"> Funktion ruft die REST API des Backends in Azure auf und retourniert anschließend den Text welcher von Alexa vorgelesen wird.</w:t>
            </w:r>
          </w:p>
          <w:p w14:paraId="35EA4452" w14:textId="5CB15165" w:rsidR="002D00AA" w:rsidRDefault="002D00AA" w:rsidP="002C6684">
            <w:pPr>
              <w:pStyle w:val="FormatvorlageAufzhlungen2"/>
              <w:numPr>
                <w:ilvl w:val="0"/>
                <w:numId w:val="0"/>
              </w:numPr>
              <w:rPr>
                <w:bCs/>
                <w:color w:val="000000"/>
                <w:lang w:val="de-DE"/>
              </w:rPr>
            </w:pPr>
          </w:p>
          <w:p w14:paraId="198C7D17" w14:textId="648896DE" w:rsidR="002D00AA" w:rsidRDefault="002D00AA" w:rsidP="002C6684">
            <w:pPr>
              <w:pStyle w:val="FormatvorlageAufzhlungen2"/>
              <w:numPr>
                <w:ilvl w:val="0"/>
                <w:numId w:val="0"/>
              </w:numPr>
              <w:rPr>
                <w:bCs/>
                <w:color w:val="000000"/>
                <w:lang w:val="de-DE"/>
              </w:rPr>
            </w:pPr>
            <w:r>
              <w:rPr>
                <w:bCs/>
                <w:color w:val="000000"/>
                <w:lang w:val="de-DE"/>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req</w:t>
            </w:r>
            <w:r w:rsidRPr="00980B1E">
              <w:rPr>
                <w:rFonts w:ascii="Menlo" w:hAnsi="Menlo"/>
                <w:color w:val="D4D4D4"/>
                <w:sz w:val="18"/>
                <w:lang w:val="en-GB"/>
              </w:rPr>
              <w:t xml:space="preserve"> = </w:t>
            </w:r>
            <w:proofErr w:type="gramStart"/>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proofErr w:type="gramEnd"/>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gramStart"/>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proofErr w:type="gramEnd"/>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gramStart"/>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proofErr w:type="gramEnd"/>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//Verarbeite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gramStart"/>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proofErr w:type="gramEnd"/>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//Parse JSON Objekt</w:t>
            </w:r>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569CD6"/>
                <w:sz w:val="18"/>
                <w:lang w:val="en-GB"/>
              </w:rPr>
              <w:t>var</w:t>
            </w: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proofErr w:type="gramStart"/>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proofErr w:type="gramEnd"/>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temperatur</w:t>
            </w:r>
            <w:r w:rsidRPr="00980B1E">
              <w:rPr>
                <w:rFonts w:ascii="Menlo" w:hAnsi="Menlo"/>
                <w:color w:val="D4D4D4"/>
                <w:sz w:val="18"/>
                <w:lang w:val="en-GB"/>
              </w:rPr>
              <w:t xml:space="preserve"> = </w:t>
            </w:r>
            <w:proofErr w:type="gramStart"/>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proofErr w:type="gramEnd"/>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proofErr w:type="gramStart"/>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proofErr w:type="gramEnd"/>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proofErr w:type="gramStart"/>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proofErr w:type="gramEnd"/>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Default="002D00AA" w:rsidP="002C6684">
            <w:pPr>
              <w:pStyle w:val="FormatvorlageAufzhlungen2"/>
              <w:numPr>
                <w:ilvl w:val="0"/>
                <w:numId w:val="0"/>
              </w:numPr>
              <w:rPr>
                <w:bCs/>
                <w:color w:val="000000"/>
                <w:lang w:val="de-DE"/>
              </w:rPr>
            </w:pPr>
            <w:r>
              <w:rPr>
                <w:bCs/>
                <w:color w:val="000000"/>
                <w:lang w:val="de-DE"/>
              </w:rPr>
              <w:t xml:space="preserve">Mittels </w:t>
            </w:r>
            <w:proofErr w:type="gramStart"/>
            <w:r w:rsidRPr="00980B1E">
              <w:rPr>
                <w:rFonts w:ascii="Menlo" w:hAnsi="Menlo"/>
                <w:color w:val="9CDCFE"/>
                <w:sz w:val="18"/>
                <w:lang w:val="de-DE"/>
              </w:rPr>
              <w:t>event</w:t>
            </w:r>
            <w:r w:rsidRPr="00980B1E">
              <w:rPr>
                <w:rFonts w:ascii="Menlo" w:hAnsi="Menlo"/>
                <w:color w:val="D4D4D4"/>
                <w:sz w:val="18"/>
                <w:lang w:val="de-DE"/>
              </w:rPr>
              <w:t>.</w:t>
            </w:r>
            <w:r w:rsidRPr="00980B1E">
              <w:rPr>
                <w:rFonts w:ascii="Menlo" w:hAnsi="Menlo"/>
                <w:color w:val="9CDCFE"/>
                <w:sz w:val="18"/>
                <w:lang w:val="de-DE"/>
              </w:rPr>
              <w:t>request</w:t>
            </w:r>
            <w:proofErr w:type="gramEnd"/>
            <w:r w:rsidRPr="00980B1E">
              <w:rPr>
                <w:rFonts w:ascii="Menlo" w:hAnsi="Menlo"/>
                <w:color w:val="D4D4D4"/>
                <w:sz w:val="18"/>
                <w:lang w:val="de-DE"/>
              </w:rPr>
              <w:t>.</w:t>
            </w:r>
            <w:r w:rsidRPr="00980B1E">
              <w:rPr>
                <w:rFonts w:ascii="Menlo" w:hAnsi="Menlo"/>
                <w:color w:val="9CDCFE"/>
                <w:sz w:val="18"/>
                <w:lang w:val="de-DE"/>
              </w:rPr>
              <w:t>intent</w:t>
            </w:r>
            <w:r w:rsidRPr="00980B1E">
              <w:rPr>
                <w:rFonts w:ascii="Menlo" w:hAnsi="Menlo"/>
                <w:color w:val="D4D4D4"/>
                <w:sz w:val="18"/>
                <w:lang w:val="de-DE"/>
              </w:rPr>
              <w:t>.</w:t>
            </w:r>
            <w:r w:rsidRPr="00980B1E">
              <w:rPr>
                <w:rFonts w:ascii="Menlo" w:hAnsi="Menlo"/>
                <w:color w:val="9CDCFE"/>
                <w:sz w:val="18"/>
                <w:lang w:val="de-DE"/>
              </w:rPr>
              <w:t>slots</w:t>
            </w:r>
            <w:r w:rsidRPr="00980B1E">
              <w:rPr>
                <w:rFonts w:ascii="Menlo" w:hAnsi="Menlo"/>
                <w:color w:val="D4D4D4"/>
                <w:sz w:val="18"/>
                <w:lang w:val="de-DE"/>
              </w:rPr>
              <w:t>.</w:t>
            </w:r>
            <w:r w:rsidRPr="00980B1E">
              <w:rPr>
                <w:rFonts w:ascii="Menlo" w:hAnsi="Menlo"/>
                <w:color w:val="9CDCFE"/>
                <w:sz w:val="18"/>
                <w:lang w:val="de-DE"/>
              </w:rPr>
              <w:t>deviceID</w:t>
            </w:r>
            <w:r w:rsidRPr="00980B1E">
              <w:rPr>
                <w:rFonts w:ascii="Menlo" w:hAnsi="Menlo"/>
                <w:color w:val="D4D4D4"/>
                <w:sz w:val="18"/>
                <w:lang w:val="de-DE"/>
              </w:rPr>
              <w:t>.</w:t>
            </w:r>
            <w:r w:rsidRPr="00980B1E">
              <w:rPr>
                <w:rFonts w:ascii="Menlo" w:hAnsi="Menlo"/>
                <w:color w:val="9CDCFE"/>
                <w:sz w:val="18"/>
                <w:lang w:val="de-DE"/>
              </w:rPr>
              <w:t>value</w:t>
            </w:r>
            <w:r>
              <w:rPr>
                <w:bCs/>
                <w:color w:val="000000"/>
                <w:lang w:val="de-DE"/>
              </w:rPr>
              <w:t xml:space="preserve"> wird es ermöglicht auf den übergebenen Slot (Parameter) zuzugreifen</w:t>
            </w:r>
            <w:r w:rsidR="00920A28">
              <w:rPr>
                <w:bCs/>
                <w:color w:val="000000"/>
                <w:lang w:val="de-DE"/>
              </w:rPr>
              <w:t xml:space="preserve">. Der Slot entspricht in unserem </w:t>
            </w:r>
            <w:r>
              <w:rPr>
                <w:bCs/>
                <w:color w:val="000000"/>
                <w:lang w:val="de-DE"/>
              </w:rPr>
              <w:t>Fall</w:t>
            </w:r>
            <w:r w:rsidR="001A15F8" w:rsidRPr="00C94AD0">
              <w:rPr>
                <w:bCs/>
                <w:color w:val="000000"/>
                <w:lang w:val="de-DE"/>
              </w:rPr>
              <w:t>,</w:t>
            </w:r>
            <w:r>
              <w:rPr>
                <w:bCs/>
                <w:color w:val="000000"/>
                <w:lang w:val="de-DE"/>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C94AD0" w:rsidRDefault="001A15F8" w:rsidP="002C6684">
            <w:pPr>
              <w:pStyle w:val="FormatvorlageAufzhlungen2"/>
              <w:numPr>
                <w:ilvl w:val="0"/>
                <w:numId w:val="0"/>
              </w:numPr>
              <w:rPr>
                <w:bCs/>
                <w:color w:val="000000"/>
                <w:lang w:val="de-DE"/>
              </w:rPr>
            </w:pPr>
            <w:r w:rsidRPr="00C94AD0">
              <w:rPr>
                <w:bCs/>
                <w:color w:val="000000"/>
                <w:lang w:val="de-DE"/>
              </w:rPr>
              <w:lastRenderedPageBreak/>
              <w:t xml:space="preserve">Zu Beginn </w:t>
            </w:r>
            <w:r w:rsidR="00983770" w:rsidRPr="00C94AD0">
              <w:rPr>
                <w:bCs/>
                <w:color w:val="000000"/>
                <w:lang w:val="de-DE"/>
              </w:rPr>
              <w:t>habe ich die</w:t>
            </w:r>
            <w:r w:rsidRPr="00C94AD0">
              <w:rPr>
                <w:bCs/>
                <w:color w:val="000000"/>
                <w:lang w:val="de-DE"/>
              </w:rPr>
              <w:t xml:space="preserve"> Alexa API und dem Umfeld</w:t>
            </w:r>
            <w:r w:rsidR="00983770" w:rsidRPr="00C94AD0">
              <w:rPr>
                <w:bCs/>
                <w:color w:val="000000"/>
                <w:lang w:val="de-DE"/>
              </w:rPr>
              <w:t xml:space="preserve"> (AWS, AWS Lambda) studiert</w:t>
            </w:r>
            <w:r w:rsidRPr="00C94AD0">
              <w:rPr>
                <w:bCs/>
                <w:color w:val="000000"/>
                <w:lang w:val="de-DE"/>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Nach </w:t>
            </w:r>
            <w:r w:rsidR="00983770" w:rsidRPr="00C94AD0">
              <w:rPr>
                <w:bCs/>
                <w:color w:val="000000"/>
                <w:lang w:val="de-DE"/>
              </w:rPr>
              <w:t xml:space="preserve">eingehender </w:t>
            </w:r>
            <w:r w:rsidRPr="00C94AD0">
              <w:rPr>
                <w:bCs/>
                <w:color w:val="000000"/>
                <w:lang w:val="de-DE"/>
              </w:rPr>
              <w:t>Recherche</w:t>
            </w:r>
            <w:r w:rsidR="00983770" w:rsidRPr="00C94AD0">
              <w:rPr>
                <w:bCs/>
                <w:color w:val="000000"/>
                <w:lang w:val="de-DE"/>
              </w:rPr>
              <w:t xml:space="preserve"> und Durchsicht einiger How-To Artikeln,</w:t>
            </w:r>
            <w:r w:rsidRPr="00C94AD0">
              <w:rPr>
                <w:bCs/>
                <w:color w:val="000000"/>
                <w:lang w:val="de-DE"/>
              </w:rPr>
              <w:t xml:space="preserve"> </w:t>
            </w:r>
            <w:r w:rsidR="00983770" w:rsidRPr="00C94AD0">
              <w:rPr>
                <w:bCs/>
                <w:color w:val="000000"/>
                <w:lang w:val="de-DE"/>
              </w:rPr>
              <w:t>habe</w:t>
            </w:r>
            <w:r w:rsidRPr="00C94AD0">
              <w:rPr>
                <w:bCs/>
                <w:color w:val="000000"/>
                <w:lang w:val="de-DE"/>
              </w:rPr>
              <w:t xml:space="preserve"> ich die ASK Command Line Interfa</w:t>
            </w:r>
            <w:r w:rsidR="00983770" w:rsidRPr="00C94AD0">
              <w:rPr>
                <w:bCs/>
                <w:color w:val="000000"/>
                <w:lang w:val="de-DE"/>
              </w:rPr>
              <w:t>ce (CLI) gefunden.</w:t>
            </w:r>
          </w:p>
          <w:p w14:paraId="55562B2D" w14:textId="77777777" w:rsidR="00983770" w:rsidRPr="00C94AD0" w:rsidRDefault="00983770" w:rsidP="002C6684">
            <w:pPr>
              <w:pStyle w:val="FormatvorlageAufzhlungen2"/>
              <w:numPr>
                <w:ilvl w:val="0"/>
                <w:numId w:val="0"/>
              </w:numPr>
              <w:rPr>
                <w:bCs/>
                <w:color w:val="000000"/>
                <w:lang w:val="de-DE"/>
              </w:rPr>
            </w:pPr>
          </w:p>
          <w:p w14:paraId="02139420" w14:textId="6132779C"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Die ASK CLI ist ein Tool um Alexa Skills und damit verbundene Lambda Funktionen zu managen. Die ASK CLI hat Zugang zur Skill Management API, welche es erlaubt Alexa Skills via </w:t>
            </w:r>
            <w:r w:rsidR="00983770" w:rsidRPr="00C94AD0">
              <w:rPr>
                <w:bCs/>
                <w:color w:val="000000"/>
                <w:lang w:val="de-DE"/>
              </w:rPr>
              <w:t xml:space="preserve">Kommandozeile </w:t>
            </w:r>
            <w:r w:rsidRPr="00C94AD0">
              <w:rPr>
                <w:bCs/>
                <w:color w:val="000000"/>
                <w:lang w:val="de-DE"/>
              </w:rPr>
              <w:t>zu programmieren.</w:t>
            </w:r>
          </w:p>
          <w:p w14:paraId="68238EAF" w14:textId="3725C8CF" w:rsidR="00983770" w:rsidRPr="00C94AD0" w:rsidRDefault="00983770" w:rsidP="002C6684">
            <w:pPr>
              <w:pStyle w:val="FormatvorlageAufzhlungen2"/>
              <w:numPr>
                <w:ilvl w:val="0"/>
                <w:numId w:val="0"/>
              </w:numPr>
              <w:rPr>
                <w:bCs/>
                <w:color w:val="000000"/>
                <w:lang w:val="de-DE"/>
              </w:rPr>
            </w:pPr>
          </w:p>
          <w:p w14:paraId="3F9582FE" w14:textId="4F730CA5" w:rsidR="00983770" w:rsidRPr="00C94AD0" w:rsidRDefault="00983770" w:rsidP="002C6684">
            <w:pPr>
              <w:pStyle w:val="FormatvorlageAufzhlungen2"/>
              <w:numPr>
                <w:ilvl w:val="0"/>
                <w:numId w:val="0"/>
              </w:numPr>
              <w:rPr>
                <w:bCs/>
                <w:color w:val="000000"/>
                <w:lang w:val="de-DE"/>
              </w:rPr>
            </w:pPr>
            <w:r w:rsidRPr="00C94AD0">
              <w:rPr>
                <w:bCs/>
                <w:color w:val="000000"/>
                <w:lang w:val="de-DE"/>
              </w:rPr>
              <w:t>Die Challenge hinter der ganzen Programmierung des Skills, war das korrekte aufsetzen des AWS Accounts bzw. Alexa Developer Accounts.</w:t>
            </w:r>
          </w:p>
          <w:p w14:paraId="0BB8F4BB" w14:textId="2BACFD00" w:rsidR="00983770" w:rsidRPr="00C94AD0" w:rsidRDefault="00983770" w:rsidP="002C6684">
            <w:pPr>
              <w:pStyle w:val="FormatvorlageAufzhlungen2"/>
              <w:numPr>
                <w:ilvl w:val="0"/>
                <w:numId w:val="0"/>
              </w:numPr>
              <w:rPr>
                <w:bCs/>
                <w:color w:val="000000"/>
                <w:lang w:val="de-DE"/>
              </w:rPr>
            </w:pPr>
            <w:r w:rsidRPr="00C94AD0">
              <w:rPr>
                <w:bCs/>
                <w:color w:val="000000"/>
                <w:lang w:val="de-DE"/>
              </w:rPr>
              <w:t>Hier eine kurze Anleitung dazu:</w:t>
            </w:r>
          </w:p>
          <w:p w14:paraId="07610974" w14:textId="30B44CC2" w:rsidR="00983770" w:rsidRPr="00C94AD0" w:rsidRDefault="00983770" w:rsidP="002C6684">
            <w:pPr>
              <w:pStyle w:val="FormatvorlageAufzhlungen2"/>
              <w:numPr>
                <w:ilvl w:val="0"/>
                <w:numId w:val="0"/>
              </w:numPr>
              <w:rPr>
                <w:bCs/>
                <w:color w:val="000000"/>
                <w:lang w:val="de-DE"/>
              </w:rPr>
            </w:pPr>
          </w:p>
          <w:p w14:paraId="64438A21" w14:textId="2147D05E" w:rsidR="00983770" w:rsidRPr="000836C3" w:rsidRDefault="00983770" w:rsidP="00983770">
            <w:pPr>
              <w:pStyle w:val="FormatvorlageAufzhlungen2"/>
              <w:numPr>
                <w:ilvl w:val="0"/>
                <w:numId w:val="0"/>
              </w:numPr>
              <w:rPr>
                <w:bCs/>
                <w:color w:val="000000"/>
                <w:lang w:val="en-GB"/>
              </w:rPr>
            </w:pPr>
            <w:r w:rsidRPr="000836C3">
              <w:rPr>
                <w:bCs/>
                <w:color w:val="000000"/>
                <w:lang w:val="en-GB"/>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r w:rsidRPr="000836C3">
              <w:rPr>
                <w:rStyle w:val="HTMLCode"/>
                <w:lang w:val="en-GB"/>
              </w:rPr>
              <w:t xml:space="preserve">npm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C94AD0" w:rsidRDefault="00983770" w:rsidP="002C6684">
            <w:pPr>
              <w:pStyle w:val="FormatvorlageAufzhlungen2"/>
              <w:numPr>
                <w:ilvl w:val="0"/>
                <w:numId w:val="0"/>
              </w:numPr>
              <w:rPr>
                <w:bCs/>
                <w:color w:val="000000"/>
                <w:lang w:val="de-DE"/>
              </w:rPr>
            </w:pPr>
            <w:r w:rsidRPr="00C94AD0">
              <w:rPr>
                <w:bCs/>
                <w:color w:val="000000"/>
                <w:lang w:val="de-DE"/>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23B41E6B" w:rsidR="00983770" w:rsidRPr="00C94AD0" w:rsidRDefault="000A6AAE" w:rsidP="00543702">
            <w:pPr>
              <w:pStyle w:val="Beschriftung"/>
              <w:jc w:val="center"/>
              <w:rPr>
                <w:bCs w:val="0"/>
                <w:lang w:val="de-DE"/>
              </w:rPr>
            </w:pPr>
            <w:bookmarkStart w:id="121" w:name="_Toc518304697"/>
            <w:bookmarkStart w:id="122" w:name="_Toc518310665"/>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425414" w:rsidRPr="00C94AD0">
              <w:rPr>
                <w:noProof/>
                <w:lang w:val="de-DE"/>
              </w:rPr>
              <w:t>8</w:t>
            </w:r>
            <w:r w:rsidR="00543702" w:rsidRPr="00C94AD0">
              <w:rPr>
                <w:lang w:val="de-DE"/>
              </w:rPr>
              <w:fldChar w:fldCharType="end"/>
            </w:r>
            <w:r w:rsidR="00651656" w:rsidRPr="00C94AD0">
              <w:rPr>
                <w:lang w:val="de-DE"/>
              </w:rPr>
              <w:t>.1</w:t>
            </w:r>
            <w:r w:rsidR="00543702" w:rsidRPr="00C94AD0">
              <w:rPr>
                <w:lang w:val="de-DE"/>
              </w:rPr>
              <w:t xml:space="preserve"> Login ASK init</w:t>
            </w:r>
            <w:bookmarkEnd w:id="121"/>
            <w:bookmarkEnd w:id="122"/>
          </w:p>
          <w:p w14:paraId="1FC6039B" w14:textId="5EA13168" w:rsidR="001A15F8" w:rsidRPr="00C94AD0" w:rsidRDefault="001A15F8" w:rsidP="002C6684">
            <w:pPr>
              <w:pStyle w:val="FormatvorlageAufzhlungen2"/>
              <w:numPr>
                <w:ilvl w:val="0"/>
                <w:numId w:val="0"/>
              </w:numPr>
              <w:rPr>
                <w:bCs/>
                <w:color w:val="000000"/>
                <w:lang w:val="de-DE"/>
              </w:rPr>
            </w:pPr>
          </w:p>
          <w:p w14:paraId="68F146A9" w14:textId="3B443D3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er</w:t>
            </w:r>
            <w:r w:rsidR="00382C0A" w:rsidRPr="00C94AD0">
              <w:rPr>
                <w:bCs/>
                <w:color w:val="000000"/>
                <w:lang w:val="de-DE"/>
              </w:rPr>
              <w:t>folgreichem Login, werden Public Keys ausgetauscht was es erlaubt Konfiguration via ASK CLI am Developer Konto durchzuführen.</w:t>
            </w:r>
          </w:p>
          <w:p w14:paraId="43EDA646" w14:textId="0F109ADB" w:rsidR="00543702" w:rsidRPr="00C94AD0" w:rsidRDefault="00543702" w:rsidP="002C6684">
            <w:pPr>
              <w:pStyle w:val="FormatvorlageAufzhlungen2"/>
              <w:numPr>
                <w:ilvl w:val="0"/>
                <w:numId w:val="0"/>
              </w:numPr>
              <w:rPr>
                <w:bCs/>
                <w:color w:val="000000"/>
                <w:lang w:val="de-DE"/>
              </w:rPr>
            </w:pPr>
          </w:p>
          <w:p w14:paraId="0B118BB8" w14:textId="2D8C71AD" w:rsidR="00543702" w:rsidRPr="00C94AD0" w:rsidRDefault="00543702" w:rsidP="002C6684">
            <w:pPr>
              <w:pStyle w:val="FormatvorlageAufzhlungen2"/>
              <w:numPr>
                <w:ilvl w:val="0"/>
                <w:numId w:val="0"/>
              </w:numPr>
              <w:rPr>
                <w:bCs/>
                <w:color w:val="000000"/>
                <w:lang w:val="de-DE"/>
              </w:rPr>
            </w:pPr>
            <w:r w:rsidRPr="00C94AD0">
              <w:rPr>
                <w:bCs/>
                <w:color w:val="000000"/>
                <w:lang w:val="de-DE"/>
              </w:rPr>
              <w:lastRenderedPageBreak/>
              <w:t>Nach erfolgreicher Einrichtung des Developer Accounts, ist noch die Konfiguration von Lambda erforderlich, dazu kann ich folgendes Guide empfehlen:</w:t>
            </w:r>
          </w:p>
          <w:p w14:paraId="7FF1D6FB" w14:textId="64DE5AD8" w:rsidR="00543702" w:rsidRPr="00C94AD0" w:rsidRDefault="00766A39" w:rsidP="002C6684">
            <w:pPr>
              <w:pStyle w:val="FormatvorlageAufzhlungen2"/>
              <w:numPr>
                <w:ilvl w:val="0"/>
                <w:numId w:val="0"/>
              </w:numPr>
              <w:rPr>
                <w:bCs/>
                <w:color w:val="000000"/>
                <w:lang w:val="de-DE"/>
              </w:rPr>
            </w:pPr>
            <w:hyperlink r:id="rId36"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C94AD0" w:rsidRDefault="00543702" w:rsidP="002C6684">
            <w:pPr>
              <w:pStyle w:val="FormatvorlageAufzhlungen2"/>
              <w:numPr>
                <w:ilvl w:val="0"/>
                <w:numId w:val="0"/>
              </w:numPr>
              <w:rPr>
                <w:bCs/>
                <w:color w:val="000000"/>
                <w:lang w:val="de-DE"/>
              </w:rPr>
            </w:pPr>
            <w:r w:rsidRPr="00C94AD0">
              <w:rPr>
                <w:bCs/>
                <w:color w:val="000000"/>
                <w:lang w:val="de-DE"/>
              </w:rPr>
              <w:t>Wichtig hierbei ist die Einstellung der richtigen Policy der Lambda Funktion, welche erlaubt das die Funktion öffentlich aufgerufen werden kann.</w:t>
            </w:r>
          </w:p>
          <w:p w14:paraId="7336C1B9" w14:textId="16B2CA33" w:rsidR="00543702" w:rsidRPr="00C94AD0" w:rsidRDefault="00543702" w:rsidP="002C6684">
            <w:pPr>
              <w:pStyle w:val="FormatvorlageAufzhlungen2"/>
              <w:numPr>
                <w:ilvl w:val="0"/>
                <w:numId w:val="0"/>
              </w:numPr>
              <w:rPr>
                <w:bCs/>
                <w:color w:val="000000"/>
                <w:lang w:val="de-DE"/>
              </w:rPr>
            </w:pPr>
          </w:p>
          <w:p w14:paraId="6403C0E5" w14:textId="0618F3B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erfolgreichem Setup der ASK CLI, des AWS Accounts (inkl. AWS Lambda) und des Amazon Developer Accounts kann mit der Implementierung gestartet werden.</w:t>
            </w:r>
          </w:p>
          <w:p w14:paraId="064B4905" w14:textId="113CF081" w:rsidR="00543702" w:rsidRPr="00C94AD0" w:rsidRDefault="00543702" w:rsidP="002C6684">
            <w:pPr>
              <w:pStyle w:val="FormatvorlageAufzhlungen2"/>
              <w:numPr>
                <w:ilvl w:val="0"/>
                <w:numId w:val="0"/>
              </w:numPr>
              <w:rPr>
                <w:bCs/>
                <w:color w:val="000000"/>
                <w:lang w:val="de-DE"/>
              </w:rPr>
            </w:pPr>
          </w:p>
          <w:p w14:paraId="31D59AD6" w14:textId="44E2AAD0"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C94AD0" w:rsidRDefault="00FE7BF7" w:rsidP="002C6684">
            <w:pPr>
              <w:pStyle w:val="FormatvorlageAufzhlungen2"/>
              <w:numPr>
                <w:ilvl w:val="0"/>
                <w:numId w:val="0"/>
              </w:numPr>
              <w:rPr>
                <w:bCs/>
                <w:color w:val="000000"/>
                <w:lang w:val="de-DE"/>
              </w:rPr>
            </w:pPr>
            <w:r w:rsidRPr="00C94AD0">
              <w:rPr>
                <w:bCs/>
                <w:color w:val="000000"/>
                <w:lang w:val="de-DE"/>
              </w:rPr>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23" w:name="_Toc518304698"/>
            <w:bookmarkStart w:id="124" w:name="_Toc518310666"/>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9</w:t>
            </w:r>
            <w:r w:rsidRPr="00C94AD0">
              <w:rPr>
                <w:lang w:val="de-DE"/>
              </w:rPr>
              <w:fldChar w:fldCharType="end"/>
            </w:r>
            <w:r w:rsidRPr="00C94AD0">
              <w:rPr>
                <w:lang w:val="de-DE"/>
              </w:rPr>
              <w:t xml:space="preserve"> ask new</w:t>
            </w:r>
            <w:bookmarkEnd w:id="123"/>
            <w:bookmarkEnd w:id="124"/>
          </w:p>
          <w:p w14:paraId="5E3BBC9D" w14:textId="235D6E3B" w:rsidR="00660C28" w:rsidRPr="00C94AD0" w:rsidRDefault="00660C28" w:rsidP="002C6684">
            <w:pPr>
              <w:pStyle w:val="FormatvorlageAufzhlungen2"/>
              <w:numPr>
                <w:ilvl w:val="0"/>
                <w:numId w:val="0"/>
              </w:numPr>
              <w:rPr>
                <w:bCs/>
                <w:color w:val="000000"/>
                <w:lang w:val="de-DE"/>
              </w:rPr>
            </w:pPr>
            <w:r w:rsidRPr="00C94AD0">
              <w:rPr>
                <w:bCs/>
                <w:color w:val="000000"/>
                <w:lang w:val="de-DE"/>
              </w:rPr>
              <w:t xml:space="preserve">Wie oben beschrieben werden die Hauptbestandteile Business Logik(lambda), Interaction Model (models) und das </w:t>
            </w:r>
            <w:proofErr w:type="gramStart"/>
            <w:r w:rsidRPr="00C94AD0">
              <w:rPr>
                <w:bCs/>
                <w:color w:val="000000"/>
                <w:lang w:val="de-DE"/>
              </w:rPr>
              <w:t>skil.json</w:t>
            </w:r>
            <w:proofErr w:type="gramEnd"/>
            <w:r w:rsidRPr="00C94AD0">
              <w:rPr>
                <w:bCs/>
                <w:color w:val="000000"/>
                <w:lang w:val="de-DE"/>
              </w:rPr>
              <w:t xml:space="preserve"> File erstellt.</w:t>
            </w:r>
          </w:p>
          <w:p w14:paraId="2299EC58" w14:textId="49EA4269" w:rsidR="00660C28" w:rsidRPr="00C94AD0" w:rsidRDefault="00660C28" w:rsidP="002C6684">
            <w:pPr>
              <w:pStyle w:val="FormatvorlageAufzhlungen2"/>
              <w:numPr>
                <w:ilvl w:val="0"/>
                <w:numId w:val="0"/>
              </w:numPr>
              <w:rPr>
                <w:bCs/>
                <w:color w:val="000000"/>
                <w:lang w:val="de-DE"/>
              </w:rPr>
            </w:pPr>
            <w:r w:rsidRPr="00C94AD0">
              <w:rPr>
                <w:bCs/>
                <w:color w:val="000000"/>
                <w:lang w:val="de-DE"/>
              </w:rPr>
              <w:t>Um den Alexa Skill zu testen gibt es zwei Wege:</w:t>
            </w:r>
          </w:p>
          <w:p w14:paraId="42E0D559" w14:textId="77777777" w:rsidR="00660C28" w:rsidRPr="00C94AD0" w:rsidRDefault="00660C28" w:rsidP="00660C28">
            <w:pPr>
              <w:pStyle w:val="FormatvorlageAufzhlungen2"/>
              <w:numPr>
                <w:ilvl w:val="0"/>
                <w:numId w:val="43"/>
              </w:numPr>
              <w:rPr>
                <w:bCs/>
                <w:color w:val="000000"/>
                <w:lang w:val="de-DE"/>
              </w:rPr>
            </w:pPr>
            <w:r w:rsidRPr="00C94AD0">
              <w:rPr>
                <w:bCs/>
                <w:color w:val="000000"/>
                <w:lang w:val="de-DE"/>
              </w:rPr>
              <w:t>Alexa fähiges Gerät (welches mit entsprechendem Amazon Konto verbunden ist)</w:t>
            </w:r>
          </w:p>
          <w:p w14:paraId="3B028558" w14:textId="724B482B" w:rsidR="00660C28" w:rsidRPr="000836C3" w:rsidRDefault="00660C28" w:rsidP="00660C28">
            <w:pPr>
              <w:pStyle w:val="FormatvorlageAufzhlungen2"/>
              <w:numPr>
                <w:ilvl w:val="0"/>
                <w:numId w:val="43"/>
              </w:numPr>
              <w:rPr>
                <w:bCs/>
                <w:color w:val="000000"/>
                <w:lang w:val="en-GB"/>
              </w:rPr>
            </w:pPr>
            <w:r w:rsidRPr="000836C3">
              <w:rPr>
                <w:bCs/>
                <w:color w:val="000000"/>
                <w:lang w:val="en-GB"/>
              </w:rPr>
              <w:t>Test Feature der Amazon Developer Konsole</w:t>
            </w:r>
          </w:p>
          <w:p w14:paraId="2F192A57" w14:textId="77777777" w:rsidR="00660C28" w:rsidRPr="000836C3" w:rsidRDefault="00660C28" w:rsidP="002C6684">
            <w:pPr>
              <w:pStyle w:val="FormatvorlageAufzhlungen2"/>
              <w:numPr>
                <w:ilvl w:val="0"/>
                <w:numId w:val="0"/>
              </w:numPr>
              <w:rPr>
                <w:bCs/>
                <w:color w:val="000000"/>
                <w:lang w:val="en-GB"/>
              </w:rPr>
            </w:pPr>
          </w:p>
          <w:p w14:paraId="0CFD22AB" w14:textId="79BA862F" w:rsidR="00FE7BF7" w:rsidRPr="00C94AD0" w:rsidRDefault="00660C28" w:rsidP="002C6684">
            <w:pPr>
              <w:pStyle w:val="FormatvorlageAufzhlungen2"/>
              <w:numPr>
                <w:ilvl w:val="0"/>
                <w:numId w:val="0"/>
              </w:numPr>
              <w:rPr>
                <w:bCs/>
                <w:color w:val="000000"/>
                <w:lang w:val="de-DE"/>
              </w:rPr>
            </w:pPr>
            <w:r w:rsidRPr="00C94AD0">
              <w:rPr>
                <w:bCs/>
                <w:color w:val="000000"/>
                <w:lang w:val="de-DE"/>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C94AD0" w:rsidRDefault="00660C28" w:rsidP="002C6684">
            <w:pPr>
              <w:pStyle w:val="FormatvorlageAufzhlungen2"/>
              <w:numPr>
                <w:ilvl w:val="0"/>
                <w:numId w:val="0"/>
              </w:numPr>
              <w:rPr>
                <w:bCs/>
                <w:color w:val="000000"/>
                <w:lang w:val="de-DE"/>
              </w:rPr>
            </w:pPr>
            <w:r w:rsidRPr="00C94AD0">
              <w:rPr>
                <w:bCs/>
                <w:color w:val="000000"/>
                <w:lang w:val="de-DE"/>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lastRenderedPageBreak/>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25" w:name="_Toc518304699"/>
            <w:bookmarkStart w:id="126" w:name="_Toc518310667"/>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10</w:t>
            </w:r>
            <w:r w:rsidRPr="00C94AD0">
              <w:rPr>
                <w:lang w:val="de-DE"/>
              </w:rPr>
              <w:fldChar w:fldCharType="end"/>
            </w:r>
            <w:r w:rsidRPr="00C94AD0">
              <w:rPr>
                <w:lang w:val="de-DE"/>
              </w:rPr>
              <w:t xml:space="preserve"> Amazon Developer Konsole</w:t>
            </w:r>
            <w:bookmarkEnd w:id="125"/>
            <w:bookmarkEnd w:id="126"/>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Intent</w:t>
            </w:r>
          </w:p>
          <w:p w14:paraId="780B1D5E" w14:textId="1E0ACE90" w:rsidR="004E5AD5"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Im linken Navigationsbereich kann das Interaction Model bearbeitet werden. </w:t>
            </w:r>
            <w:r w:rsidR="004E5AD5" w:rsidRPr="002A2BC2">
              <w:rPr>
                <w:rFonts w:cs="Arial"/>
                <w:bCs/>
                <w:color w:val="000000"/>
                <w:sz w:val="22"/>
                <w:szCs w:val="20"/>
                <w:lang w:val="de-DE"/>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27" w:name="_Toc518304700"/>
            <w:bookmarkStart w:id="128" w:name="_Toc518310668"/>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11</w:t>
            </w:r>
            <w:r w:rsidRPr="00C94AD0">
              <w:rPr>
                <w:lang w:val="de-DE"/>
              </w:rPr>
              <w:fldChar w:fldCharType="end"/>
            </w:r>
            <w:r w:rsidRPr="00C94AD0">
              <w:rPr>
                <w:lang w:val="de-DE"/>
              </w:rPr>
              <w:t xml:space="preserve"> Intent Temperatur</w:t>
            </w:r>
            <w:bookmarkEnd w:id="127"/>
            <w:bookmarkEnd w:id="128"/>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2A2BC2" w:rsidRDefault="00D9162F"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Unser Projekt stellt einen Intent zur Verfügung welcher </w:t>
            </w:r>
            <w:r w:rsidR="00F22259" w:rsidRPr="002A2BC2">
              <w:rPr>
                <w:rFonts w:cs="Arial"/>
                <w:bCs/>
                <w:color w:val="000000"/>
                <w:sz w:val="22"/>
                <w:szCs w:val="20"/>
                <w:lang w:val="de-DE"/>
              </w:rPr>
              <w:t>Messdaten des übergebenen Slots {deviceID} abfragt.</w:t>
            </w:r>
          </w:p>
          <w:p w14:paraId="15BE295B" w14:textId="0DA89C73"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Sample Utterances sind Triggerwords auf welche Alexa hört um den Intent zu triggern. Sprich wenn Alexa nach dem Invovking word („bestes projekt“) einer dieser Phrasen hört, wird der Intent durchgeführt und der Slot an </w:t>
            </w:r>
            <w:proofErr w:type="gramStart"/>
            <w:r w:rsidRPr="002A2BC2">
              <w:rPr>
                <w:rFonts w:cs="Arial"/>
                <w:bCs/>
                <w:color w:val="000000"/>
                <w:sz w:val="22"/>
                <w:szCs w:val="20"/>
                <w:lang w:val="de-DE"/>
              </w:rPr>
              <w:t>die Lambda</w:t>
            </w:r>
            <w:proofErr w:type="gramEnd"/>
            <w:r w:rsidRPr="002A2BC2">
              <w:rPr>
                <w:rFonts w:cs="Arial"/>
                <w:bCs/>
                <w:color w:val="000000"/>
                <w:sz w:val="22"/>
                <w:szCs w:val="20"/>
                <w:lang w:val="de-DE"/>
              </w:rPr>
              <w:t xml:space="preserve"> Funktion übergeben.</w:t>
            </w:r>
          </w:p>
          <w:p w14:paraId="5C1F887D" w14:textId="40C401AC" w:rsidR="00F22259" w:rsidRPr="002A2BC2" w:rsidRDefault="00F22259" w:rsidP="00371104">
            <w:pPr>
              <w:pStyle w:val="FormatvorlageAufzhlungen2"/>
              <w:numPr>
                <w:ilvl w:val="0"/>
                <w:numId w:val="0"/>
              </w:numPr>
              <w:rPr>
                <w:rFonts w:cs="Arial"/>
                <w:bCs/>
                <w:color w:val="000000"/>
                <w:sz w:val="22"/>
                <w:szCs w:val="20"/>
                <w:lang w:val="de-DE"/>
              </w:rPr>
            </w:pPr>
          </w:p>
          <w:p w14:paraId="617C1879" w14:textId="4B114F5A"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Beispielsweise wir wollen den Temperatur Intent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F22259">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Lambda Funktion</w:t>
            </w:r>
          </w:p>
          <w:p w14:paraId="35CBC254" w14:textId="1023467B" w:rsidR="00371104"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Unter der Kategorie Endpoint wird der </w:t>
            </w:r>
            <w:r w:rsidR="002346F3" w:rsidRPr="002A2BC2">
              <w:rPr>
                <w:rFonts w:cs="Arial"/>
                <w:bCs/>
                <w:color w:val="000000"/>
                <w:sz w:val="22"/>
                <w:szCs w:val="20"/>
                <w:lang w:val="de-DE"/>
              </w:rPr>
              <w:t xml:space="preserve">Link </w:t>
            </w:r>
            <w:proofErr w:type="gramStart"/>
            <w:r w:rsidR="002346F3" w:rsidRPr="002A2BC2">
              <w:rPr>
                <w:rFonts w:cs="Arial"/>
                <w:bCs/>
                <w:color w:val="000000"/>
                <w:sz w:val="22"/>
                <w:szCs w:val="20"/>
                <w:lang w:val="de-DE"/>
              </w:rPr>
              <w:t xml:space="preserve">der </w:t>
            </w:r>
            <w:r w:rsidR="008311AC" w:rsidRPr="002A2BC2">
              <w:rPr>
                <w:rFonts w:cs="Arial"/>
                <w:bCs/>
                <w:color w:val="000000"/>
                <w:sz w:val="22"/>
                <w:szCs w:val="20"/>
                <w:lang w:val="de-DE"/>
              </w:rPr>
              <w:t>Lambda</w:t>
            </w:r>
            <w:proofErr w:type="gramEnd"/>
            <w:r w:rsidR="008311AC" w:rsidRPr="002A2BC2">
              <w:rPr>
                <w:rFonts w:cs="Arial"/>
                <w:bCs/>
                <w:color w:val="000000"/>
                <w:sz w:val="22"/>
                <w:szCs w:val="20"/>
                <w:lang w:val="de-DE"/>
              </w:rPr>
              <w:t xml:space="preserve">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29" w:name="_Toc518304701"/>
            <w:bookmarkStart w:id="130" w:name="_Toc518310669"/>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12</w:t>
            </w:r>
            <w:r w:rsidRPr="00C94AD0">
              <w:rPr>
                <w:lang w:val="de-DE"/>
              </w:rPr>
              <w:fldChar w:fldCharType="end"/>
            </w:r>
            <w:r w:rsidRPr="00C94AD0">
              <w:rPr>
                <w:lang w:val="de-DE"/>
              </w:rPr>
              <w:t xml:space="preserve"> Lambda Funktion</w:t>
            </w:r>
            <w:bookmarkEnd w:id="129"/>
            <w:bookmarkEnd w:id="130"/>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Testen</w:t>
            </w:r>
          </w:p>
          <w:p w14:paraId="3984C8B4" w14:textId="1315E06C" w:rsidR="00AE7E06"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Prinzipiell ruft Alexa mit einem JSON Request via HTTP die Lambda Funktion auf.</w:t>
            </w:r>
          </w:p>
          <w:p w14:paraId="494F3A3E" w14:textId="60D57C44"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31" w:name="_Toc518304702"/>
            <w:bookmarkStart w:id="132" w:name="_Toc518310670"/>
            <w:r w:rsidRPr="000836C3">
              <w:rPr>
                <w:lang w:val="en-GB"/>
              </w:rPr>
              <w:t xml:space="preserve">Abbildung </w:t>
            </w:r>
            <w:r w:rsidRPr="00C94AD0">
              <w:rPr>
                <w:lang w:val="de-DE"/>
              </w:rPr>
              <w:fldChar w:fldCharType="begin"/>
            </w:r>
            <w:r w:rsidRPr="000836C3">
              <w:rPr>
                <w:lang w:val="en-GB"/>
              </w:rPr>
              <w:instrText xml:space="preserve"> SEQ Abbildung \* ARABIC </w:instrText>
            </w:r>
            <w:r w:rsidRPr="00C94AD0">
              <w:rPr>
                <w:lang w:val="de-DE"/>
              </w:rPr>
              <w:fldChar w:fldCharType="separate"/>
            </w:r>
            <w:r w:rsidRPr="000836C3">
              <w:rPr>
                <w:noProof/>
                <w:lang w:val="en-GB"/>
              </w:rPr>
              <w:t>13</w:t>
            </w:r>
            <w:r w:rsidRPr="00C94AD0">
              <w:rPr>
                <w:lang w:val="de-DE"/>
              </w:rPr>
              <w:fldChar w:fldCharType="end"/>
            </w:r>
            <w:r w:rsidRPr="000836C3">
              <w:rPr>
                <w:lang w:val="en-GB"/>
              </w:rPr>
              <w:t xml:space="preserve"> Testing Alexa Skill in Developer Konsole</w:t>
            </w:r>
            <w:bookmarkEnd w:id="131"/>
            <w:bookmarkEnd w:id="132"/>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Im JSON Input ist zu erkennen das der Slot deviceID mit dem Wert Küche an als Parameter beim Aufrufen der Lambda Funktion übergeben wird.</w:t>
            </w:r>
          </w:p>
          <w:p w14:paraId="6E5A7515" w14:textId="653A70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371104">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Lessons Learned</w:t>
            </w:r>
          </w:p>
          <w:p w14:paraId="2BEE30A1" w14:textId="7D2911A8" w:rsidR="00425414" w:rsidRPr="002A2BC2" w:rsidRDefault="00425414" w:rsidP="00425414">
            <w:pPr>
              <w:pStyle w:val="FormatvorlageAufzhlungen2"/>
              <w:numPr>
                <w:ilvl w:val="0"/>
                <w:numId w:val="45"/>
              </w:numPr>
              <w:rPr>
                <w:rFonts w:cs="Arial"/>
                <w:bCs/>
                <w:color w:val="000000"/>
                <w:sz w:val="22"/>
                <w:szCs w:val="20"/>
                <w:lang w:val="en-GB"/>
              </w:rPr>
            </w:pPr>
            <w:r w:rsidRPr="002A2BC2">
              <w:rPr>
                <w:rFonts w:cs="Arial"/>
                <w:bCs/>
                <w:color w:val="000000"/>
                <w:sz w:val="22"/>
                <w:szCs w:val="20"/>
                <w:lang w:val="en-GB"/>
              </w:rPr>
              <w:t xml:space="preserve">„You can do everything with JavaScript“ </w:t>
            </w:r>
            <w:r w:rsidRPr="002A2BC2">
              <w:rPr>
                <w:rFonts w:cs="Arial"/>
                <w:bCs/>
                <w:color w:val="000000"/>
                <w:sz w:val="22"/>
                <w:szCs w:val="20"/>
                <w:lang w:val="de-DE"/>
              </w:rPr>
              <w:sym w:font="Wingdings" w:char="F0E0"/>
            </w:r>
            <w:r w:rsidRPr="002A2BC2">
              <w:rPr>
                <w:rFonts w:cs="Arial"/>
                <w:bCs/>
                <w:color w:val="000000"/>
                <w:sz w:val="22"/>
                <w:szCs w:val="20"/>
                <w:lang w:val="en-GB"/>
              </w:rPr>
              <w:t xml:space="preserve"> </w:t>
            </w:r>
            <w:r w:rsidR="00EC7D91" w:rsidRPr="00980B1E">
              <w:rPr>
                <w:color w:val="000000"/>
                <w:sz w:val="22"/>
                <w:lang w:val="en-GB"/>
              </w:rPr>
              <w:t>nodeJS</w:t>
            </w:r>
            <w:r w:rsidRPr="002A2BC2">
              <w:rPr>
                <w:rFonts w:cs="Arial"/>
                <w:bCs/>
                <w:color w:val="000000"/>
                <w:sz w:val="22"/>
                <w:szCs w:val="20"/>
                <w:lang w:val="en-GB"/>
              </w:rPr>
              <w:t xml:space="preserve"> eignet sich als Backendsprache sehr gut</w:t>
            </w:r>
          </w:p>
          <w:p w14:paraId="33D5D790" w14:textId="23143D3D" w:rsidR="00C94AD0" w:rsidRPr="002A2BC2" w:rsidRDefault="00C94AD0" w:rsidP="00425414">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Interaction Model muss gut durchdacht werde, anfangs hatten wir große Probleme das Alexa nicht ausgeführt hat bzw. einen andere Skill durchgeführt hat, dazu kommt das Alexa keinen Dialekt versteht z.B. wird „frag“ nicht verstanden </w:t>
            </w:r>
            <w:r w:rsidRPr="002A2BC2">
              <w:rPr>
                <w:rFonts w:cs="Arial"/>
                <w:bCs/>
                <w:color w:val="000000"/>
                <w:sz w:val="22"/>
                <w:szCs w:val="20"/>
                <w:lang w:val="de-DE"/>
              </w:rPr>
              <w:sym w:font="Wingdings" w:char="F0E0"/>
            </w:r>
            <w:r w:rsidRPr="002A2BC2">
              <w:rPr>
                <w:rFonts w:cs="Arial"/>
                <w:bCs/>
                <w:color w:val="000000"/>
                <w:sz w:val="22"/>
                <w:szCs w:val="20"/>
                <w:lang w:val="de-DE"/>
              </w:rPr>
              <w:t xml:space="preserve"> „frage“ wäre das richtige Linkingword um Invoking mit Intent zu verbinden</w:t>
            </w:r>
          </w:p>
          <w:p w14:paraId="2C45799D" w14:textId="5B121ED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Postman hat einen netten Code Generator (https://www.getpostman.com/)</w:t>
            </w:r>
          </w:p>
          <w:p w14:paraId="6136D308" w14:textId="145EFBF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„Never Ever use your AMEX for AWS“ </w:t>
            </w:r>
            <w:r w:rsidRPr="002A2BC2">
              <w:rPr>
                <w:rFonts w:cs="Arial"/>
                <w:bCs/>
                <w:color w:val="000000"/>
                <w:sz w:val="22"/>
                <w:szCs w:val="20"/>
                <w:lang w:val="de-DE"/>
              </w:rPr>
              <w:sym w:font="Wingdings" w:char="F0E0"/>
            </w:r>
            <w:r w:rsidRPr="002A2BC2">
              <w:rPr>
                <w:rFonts w:cs="Arial"/>
                <w:bCs/>
                <w:color w:val="000000"/>
                <w:sz w:val="22"/>
                <w:szCs w:val="20"/>
                <w:lang w:val="de-DE"/>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ASK CLI </w:t>
            </w:r>
            <w:r w:rsidRPr="002A2BC2">
              <w:rPr>
                <w:rFonts w:cs="Arial"/>
                <w:bCs/>
                <w:color w:val="000000"/>
                <w:sz w:val="22"/>
                <w:szCs w:val="20"/>
                <w:lang w:val="de-DE"/>
              </w:rPr>
              <w:sym w:font="Wingdings" w:char="F0E0"/>
            </w:r>
            <w:r w:rsidRPr="002A2BC2">
              <w:rPr>
                <w:rFonts w:cs="Arial"/>
                <w:bCs/>
                <w:color w:val="000000"/>
                <w:sz w:val="22"/>
                <w:szCs w:val="20"/>
                <w:lang w:val="de-DE"/>
              </w:rPr>
              <w:t xml:space="preserve"> gutes Tool zum Verwalten vom Alexa Skills</w:t>
            </w:r>
          </w:p>
          <w:p w14:paraId="09CC69FC" w14:textId="7F090805" w:rsidR="00D63ADD" w:rsidRPr="002A2BC2" w:rsidRDefault="00D63ADD" w:rsidP="00D63ADD">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AWS bietet direkt ein Service an um Big Data welche von IoT Devices kommen (z.B. unserer Wetterstation) via Amazon Kinesis zu analyiseren</w:t>
            </w:r>
          </w:p>
          <w:p w14:paraId="4D6419D6" w14:textId="2848D27C" w:rsidR="00D63ADD" w:rsidRPr="002A2BC2" w:rsidRDefault="00D63ADD" w:rsidP="00D63ADD">
            <w:pPr>
              <w:pStyle w:val="FormatvorlageAufzhlungen2"/>
              <w:numPr>
                <w:ilvl w:val="0"/>
                <w:numId w:val="0"/>
              </w:numPr>
              <w:rPr>
                <w:rFonts w:cs="Arial"/>
                <w:bCs/>
                <w:color w:val="000000"/>
                <w:sz w:val="22"/>
                <w:szCs w:val="20"/>
                <w:lang w:val="de-DE"/>
              </w:rPr>
            </w:pPr>
          </w:p>
          <w:p w14:paraId="36C41195" w14:textId="4061FD2A" w:rsidR="00D63ADD" w:rsidRPr="002A2BC2" w:rsidRDefault="00D63ADD" w:rsidP="00D63ADD">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Further Work</w:t>
            </w:r>
          </w:p>
          <w:p w14:paraId="4B13265E" w14:textId="63B80265" w:rsidR="00EC0629" w:rsidRPr="002A2BC2" w:rsidRDefault="00D63ADD" w:rsidP="00EC0629">
            <w:pPr>
              <w:pStyle w:val="FormatvorlageAufzhlungen2"/>
              <w:numPr>
                <w:ilvl w:val="0"/>
                <w:numId w:val="0"/>
              </w:numPr>
              <w:rPr>
                <w:rFonts w:cs="Arial"/>
                <w:bCs/>
                <w:color w:val="000000"/>
                <w:sz w:val="22"/>
                <w:szCs w:val="20"/>
                <w:u w:val="single"/>
                <w:lang w:val="de-DE"/>
              </w:rPr>
            </w:pPr>
            <w:r w:rsidRPr="002A2BC2">
              <w:rPr>
                <w:rFonts w:cs="Arial"/>
                <w:bCs/>
                <w:color w:val="000000"/>
                <w:sz w:val="22"/>
                <w:szCs w:val="20"/>
                <w:lang w:val="de-DE"/>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33" w:name="_Toc518313142"/>
            <w:r w:rsidRPr="00EC0629">
              <w:t>Verwendete Tools:</w:t>
            </w:r>
            <w:bookmarkEnd w:id="133"/>
          </w:p>
          <w:p w14:paraId="10330750" w14:textId="097450BD" w:rsidR="00EC0629" w:rsidRPr="00EC0629" w:rsidRDefault="00EC0629" w:rsidP="0001361C">
            <w:pPr>
              <w:pStyle w:val="Listenabsatz"/>
              <w:numPr>
                <w:ilvl w:val="0"/>
                <w:numId w:val="26"/>
              </w:numPr>
              <w:spacing w:line="360" w:lineRule="auto"/>
              <w:jc w:val="both"/>
              <w:rPr>
                <w:lang w:val="en-US"/>
              </w:rPr>
            </w:pPr>
            <w:r w:rsidRPr="00EC0629">
              <w:rPr>
                <w:lang w:val="en-US"/>
              </w:rPr>
              <w:t>Visual Studio Code (</w:t>
            </w:r>
            <w:hyperlink r:id="rId42"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01361C">
            <w:pPr>
              <w:pStyle w:val="Listenabsatz"/>
              <w:numPr>
                <w:ilvl w:val="0"/>
                <w:numId w:val="26"/>
              </w:numPr>
              <w:spacing w:line="360" w:lineRule="auto"/>
              <w:jc w:val="both"/>
            </w:pPr>
            <w:proofErr w:type="gramStart"/>
            <w:r w:rsidRPr="00C94AD0">
              <w:t>nodeJS</w:t>
            </w:r>
            <w:r>
              <w:t xml:space="preserve">  (</w:t>
            </w:r>
            <w:proofErr w:type="gramEnd"/>
            <w:r w:rsidR="00766A39">
              <w:fldChar w:fldCharType="begin"/>
            </w:r>
            <w:r w:rsidR="00766A39">
              <w:instrText xml:space="preserve"> HYPERLINK "https://nodejs.org/en/" </w:instrText>
            </w:r>
            <w:r w:rsidR="00766A39">
              <w:fldChar w:fldCharType="separate"/>
            </w:r>
            <w:r w:rsidRPr="00EC0629">
              <w:rPr>
                <w:rStyle w:val="Hyperlink"/>
                <w:rFonts w:ascii="Times New Roman" w:hAnsi="Times New Roman"/>
                <w:sz w:val="24"/>
              </w:rPr>
              <w:t>https://nodejs.org/en/</w:t>
            </w:r>
            <w:r w:rsidR="00766A39">
              <w:rPr>
                <w:rStyle w:val="Hyperlink"/>
                <w:rFonts w:ascii="Times New Roman" w:hAnsi="Times New Roman"/>
                <w:sz w:val="24"/>
              </w:rPr>
              <w:fldChar w:fldCharType="end"/>
            </w:r>
            <w:r>
              <w:t>)</w:t>
            </w:r>
          </w:p>
          <w:p w14:paraId="4EBBECB9" w14:textId="0E792F36" w:rsidR="00EC0629" w:rsidRDefault="00EC0629" w:rsidP="0001361C">
            <w:pPr>
              <w:pStyle w:val="Listenabsatz"/>
              <w:numPr>
                <w:ilvl w:val="0"/>
                <w:numId w:val="26"/>
              </w:numPr>
              <w:spacing w:line="360" w:lineRule="auto"/>
              <w:jc w:val="both"/>
              <w:rPr>
                <w:lang w:val="en-US"/>
              </w:rPr>
            </w:pPr>
            <w:r w:rsidRPr="00EC0629">
              <w:rPr>
                <w:lang w:val="en-US"/>
              </w:rPr>
              <w:t>ASK CLI (</w:t>
            </w:r>
            <w:hyperlink r:id="rId43"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01361C">
            <w:pPr>
              <w:pStyle w:val="Listenabsatz"/>
              <w:numPr>
                <w:ilvl w:val="0"/>
                <w:numId w:val="26"/>
              </w:numPr>
              <w:spacing w:line="360" w:lineRule="auto"/>
              <w:jc w:val="both"/>
              <w:rPr>
                <w:lang w:val="en-US"/>
              </w:rPr>
            </w:pPr>
            <w:r w:rsidRPr="00EC0629">
              <w:rPr>
                <w:lang w:val="en-US"/>
              </w:rPr>
              <w:t>Amazon Developer Console (</w:t>
            </w:r>
            <w:hyperlink r:id="rId44"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EC0629">
            <w:pPr>
              <w:pStyle w:val="Listenabsatz"/>
              <w:numPr>
                <w:ilvl w:val="0"/>
                <w:numId w:val="26"/>
              </w:numPr>
              <w:spacing w:line="360" w:lineRule="auto"/>
              <w:jc w:val="both"/>
              <w:rPr>
                <w:lang w:val="en-US"/>
              </w:rPr>
            </w:pPr>
            <w:r>
              <w:rPr>
                <w:lang w:val="en-US"/>
              </w:rPr>
              <w:t>AWS Lambda (</w:t>
            </w:r>
            <w:hyperlink r:id="rId45"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01361C">
            <w:pPr>
              <w:pStyle w:val="Listenabsatz"/>
              <w:numPr>
                <w:ilvl w:val="0"/>
                <w:numId w:val="26"/>
              </w:numPr>
              <w:spacing w:line="360" w:lineRule="auto"/>
              <w:jc w:val="both"/>
              <w:rPr>
                <w:lang w:val="en-US"/>
              </w:rPr>
            </w:pPr>
            <w:r w:rsidRPr="00EC0629">
              <w:rPr>
                <w:lang w:val="en-US"/>
              </w:rPr>
              <w:t>Postman (</w:t>
            </w:r>
            <w:hyperlink r:id="rId46"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34" w:name="_Toc518260556"/>
            <w:bookmarkStart w:id="135" w:name="_Toc518313143"/>
            <w:r w:rsidRPr="00EC7D91">
              <w:lastRenderedPageBreak/>
              <w:t>AP: Frontend Implementierung</w:t>
            </w:r>
            <w:bookmarkEnd w:id="134"/>
            <w:bookmarkEnd w:id="135"/>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bookmarkStart w:id="136" w:name="_Toc518313144"/>
            <w:r>
              <w:t>Verantwortlicher: Stephan Nöhrer</w:t>
            </w:r>
            <w:bookmarkEnd w:id="136"/>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37" w:name="_Toc518246290"/>
            <w:r w:rsidRPr="00B423A7">
              <w:rPr>
                <w:lang w:val="de-AT"/>
              </w:rPr>
              <w:t>Das Frontend stellt die Schnittstelle</w:t>
            </w:r>
            <w:r>
              <w:rPr>
                <w:lang w:val="de-AT"/>
              </w:rPr>
              <w:t xml:space="preserve"> zwischen dem Backend und den Benutzern der Web App dar. Wie im Arbeitspaket </w:t>
            </w:r>
            <w:proofErr w:type="gramStart"/>
            <w:r>
              <w:rPr>
                <w:lang w:val="de-AT"/>
              </w:rPr>
              <w:t>Backend</w:t>
            </w:r>
            <w:proofErr w:type="gramEnd"/>
            <w:r>
              <w:rPr>
                <w:lang w:val="de-AT"/>
              </w:rPr>
              <w:t xml:space="preserve">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Zusätzlich bietet das Frontend die Anzeige von Echtzeitdaten und historischen Daten an, wobei die historischen Daten im Prototyp nur eingeschränkt zur Verfügung stehen, um die Datenbank in der Azure Cloud nicht übermäßig zu beanspruchen.</w:t>
            </w:r>
            <w:bookmarkEnd w:id="137"/>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38" w:name="_Toc518313145"/>
            <w:r>
              <w:t>Verwendete Tools</w:t>
            </w:r>
            <w:bookmarkEnd w:id="138"/>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lastRenderedPageBreak/>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SQL Operations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Zum Verwalten von Azure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39" w:name="_Toc518313146"/>
            <w:r>
              <w:lastRenderedPageBreak/>
              <w:t>JavaScript, CSS und Tools</w:t>
            </w:r>
            <w:bookmarkEnd w:id="139"/>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766A39" w:rsidP="005C1664">
            <w:pPr>
              <w:pStyle w:val="FormatvorlageAufzhlungen2"/>
              <w:spacing w:line="312" w:lineRule="auto"/>
              <w:rPr>
                <w:lang w:val="en-GB"/>
              </w:rPr>
            </w:pPr>
            <w:hyperlink r:id="rId47" w:history="1">
              <w:r w:rsidR="005C1664" w:rsidRPr="00886412">
                <w:rPr>
                  <w:rStyle w:val="Hyperlink"/>
                  <w:lang w:val="en-GB"/>
                </w:rPr>
                <w:t>Gulp</w:t>
              </w:r>
            </w:hyperlink>
          </w:p>
          <w:p w14:paraId="2E6D82C9" w14:textId="77777777" w:rsidR="005C1664" w:rsidRDefault="00766A39" w:rsidP="005C1664">
            <w:pPr>
              <w:pStyle w:val="FormatvorlageAufzhlungen2"/>
              <w:spacing w:line="312" w:lineRule="auto"/>
            </w:pPr>
            <w:hyperlink r:id="rId48" w:history="1">
              <w:r w:rsidR="005C1664" w:rsidRPr="00886412">
                <w:rPr>
                  <w:rStyle w:val="Hyperlink"/>
                </w:rPr>
                <w:t>Bootstrap</w:t>
              </w:r>
            </w:hyperlink>
          </w:p>
          <w:p w14:paraId="3A3F1B42" w14:textId="77777777" w:rsidR="005C1664" w:rsidRDefault="00766A39" w:rsidP="005C1664">
            <w:pPr>
              <w:pStyle w:val="FormatvorlageAufzhlungen2"/>
              <w:spacing w:line="312" w:lineRule="auto"/>
            </w:pPr>
            <w:hyperlink r:id="rId49" w:history="1">
              <w:r w:rsidR="005C1664" w:rsidRPr="00956584">
                <w:rPr>
                  <w:rStyle w:val="Hyperlink"/>
                </w:rPr>
                <w:t>jQuery</w:t>
              </w:r>
            </w:hyperlink>
          </w:p>
          <w:p w14:paraId="22057C55" w14:textId="77777777" w:rsidR="005C1664" w:rsidRDefault="00766A39" w:rsidP="005C1664">
            <w:pPr>
              <w:pStyle w:val="FormatvorlageAufzhlungen2"/>
              <w:spacing w:line="312" w:lineRule="auto"/>
            </w:pPr>
            <w:hyperlink r:id="rId50" w:history="1">
              <w:r w:rsidR="005C1664" w:rsidRPr="00886412">
                <w:rPr>
                  <w:rStyle w:val="Hyperlink"/>
                </w:rPr>
                <w:t>Font Awesome</w:t>
              </w:r>
            </w:hyperlink>
          </w:p>
          <w:p w14:paraId="477F9C0D" w14:textId="77777777" w:rsidR="005C1664" w:rsidRDefault="00766A39" w:rsidP="005C1664">
            <w:pPr>
              <w:pStyle w:val="FormatvorlageAufzhlungen2"/>
              <w:spacing w:line="312" w:lineRule="auto"/>
            </w:pPr>
            <w:hyperlink r:id="rId51" w:history="1">
              <w:r w:rsidR="005C1664" w:rsidRPr="00886412">
                <w:rPr>
                  <w:rStyle w:val="Hyperlink"/>
                </w:rPr>
                <w:t>Parallax.js</w:t>
              </w:r>
            </w:hyperlink>
          </w:p>
          <w:p w14:paraId="05926A08" w14:textId="77777777" w:rsidR="005C1664" w:rsidRPr="00187545" w:rsidRDefault="00766A39" w:rsidP="005C1664">
            <w:pPr>
              <w:pStyle w:val="FormatvorlageAufzhlungen2"/>
              <w:spacing w:line="312" w:lineRule="auto"/>
              <w:rPr>
                <w:rStyle w:val="Hyperlink"/>
                <w:rFonts w:ascii="Times New Roman" w:hAnsi="Times New Roman"/>
                <w:color w:val="auto"/>
                <w:sz w:val="24"/>
              </w:rPr>
            </w:pPr>
            <w:hyperlink r:id="rId52" w:history="1">
              <w:r w:rsidR="005C1664" w:rsidRPr="00886412">
                <w:rPr>
                  <w:rStyle w:val="Hyperlink"/>
                </w:rPr>
                <w:t>Popper.js</w:t>
              </w:r>
            </w:hyperlink>
          </w:p>
          <w:p w14:paraId="207934E8" w14:textId="30201BB5" w:rsidR="00187545" w:rsidRDefault="00766A39" w:rsidP="005C1664">
            <w:pPr>
              <w:pStyle w:val="FormatvorlageAufzhlungen2"/>
              <w:spacing w:line="312" w:lineRule="auto"/>
            </w:pPr>
            <w:hyperlink r:id="rId53" w:history="1">
              <w:r w:rsidR="00187545" w:rsidRPr="00187545">
                <w:rPr>
                  <w:rStyle w:val="Hyperlink"/>
                </w:rPr>
                <w:t>Bootstrap Toogle</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40" w:name="_Toc518313147"/>
            <w:r>
              <w:t>Vorgehensweise</w:t>
            </w:r>
            <w:bookmarkEnd w:id="140"/>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Nach Erstellung des ersten Controllers und dessen Model wurde eine Index-Seite im Razor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 xml:space="preserve">Als nächstes wurde das Master-Template „_Layout“ erstellt, welches von den </w:t>
            </w:r>
            <w:proofErr w:type="gramStart"/>
            <w:r>
              <w:rPr>
                <w:lang w:val="de-AT"/>
              </w:rPr>
              <w:t>meisten  Views</w:t>
            </w:r>
            <w:proofErr w:type="gramEnd"/>
            <w:r>
              <w:rPr>
                <w:lang w:val="de-AT"/>
              </w:rPr>
              <w:t>,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t xml:space="preserve">Die meisten JavaScript-Libraries und CSS-Dateien standen bereits fest, sollten jedoch auf eine möglichst simple Art und Weise hinzugefügt, verändert oder entfernt werden können. Dazu sollte ein spezielles Build-Tool verwendet werden. Ich recherchierte einige dieser Tools, entschied mich jedoch nach kurzer Analyse für Gulp.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r>
              <w:rPr>
                <w:lang w:val="de-AT"/>
              </w:rPr>
              <w:t xml:space="preserve">Gulp sowie eine Vielzahl an Node Modules wird bei der Installation von Visual Studio mit dem Web Development Workload automatisch installiert. Damit es in dem Projekt verwendet werden kann, müssen in einer </w:t>
            </w:r>
            <w:proofErr w:type="gramStart"/>
            <w:r>
              <w:rPr>
                <w:lang w:val="de-AT"/>
              </w:rPr>
              <w:t>package,json</w:t>
            </w:r>
            <w:proofErr w:type="gramEnd"/>
            <w:r>
              <w:rPr>
                <w:lang w:val="de-AT"/>
              </w:rPr>
              <w:t xml:space="preserve"> Datei lediglich die gewünschten Dependencies eingetragen und eine gulpfile.js Datei erstellt werden. In der gulpfile.js Datei werden die gewünschten Tasks in JavaScript geschrieben. Zu installierende Node Modules werden in einer </w:t>
            </w:r>
            <w:proofErr w:type="gramStart"/>
            <w:r>
              <w:rPr>
                <w:lang w:val="de-AT"/>
              </w:rPr>
              <w:t>assetsconfig.json</w:t>
            </w:r>
            <w:proofErr w:type="gramEnd"/>
            <w:r>
              <w:rPr>
                <w:lang w:val="de-AT"/>
              </w:rPr>
              <w:t xml:space="preserve"> Datei eingetragen. Mithilfe eines Watch-Tasks werden Änderungen in der </w:t>
            </w:r>
            <w:proofErr w:type="gramStart"/>
            <w:r>
              <w:rPr>
                <w:lang w:val="de-AT"/>
              </w:rPr>
              <w:t>assetsconfig.json</w:t>
            </w:r>
            <w:proofErr w:type="gramEnd"/>
            <w:r>
              <w:rPr>
                <w:lang w:val="de-AT"/>
              </w:rPr>
              <w:t xml:space="preserve"> Datei automatisch von Gulp erkannt und in das wwwroot-Verzeichnis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r>
              <w:rPr>
                <w:lang w:val="de-AT"/>
              </w:rPr>
              <w:t xml:space="preserve">jQuery, Bootstrap und andere benötigte Pakete wurden in der </w:t>
            </w:r>
            <w:proofErr w:type="gramStart"/>
            <w:r>
              <w:rPr>
                <w:lang w:val="de-AT"/>
              </w:rPr>
              <w:t>assetsconfig.json</w:t>
            </w:r>
            <w:proofErr w:type="gramEnd"/>
            <w:r>
              <w:rPr>
                <w:lang w:val="de-AT"/>
              </w:rPr>
              <w:t xml:space="preserve">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responsive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Ein großes Thema war die Darstellung von Echtzeitdaten. Das Backend stellte bereits einen SignalR für serverseitiges Pushen von Daten zur Verfügung. Ich begann die Recherche nach einer Library zur Anzeige von Charts. Relativ rasch wurde ich auf Chart.js aufmerksam und fand sogar ein Beispiel, das SignalR verwendete. Die Installation war dank Gulp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lastRenderedPageBreak/>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Nach dem Drehen einiger Schrauben und dem Lesen unzähliger Stackoverflow-Posts,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 xml:space="preserve">Beim Bearbeiten wird ein Modal geöffnet, was an sich kein Problem darstellt, jedoch bildete ich mir ein, dass die Aktivierung beziehungsweise Deaktivierung eines Devices mittels Toggle Switch zu geschehen hat. Die View zum Bearbeiten wird als </w:t>
            </w:r>
            <w:proofErr w:type="gramStart"/>
            <w:r>
              <w:rPr>
                <w:lang w:val="de-AT"/>
              </w:rPr>
              <w:t>Partial</w:t>
            </w:r>
            <w:proofErr w:type="gramEnd"/>
            <w:r>
              <w:rPr>
                <w:lang w:val="de-AT"/>
              </w:rPr>
              <w:t xml:space="preserve"> View von einem Ajax Call generiert. Beim erstmaligen Öffnen des Modal‘s,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 xml:space="preserve">Durch </w:t>
            </w:r>
            <w:proofErr w:type="gramStart"/>
            <w:r>
              <w:rPr>
                <w:lang w:val="de-AT"/>
              </w:rPr>
              <w:t>den Ajax</w:t>
            </w:r>
            <w:proofErr w:type="gramEnd"/>
            <w:r>
              <w:rPr>
                <w:lang w:val="de-AT"/>
              </w:rPr>
              <w:t xml:space="preserve"> Call verlor der Toggle seine Eigenschaften. Beim ersten Mal funktionierte es, weil die benötigten Referenzen durch den Server gegeben waren, aber danach clientseitig nicht mehr. Die Lösung war eine Erweiterung des Ajax Abschnitts. Der Toggle Switch wurde nun nach Erstellung des Modal‘s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1304925"/>
                          </a:xfrm>
                          <a:prstGeom prst="rect">
                            <a:avLst/>
                          </a:prstGeom>
                        </pic:spPr>
                      </pic:pic>
                    </a:graphicData>
                  </a:graphic>
                </wp:inline>
              </w:drawing>
            </w:r>
          </w:p>
          <w:p w14:paraId="0200C56B" w14:textId="77777777" w:rsidR="005C1664" w:rsidRDefault="005C1664" w:rsidP="0001361C">
            <w:pPr>
              <w:pStyle w:val="Beschriftung"/>
              <w:jc w:val="center"/>
              <w:rPr>
                <w:sz w:val="24"/>
              </w:rPr>
            </w:pPr>
            <w:bookmarkStart w:id="141" w:name="_Toc518304703"/>
            <w:bookmarkStart w:id="142" w:name="_Toc518310671"/>
            <w:r>
              <w:t xml:space="preserve">Abbildung </w:t>
            </w:r>
            <w:fldSimple w:instr=" SEQ Abbildung \* ARABIC ">
              <w:r>
                <w:rPr>
                  <w:noProof/>
                </w:rPr>
                <w:t>9</w:t>
              </w:r>
            </w:fldSimple>
            <w:r>
              <w:t xml:space="preserve"> Lösung für Bootstrap Toggle Problem</w:t>
            </w:r>
            <w:bookmarkEnd w:id="141"/>
            <w:bookmarkEnd w:id="142"/>
          </w:p>
          <w:p w14:paraId="72A256DC" w14:textId="77777777" w:rsidR="005C1664" w:rsidRDefault="005C1664" w:rsidP="0001361C">
            <w:pPr>
              <w:spacing w:line="360" w:lineRule="auto"/>
              <w:ind w:left="435"/>
              <w:jc w:val="both"/>
              <w:rPr>
                <w:lang w:val="de-AT"/>
              </w:rPr>
            </w:pPr>
            <w:r>
              <w:rPr>
                <w:lang w:val="de-AT"/>
              </w:rPr>
              <w:lastRenderedPageBreak/>
              <w:t>In der letzten Phase wurde wie bereits erwähnt die Darstellung beinahe vollständig verändert. Aufgrund neu gewonnener Erkenntnisse während eines Projekts für die Lehrveranstaltung Information Engineering, wollte ich das Aussehen „verbessern“. Das Menu wurde mittels Parallax.js um ein Scroll-bares Image erweitert. Ebenso kam ein Footer hinzu und generell wurde Wert auf Responsiveness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E75A8D" w:rsidRPr="00FF4365" w14:paraId="65240A5B" w14:textId="77777777" w:rsidTr="00766A39">
        <w:tc>
          <w:tcPr>
            <w:tcW w:w="9638" w:type="dxa"/>
            <w:gridSpan w:val="2"/>
            <w:tcBorders>
              <w:top w:val="nil"/>
              <w:bottom w:val="nil"/>
            </w:tcBorders>
            <w:shd w:val="clear" w:color="auto" w:fill="auto"/>
          </w:tcPr>
          <w:p w14:paraId="2A32423E" w14:textId="77777777" w:rsidR="00E75A8D" w:rsidRPr="00FF4365" w:rsidRDefault="00E75A8D" w:rsidP="00766A39">
            <w:pPr>
              <w:pStyle w:val="berschrift3"/>
            </w:pPr>
            <w:r>
              <w:t>Lessons learned</w:t>
            </w:r>
          </w:p>
        </w:tc>
      </w:tr>
      <w:tr w:rsidR="00E75A8D" w:rsidRPr="005427D8" w14:paraId="65491D26" w14:textId="77777777" w:rsidTr="00766A39">
        <w:trPr>
          <w:gridAfter w:val="1"/>
          <w:wAfter w:w="170" w:type="dxa"/>
        </w:trPr>
        <w:tc>
          <w:tcPr>
            <w:tcW w:w="9468" w:type="dxa"/>
            <w:tcBorders>
              <w:top w:val="single" w:sz="4" w:space="0" w:color="auto"/>
              <w:bottom w:val="nil"/>
            </w:tcBorders>
            <w:shd w:val="clear" w:color="auto" w:fill="auto"/>
          </w:tcPr>
          <w:p w14:paraId="32AE29FD" w14:textId="77777777" w:rsidR="00E75A8D" w:rsidRPr="00A84A55" w:rsidRDefault="00E75A8D" w:rsidP="00766A39">
            <w:pPr>
              <w:spacing w:line="360" w:lineRule="auto"/>
              <w:ind w:left="435"/>
              <w:jc w:val="both"/>
              <w:rPr>
                <w:bCs/>
                <w:color w:val="000000"/>
                <w:lang w:val="de-AT"/>
              </w:rPr>
            </w:pPr>
          </w:p>
          <w:p w14:paraId="5E8D9C16" w14:textId="77777777" w:rsidR="00E75A8D" w:rsidRDefault="00E75A8D" w:rsidP="00766A39">
            <w:pPr>
              <w:spacing w:line="360" w:lineRule="auto"/>
              <w:ind w:left="435"/>
              <w:jc w:val="both"/>
              <w:rPr>
                <w:lang w:val="de-AT"/>
              </w:rPr>
            </w:pPr>
            <w:r>
              <w:rPr>
                <w:lang w:val="de-AT"/>
              </w:rPr>
              <w:t>Meine Top 3 Lessons Learned</w:t>
            </w:r>
          </w:p>
          <w:p w14:paraId="79A9D546" w14:textId="77777777" w:rsidR="00E75A8D" w:rsidRDefault="00E75A8D" w:rsidP="00E75A8D">
            <w:pPr>
              <w:pStyle w:val="Listenabsatz"/>
              <w:numPr>
                <w:ilvl w:val="0"/>
                <w:numId w:val="48"/>
              </w:numPr>
              <w:spacing w:line="360" w:lineRule="auto"/>
              <w:jc w:val="both"/>
              <w:rPr>
                <w:lang w:val="de-AT"/>
              </w:rPr>
            </w:pPr>
            <w:r>
              <w:rPr>
                <w:lang w:val="de-AT"/>
              </w:rPr>
              <w:t>Frontend nimmt viel Zeit in Anspruch. Viel mehr Zeit als ich erwartet hatte. Cascading Style Sheets sind eine Geschichte für sich. Jede kleine Änderung mündet eventuell in einer Katastrophe. Und Katastrophen gab es hierbei einige. Ein Tool, das ich während meiner Arbeit sehr zu schätzen gelernt habe, ist Chrome DevTools. – Danke Google.</w:t>
            </w:r>
          </w:p>
          <w:p w14:paraId="0367E41B" w14:textId="77777777" w:rsidR="00E75A8D" w:rsidRDefault="00E75A8D" w:rsidP="00E75A8D">
            <w:pPr>
              <w:pStyle w:val="Listenabsatz"/>
              <w:numPr>
                <w:ilvl w:val="0"/>
                <w:numId w:val="48"/>
              </w:numPr>
              <w:spacing w:line="360" w:lineRule="auto"/>
              <w:jc w:val="both"/>
              <w:rPr>
                <w:lang w:val="de-AT"/>
              </w:rPr>
            </w:pPr>
            <w:r>
              <w:rPr>
                <w:lang w:val="de-AT"/>
              </w:rPr>
              <w:t>AJAX ist fein, bis es irgendwann nicht mehr fein ist. Bei der Implementierung von Bootstrap Toogle und einem über AJAX erstellten Modal-Fenster, wurde viel Zeit verbraten, bis ich den dynamischen Aspekt clientseitiger Entwicklung verstanden habe. Hier hat mir vor allem Stackoverflow sehr geholfen.</w:t>
            </w:r>
          </w:p>
          <w:p w14:paraId="156C0392" w14:textId="552417CD" w:rsidR="00E75A8D" w:rsidRPr="00E75A8D" w:rsidRDefault="00E75A8D" w:rsidP="00E75A8D">
            <w:pPr>
              <w:pStyle w:val="Listenabsatz"/>
              <w:numPr>
                <w:ilvl w:val="0"/>
                <w:numId w:val="48"/>
              </w:numPr>
              <w:spacing w:line="360" w:lineRule="auto"/>
              <w:jc w:val="both"/>
              <w:rPr>
                <w:lang w:val="de-AT"/>
              </w:rPr>
            </w:pPr>
            <w:r>
              <w:rPr>
                <w:lang w:val="de-AT"/>
              </w:rPr>
              <w:t xml:space="preserve">Es kommt immer anders als man denkt beziehungsweise agil bleiben. Der ursprüngliche UI-Plan konnte von mir aufgrund mangelnder Erfahrung nicht 1:1 umgesetzt werden. Es ist zwar wichtig nicht sofort aufzugeben, aber ein Zeitlimit sollte man sich auf jeden Fall setzen. Wenn es nicht funktioniert wie man möchte, weil man eventuell Vorstellungen hatte, die nicht zu erfüllen sind, sollte man sich nach eingehender Analyse und besserem Verständnis für die Materie eingestehen, dass es eben genau so umsetzbar ist. Dann hilft </w:t>
            </w:r>
            <w:proofErr w:type="gramStart"/>
            <w:r>
              <w:rPr>
                <w:lang w:val="de-AT"/>
              </w:rPr>
              <w:t>es  einen</w:t>
            </w:r>
            <w:proofErr w:type="gramEnd"/>
            <w:r>
              <w:rPr>
                <w:lang w:val="de-AT"/>
              </w:rPr>
              <w:t xml:space="preserve"> Moment Pause zu machen und im Anschluss einen neuen Weg zu beschreiten.</w:t>
            </w:r>
          </w:p>
          <w:p w14:paraId="6BD1A8E4" w14:textId="77777777" w:rsidR="00E75A8D" w:rsidRPr="005427D8" w:rsidRDefault="00E75A8D" w:rsidP="00766A39">
            <w:pPr>
              <w:pStyle w:val="FormatvorlageAufzhlungen2"/>
              <w:numPr>
                <w:ilvl w:val="0"/>
                <w:numId w:val="0"/>
              </w:numPr>
              <w:spacing w:line="312" w:lineRule="auto"/>
              <w:rPr>
                <w:bCs/>
                <w:color w:val="000000"/>
                <w:sz w:val="20"/>
                <w:szCs w:val="20"/>
              </w:rPr>
            </w:pPr>
          </w:p>
        </w:tc>
      </w:tr>
    </w:tbl>
    <w:p w14:paraId="2A8A40DB" w14:textId="77777777" w:rsidR="00E75A8D" w:rsidRPr="00E75A8D" w:rsidRDefault="00E75A8D" w:rsidP="00D34D6E"/>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43" w:name="_Toc518168778"/>
            <w:bookmarkStart w:id="144" w:name="_Toc518260557"/>
            <w:bookmarkStart w:id="145" w:name="_Toc518313148"/>
            <w:r w:rsidRPr="00EC7D91">
              <w:t>AP: Embedded Integration</w:t>
            </w:r>
            <w:bookmarkEnd w:id="143"/>
            <w:bookmarkEnd w:id="144"/>
            <w:bookmarkEnd w:id="145"/>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46" w:name="_Toc518313149"/>
            <w:r>
              <w:t>Verantwortlicher: Hannes Aurednik</w:t>
            </w:r>
            <w:bookmarkEnd w:id="146"/>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EC7D91" w:rsidRDefault="00CE79D5" w:rsidP="000A6AAE">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Integration der einzelnen Embedded-Module in eine gesamtheitliche Lösung. </w:t>
            </w:r>
            <w:r w:rsidRPr="00EC7D91">
              <w:rPr>
                <w:bCs/>
                <w:color w:val="000000"/>
                <w:lang w:val="de-DE"/>
              </w:rPr>
              <w:br/>
              <w:t>Anfangs werden verschiedene Integrationsszenarien verglichen und die Vorzüge der gewählten Variante dargelegt.</w:t>
            </w:r>
          </w:p>
          <w:p w14:paraId="43389A77" w14:textId="182163CD" w:rsidR="00CE79D5" w:rsidRPr="00EC7D91" w:rsidRDefault="009C2109" w:rsidP="000A6AAE">
            <w:pPr>
              <w:pStyle w:val="FormatvorlageAufzhlungen2"/>
              <w:numPr>
                <w:ilvl w:val="0"/>
                <w:numId w:val="0"/>
              </w:numPr>
              <w:ind w:left="680"/>
              <w:rPr>
                <w:bCs/>
                <w:color w:val="000000"/>
                <w:lang w:val="de-DE"/>
              </w:rPr>
            </w:pPr>
            <w:r w:rsidRPr="00EC7D91">
              <w:rPr>
                <w:bCs/>
                <w:color w:val="000000"/>
                <w:lang w:val="de-DE"/>
              </w:rPr>
              <w:t>Im Zuge des Arbeitspake</w:t>
            </w:r>
            <w:r w:rsidR="00CE79D5" w:rsidRPr="00EC7D91">
              <w:rPr>
                <w:bCs/>
                <w:color w:val="000000"/>
                <w:lang w:val="de-DE"/>
              </w:rPr>
              <w:t>tes mussten daher einige Änderungen an den bestehenden Modulen durchgeführt werden.</w:t>
            </w:r>
            <w:r w:rsidR="002235D7" w:rsidRPr="00EC7D91">
              <w:rPr>
                <w:bCs/>
                <w:color w:val="000000"/>
                <w:lang w:val="de-DE"/>
              </w:rPr>
              <w:t xml:space="preserve"> Auf diese wird in weiterer Folge näher eingegangen.</w:t>
            </w:r>
          </w:p>
          <w:p w14:paraId="53FE6E1D" w14:textId="75CEAAF4" w:rsidR="002235D7" w:rsidRPr="00EC7D91" w:rsidRDefault="002235D7" w:rsidP="000A6AAE">
            <w:pPr>
              <w:pStyle w:val="FormatvorlageAufzhlungen2"/>
              <w:numPr>
                <w:ilvl w:val="0"/>
                <w:numId w:val="0"/>
              </w:numPr>
              <w:ind w:left="680"/>
              <w:rPr>
                <w:bCs/>
                <w:color w:val="000000"/>
                <w:lang w:val="de-DE"/>
              </w:rPr>
            </w:pPr>
          </w:p>
          <w:p w14:paraId="14814F40" w14:textId="75904753" w:rsidR="002235D7" w:rsidRPr="00EC7D91" w:rsidRDefault="002235D7" w:rsidP="000A6AAE">
            <w:pPr>
              <w:pStyle w:val="FormatvorlageAufzhlungen2"/>
              <w:numPr>
                <w:ilvl w:val="0"/>
                <w:numId w:val="0"/>
              </w:numPr>
              <w:ind w:left="680"/>
              <w:rPr>
                <w:bCs/>
                <w:color w:val="000000"/>
                <w:lang w:val="de-DE"/>
              </w:rPr>
            </w:pPr>
            <w:r w:rsidRPr="00EC7D91">
              <w:rPr>
                <w:bCs/>
                <w:color w:val="000000"/>
                <w:lang w:val="de-DE"/>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47" w:name="_Toc518260558"/>
            <w:bookmarkStart w:id="148" w:name="_Toc518313150"/>
            <w:r w:rsidRPr="00EC7D91">
              <w:t>Analyse un</w:t>
            </w:r>
            <w:r w:rsidR="002235D7" w:rsidRPr="00EC7D91">
              <w:t>d Bewertung Integrationsszenarie</w:t>
            </w:r>
            <w:r w:rsidRPr="00EC7D91">
              <w:t>n</w:t>
            </w:r>
            <w:bookmarkEnd w:id="147"/>
            <w:bookmarkEnd w:id="148"/>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A229D9">
            <w:pPr>
              <w:pStyle w:val="FormatvorlageAufzhlungen2"/>
              <w:numPr>
                <w:ilvl w:val="0"/>
                <w:numId w:val="27"/>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A229D9">
            <w:pPr>
              <w:pStyle w:val="FormatvorlageAufzhlungen2"/>
              <w:numPr>
                <w:ilvl w:val="0"/>
                <w:numId w:val="27"/>
              </w:numPr>
              <w:rPr>
                <w:bCs/>
                <w:color w:val="000000"/>
                <w:lang w:val="de-DE"/>
              </w:rPr>
            </w:pPr>
            <w:r w:rsidRPr="00EC7D91">
              <w:rPr>
                <w:bCs/>
                <w:color w:val="000000"/>
                <w:lang w:val="de-DE"/>
              </w:rPr>
              <w:t>Queue</w:t>
            </w:r>
          </w:p>
          <w:p w14:paraId="258B2094" w14:textId="2945E9BF" w:rsidR="00CE79D5" w:rsidRPr="00EC7D91" w:rsidRDefault="00CE79D5" w:rsidP="00A229D9">
            <w:pPr>
              <w:pStyle w:val="FormatvorlageAufzhlungen2"/>
              <w:numPr>
                <w:ilvl w:val="0"/>
                <w:numId w:val="27"/>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t>Mutexes</w:t>
            </w:r>
            <w:r w:rsidR="005260E9" w:rsidRPr="00EC7D91">
              <w:rPr>
                <w:lang w:val="de-DE"/>
              </w:rPr>
              <w:t xml:space="preserve"> &amp; </w:t>
            </w:r>
            <w:commentRangeStart w:id="149"/>
            <w:r w:rsidR="005260E9" w:rsidRPr="00EC7D91">
              <w:rPr>
                <w:lang w:val="de-DE"/>
              </w:rPr>
              <w:t>Semaphore</w:t>
            </w:r>
            <w:commentRangeEnd w:id="149"/>
            <w:r w:rsidR="005260E9" w:rsidRPr="00EC7D91">
              <w:rPr>
                <w:rStyle w:val="Kommentarzeichen"/>
                <w:b w:val="0"/>
                <w:bCs w:val="0"/>
                <w:lang w:val="de-DE"/>
              </w:rPr>
              <w:commentReference w:id="149"/>
            </w:r>
          </w:p>
          <w:p w14:paraId="2FE15D5D" w14:textId="56B65D2C" w:rsidR="00C5019F" w:rsidRPr="00EC7D91" w:rsidRDefault="00C5019F" w:rsidP="00CE79D5">
            <w:pPr>
              <w:pStyle w:val="FormatvorlageAufzhlungen2"/>
              <w:numPr>
                <w:ilvl w:val="0"/>
                <w:numId w:val="0"/>
              </w:numPr>
              <w:ind w:left="680"/>
              <w:rPr>
                <w:bCs/>
                <w:color w:val="000000"/>
                <w:lang w:val="de-DE"/>
              </w:rPr>
            </w:pPr>
            <w:r w:rsidRPr="00EC7D91">
              <w:rPr>
                <w:bCs/>
                <w:color w:val="000000"/>
                <w:lang w:val="de-DE"/>
              </w:rPr>
              <w:t xml:space="preserve">Bei Mutexes handelt es sich um binäre Semaphore die benutzt werden um </w:t>
            </w:r>
            <w:r w:rsidR="008D5B87" w:rsidRPr="00EC7D91">
              <w:rPr>
                <w:bCs/>
                <w:color w:val="000000"/>
                <w:lang w:val="de-DE"/>
              </w:rPr>
              <w:t xml:space="preserve">simplen wechselseitigen Ausschluss zu </w:t>
            </w:r>
            <w:commentRangeStart w:id="150"/>
            <w:r w:rsidR="008D5B87" w:rsidRPr="00EC7D91">
              <w:rPr>
                <w:bCs/>
                <w:color w:val="000000"/>
                <w:lang w:val="de-DE"/>
              </w:rPr>
              <w:t>gewährleisten</w:t>
            </w:r>
            <w:commentRangeEnd w:id="150"/>
            <w:r w:rsidR="008D5B87" w:rsidRPr="00EC7D91">
              <w:rPr>
                <w:rStyle w:val="Kommentarzeichen"/>
                <w:lang w:val="de-DE"/>
              </w:rPr>
              <w:commentReference w:id="150"/>
            </w:r>
            <w:r w:rsidR="008D5B87" w:rsidRPr="00EC7D91">
              <w:rPr>
                <w:bCs/>
                <w:color w:val="000000"/>
                <w:lang w:val="de-DE"/>
              </w:rPr>
              <w:t>.</w:t>
            </w:r>
          </w:p>
          <w:p w14:paraId="29CB11D5" w14:textId="6B443738"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Erstens </w:t>
            </w:r>
            <w:r w:rsidR="00B52C12" w:rsidRPr="00EC7D91">
              <w:rPr>
                <w:bCs/>
                <w:color w:val="000000"/>
                <w:lang w:val="de-DE"/>
              </w:rPr>
              <w:t xml:space="preserve">muss sichergestellt werden, dass ein Task der den </w:t>
            </w:r>
            <w:r w:rsidR="005260E9" w:rsidRPr="00EC7D91">
              <w:rPr>
                <w:bCs/>
                <w:color w:val="000000"/>
                <w:lang w:val="de-DE"/>
              </w:rPr>
              <w:t>Token besitzt diesen auch wieder zurückgibt damit ein anderer auf die Ressource zugreifen kann.</w:t>
            </w:r>
          </w:p>
          <w:p w14:paraId="0856EDEE" w14:textId="3B337A18"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Zweitens besteht zwar die Möglichkeit eine Sperrzeit zu spezifizieren welche in Ticks angegeben wird, jedoch besteht kaum Möglichkeit die Laufzeit eines HTTP Requests im Voraus zu erahnen.</w:t>
            </w:r>
          </w:p>
          <w:p w14:paraId="40DFBA25" w14:textId="1C091FFD"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Drittens erfordert die Verwendung eine engere Verzahnung der einzelnen Softwaremodule statt größtmögliche Entkoppelung zu gewährleisten.</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7EE2D52B" w:rsidR="00861F64" w:rsidRPr="00EC7D91" w:rsidRDefault="00861F64" w:rsidP="00CE79D5">
            <w:pPr>
              <w:pStyle w:val="FormatvorlageAufzhlungen2"/>
              <w:numPr>
                <w:ilvl w:val="0"/>
                <w:numId w:val="0"/>
              </w:numPr>
              <w:ind w:left="680"/>
              <w:rPr>
                <w:bCs/>
                <w:color w:val="000000"/>
                <w:lang w:val="de-DE"/>
              </w:rPr>
            </w:pPr>
            <w:r w:rsidRPr="00EC7D91">
              <w:rPr>
                <w:bCs/>
                <w:color w:val="000000"/>
                <w:lang w:val="de-DE"/>
              </w:rPr>
              <w:t xml:space="preserve">Queues haben verfügen über ähnliche Eigenschaften wie </w:t>
            </w:r>
            <w:commentRangeStart w:id="151"/>
            <w:r w:rsidRPr="00EC7D91">
              <w:rPr>
                <w:bCs/>
                <w:color w:val="000000"/>
                <w:lang w:val="de-DE"/>
              </w:rPr>
              <w:t>Mailboxen</w:t>
            </w:r>
            <w:commentRangeEnd w:id="151"/>
            <w:r w:rsidRPr="00EC7D91">
              <w:rPr>
                <w:rStyle w:val="Kommentarzeichen"/>
                <w:lang w:val="de-DE"/>
              </w:rPr>
              <w:commentReference w:id="151"/>
            </w:r>
            <w:r w:rsidRPr="00EC7D91">
              <w:rPr>
                <w:bCs/>
                <w:color w:val="000000"/>
                <w:lang w:val="de-DE"/>
              </w:rPr>
              <w:t>.</w:t>
            </w:r>
          </w:p>
          <w:p w14:paraId="5F18C7CF" w14:textId="4A9357F1" w:rsidR="00861F64" w:rsidRPr="00EC7D91" w:rsidRDefault="00492E88" w:rsidP="00CE79D5">
            <w:pPr>
              <w:pStyle w:val="FormatvorlageAufzhlungen2"/>
              <w:numPr>
                <w:ilvl w:val="0"/>
                <w:numId w:val="0"/>
              </w:numPr>
              <w:ind w:left="680"/>
              <w:rPr>
                <w:bCs/>
                <w:color w:val="000000"/>
                <w:lang w:val="de-DE"/>
              </w:rPr>
            </w:pPr>
            <w:r w:rsidRPr="00EC7D91">
              <w:rPr>
                <w:bCs/>
                <w:color w:val="000000"/>
                <w:lang w:val="de-DE"/>
              </w:rPr>
              <w:lastRenderedPageBreak/>
              <w:t>Der Unterschied besteht primär darin, dass Queues auf doppelt verlinkten Listen und Mailboxen auf Kopien basieren.</w:t>
            </w:r>
          </w:p>
          <w:p w14:paraId="11A19E15" w14:textId="5B244612"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Queues besitzen aber keine definierte </w:t>
            </w:r>
            <w:commentRangeStart w:id="152"/>
            <w:r w:rsidRPr="00EC7D91">
              <w:rPr>
                <w:bCs/>
                <w:color w:val="000000"/>
                <w:lang w:val="de-DE"/>
              </w:rPr>
              <w:t>Maximalgröße</w:t>
            </w:r>
            <w:commentRangeEnd w:id="152"/>
            <w:r w:rsidRPr="00EC7D91">
              <w:rPr>
                <w:rStyle w:val="Kommentarzeichen"/>
                <w:lang w:val="de-DE"/>
              </w:rPr>
              <w:commentReference w:id="152"/>
            </w:r>
            <w:r w:rsidRPr="00EC7D91">
              <w:rPr>
                <w:bCs/>
                <w:color w:val="000000"/>
                <w:lang w:val="de-DE"/>
              </w:rPr>
              <w:t>.</w:t>
            </w:r>
          </w:p>
          <w:p w14:paraId="28A8394F" w14:textId="1ACEC46C"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0E4CC7BA" w:rsidR="00C5019F"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53"/>
            <w:r w:rsidRPr="00EC7D91">
              <w:rPr>
                <w:bCs/>
                <w:color w:val="000000"/>
                <w:lang w:val="de-DE"/>
              </w:rPr>
              <w:t>übersteigt</w:t>
            </w:r>
            <w:commentRangeEnd w:id="153"/>
            <w:r w:rsidRPr="00EC7D91">
              <w:rPr>
                <w:rStyle w:val="Kommentarzeichen"/>
                <w:lang w:val="de-DE"/>
              </w:rPr>
              <w:commentReference w:id="153"/>
            </w:r>
            <w:r w:rsidRPr="00EC7D91">
              <w:rPr>
                <w:bCs/>
                <w:color w:val="000000"/>
                <w:lang w:val="de-DE"/>
              </w:rPr>
              <w:t>.</w:t>
            </w:r>
          </w:p>
          <w:p w14:paraId="115EE21B" w14:textId="77777777" w:rsidR="00861F64" w:rsidRPr="00EC7D91" w:rsidRDefault="00861F64" w:rsidP="00CE79D5">
            <w:pPr>
              <w:pStyle w:val="FormatvorlageAufzhlungen2"/>
              <w:numPr>
                <w:ilvl w:val="0"/>
                <w:numId w:val="0"/>
              </w:numPr>
              <w:ind w:left="680"/>
              <w:rPr>
                <w:bCs/>
                <w:color w:val="000000"/>
                <w:lang w:val="de-DE"/>
              </w:rPr>
            </w:pPr>
          </w:p>
          <w:p w14:paraId="1997A2A0" w14:textId="0633A2EF" w:rsidR="00CE79D5" w:rsidRPr="00EC7D91" w:rsidRDefault="00492E88" w:rsidP="00CE79D5">
            <w:pPr>
              <w:pStyle w:val="FormatvorlageAufzhlungen2"/>
              <w:numPr>
                <w:ilvl w:val="0"/>
                <w:numId w:val="0"/>
              </w:numPr>
              <w:ind w:left="680"/>
              <w:rPr>
                <w:bCs/>
                <w:color w:val="000000"/>
                <w:lang w:val="de-DE"/>
              </w:rPr>
            </w:pPr>
            <w:r w:rsidRPr="00EC7D91">
              <w:rPr>
                <w:bCs/>
                <w:color w:val="000000"/>
                <w:lang w:val="de-DE"/>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54" w:name="_Toc518260559"/>
            <w:bookmarkStart w:id="155" w:name="_Toc518313151"/>
            <w:r w:rsidRPr="00EC7D91">
              <w:t>Integration mittels Mailboxen</w:t>
            </w:r>
            <w:bookmarkEnd w:id="154"/>
            <w:bookmarkEnd w:id="155"/>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EC7D91" w:rsidRDefault="00D8385D" w:rsidP="008F19AB">
            <w:pPr>
              <w:pStyle w:val="FormatvorlageAufzhlungen2"/>
              <w:numPr>
                <w:ilvl w:val="0"/>
                <w:numId w:val="0"/>
              </w:numPr>
              <w:ind w:left="680"/>
              <w:rPr>
                <w:bCs/>
                <w:color w:val="000000"/>
                <w:lang w:val="de-DE"/>
              </w:rPr>
            </w:pPr>
            <w:r w:rsidRPr="00EC7D91">
              <w:rPr>
                <w:bCs/>
                <w:color w:val="000000"/>
                <w:lang w:val="de-DE"/>
              </w:rPr>
              <w:t xml:space="preserve">Um eine möglichst hohe Entkoppelung der Softwaremodule zu erreichen und dennoch eine stabile und performante Lösung </w:t>
            </w:r>
            <w:r w:rsidR="00FB2297" w:rsidRPr="00EC7D91">
              <w:rPr>
                <w:bCs/>
                <w:color w:val="000000"/>
                <w:lang w:val="de-DE"/>
              </w:rPr>
              <w:t xml:space="preserve">zu </w:t>
            </w:r>
            <w:r w:rsidRPr="00EC7D91">
              <w:rPr>
                <w:bCs/>
                <w:color w:val="000000"/>
                <w:lang w:val="de-DE"/>
              </w:rPr>
              <w:t>erhalten wurden für die Kommunikation zwischen den Tasks Mailboxen eingesetzt.</w:t>
            </w:r>
          </w:p>
          <w:p w14:paraId="7B0041EE" w14:textId="72F41429" w:rsidR="00A758CC" w:rsidRPr="00EC7D91" w:rsidRDefault="00FB2297" w:rsidP="00FB2297">
            <w:pPr>
              <w:pStyle w:val="FormatvorlageAufzhlungen2"/>
              <w:numPr>
                <w:ilvl w:val="0"/>
                <w:numId w:val="0"/>
              </w:numPr>
              <w:ind w:left="680"/>
              <w:rPr>
                <w:bCs/>
                <w:color w:val="000000"/>
                <w:sz w:val="20"/>
                <w:szCs w:val="20"/>
                <w:lang w:val="de-DE"/>
              </w:rPr>
            </w:pPr>
            <w:r w:rsidRPr="00EC7D91">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56" w:name="_Toc518304704"/>
      <w:bookmarkStart w:id="157" w:name="_Toc51831067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14</w:t>
      </w:r>
      <w:r w:rsidRPr="00EC7D91">
        <w:rPr>
          <w:rFonts w:cs="Arial"/>
          <w:lang w:val="de-DE"/>
        </w:rPr>
        <w:fldChar w:fldCharType="end"/>
      </w:r>
      <w:r w:rsidRPr="00EC7D91">
        <w:rPr>
          <w:rFonts w:cs="Arial"/>
          <w:lang w:val="de-DE"/>
        </w:rPr>
        <w:t>: Ablaufdiagramm Embedded Lösung</w:t>
      </w:r>
      <w:bookmarkEnd w:id="156"/>
      <w:bookmarkEnd w:id="157"/>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EC7D91" w:rsidRDefault="00462AA8" w:rsidP="00FB2297">
            <w:pPr>
              <w:pStyle w:val="FormatvorlageAufzhlungen2"/>
              <w:numPr>
                <w:ilvl w:val="0"/>
                <w:numId w:val="0"/>
              </w:numPr>
              <w:ind w:left="680"/>
              <w:rPr>
                <w:bCs/>
                <w:color w:val="000000"/>
                <w:lang w:val="de-DE"/>
              </w:rPr>
            </w:pPr>
            <w:r w:rsidRPr="00EC7D91">
              <w:rPr>
                <w:bCs/>
                <w:color w:val="000000"/>
                <w:lang w:val="de-DE"/>
              </w:rPr>
              <w:t xml:space="preserve">Die </w:t>
            </w:r>
            <w:r w:rsidR="00FB2297" w:rsidRPr="00EC7D91">
              <w:rPr>
                <w:bCs/>
                <w:color w:val="000000"/>
                <w:lang w:val="de-DE"/>
              </w:rPr>
              <w:t>obige Grafik zeigt de</w:t>
            </w:r>
            <w:r w:rsidRPr="00EC7D91">
              <w:rPr>
                <w:bCs/>
                <w:color w:val="000000"/>
                <w:lang w:val="de-DE"/>
              </w:rPr>
              <w:t>n schematischen Ablauf der implementieren Lösung.</w:t>
            </w:r>
          </w:p>
          <w:p w14:paraId="6DEAB347" w14:textId="4088D23A" w:rsidR="00867D95" w:rsidRPr="00EC7D91" w:rsidRDefault="00FB2297" w:rsidP="00FB2297">
            <w:pPr>
              <w:pStyle w:val="FormatvorlageAufzhlungen2"/>
              <w:numPr>
                <w:ilvl w:val="0"/>
                <w:numId w:val="0"/>
              </w:numPr>
              <w:ind w:left="680"/>
              <w:rPr>
                <w:bCs/>
                <w:color w:val="000000"/>
                <w:lang w:val="de-DE"/>
              </w:rPr>
            </w:pPr>
            <w:r w:rsidRPr="00EC7D91">
              <w:rPr>
                <w:bCs/>
                <w:color w:val="000000"/>
                <w:lang w:val="de-DE"/>
              </w:rPr>
              <w:t>Nach dem</w:t>
            </w:r>
            <w:r w:rsidR="00867D95" w:rsidRPr="00EC7D91">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EC7D91" w:rsidRDefault="00867D95" w:rsidP="00FB2297">
            <w:pPr>
              <w:pStyle w:val="FormatvorlageAufzhlungen2"/>
              <w:numPr>
                <w:ilvl w:val="0"/>
                <w:numId w:val="0"/>
              </w:numPr>
              <w:ind w:left="680"/>
              <w:rPr>
                <w:bCs/>
                <w:color w:val="000000"/>
                <w:lang w:val="de-DE"/>
              </w:rPr>
            </w:pPr>
          </w:p>
          <w:p w14:paraId="03A250CD" w14:textId="22F44F2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Sobald das Gerät eine gültige Adresse erhält wird der http Task gestartet.</w:t>
            </w:r>
          </w:p>
          <w:p w14:paraId="662D9FE5" w14:textId="16E71C8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Hat dieser die, in Abschnitt „</w:t>
            </w:r>
            <w:r w:rsidRPr="00EC7D91">
              <w:rPr>
                <w:bCs/>
                <w:color w:val="000000"/>
                <w:lang w:val="de-DE"/>
              </w:rPr>
              <w:fldChar w:fldCharType="begin"/>
            </w:r>
            <w:r w:rsidRPr="00EC7D91">
              <w:rPr>
                <w:bCs/>
                <w:color w:val="000000"/>
                <w:lang w:val="de-DE"/>
              </w:rPr>
              <w:instrText xml:space="preserve"> REF _Ref518258788 \r \h </w:instrText>
            </w:r>
            <w:r w:rsidRPr="00EC7D91">
              <w:rPr>
                <w:bCs/>
                <w:color w:val="000000"/>
                <w:lang w:val="de-DE"/>
              </w:rPr>
            </w:r>
            <w:r w:rsidRPr="00EC7D91">
              <w:rPr>
                <w:bCs/>
                <w:color w:val="000000"/>
                <w:lang w:val="de-DE"/>
              </w:rPr>
              <w:fldChar w:fldCharType="separate"/>
            </w:r>
            <w:r w:rsidRPr="00EC7D91">
              <w:rPr>
                <w:bCs/>
                <w:color w:val="000000"/>
                <w:lang w:val="de-DE"/>
              </w:rPr>
              <w:t>5</w:t>
            </w:r>
            <w:r w:rsidRPr="00EC7D91">
              <w:rPr>
                <w:bCs/>
                <w:color w:val="000000"/>
                <w:lang w:val="de-DE"/>
              </w:rPr>
              <w:fldChar w:fldCharType="end"/>
            </w:r>
            <w:r w:rsidRPr="00EC7D91">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EC7D91" w:rsidRDefault="00650B0E" w:rsidP="00FB2297">
            <w:pPr>
              <w:pStyle w:val="FormatvorlageAufzhlungen2"/>
              <w:numPr>
                <w:ilvl w:val="0"/>
                <w:numId w:val="0"/>
              </w:numPr>
              <w:ind w:left="680"/>
              <w:rPr>
                <w:bCs/>
                <w:color w:val="000000"/>
                <w:lang w:val="de-DE"/>
              </w:rPr>
            </w:pPr>
            <w:r w:rsidRPr="00EC7D91">
              <w:rPr>
                <w:bCs/>
                <w:color w:val="000000"/>
                <w:lang w:val="de-DE"/>
              </w:rPr>
              <w:t xml:space="preserve">Die Größe der Mailboxen ist beschränkt und stellt somit sicher, dass es zu keinem Überlauf </w:t>
            </w:r>
            <w:proofErr w:type="gramStart"/>
            <w:r w:rsidRPr="00EC7D91">
              <w:rPr>
                <w:bCs/>
                <w:color w:val="000000"/>
                <w:lang w:val="de-DE"/>
              </w:rPr>
              <w:t>kommt</w:t>
            </w:r>
            <w:proofErr w:type="gramEnd"/>
            <w:r w:rsidRPr="00EC7D91">
              <w:rPr>
                <w:bCs/>
                <w:color w:val="000000"/>
                <w:lang w:val="de-DE"/>
              </w:rPr>
              <w:t xml:space="preserve"> wenn der http Task nicht mehr in der Lage ist Daten zu versenden, der Sensorik Task aber weiterhin Werte sendet.</w:t>
            </w:r>
          </w:p>
          <w:p w14:paraId="57D60E57" w14:textId="77777777" w:rsidR="00867D95" w:rsidRPr="00EC7D91" w:rsidRDefault="00867D95" w:rsidP="00FB2297">
            <w:pPr>
              <w:pStyle w:val="FormatvorlageAufzhlungen2"/>
              <w:numPr>
                <w:ilvl w:val="0"/>
                <w:numId w:val="0"/>
              </w:numPr>
              <w:ind w:left="680"/>
              <w:rPr>
                <w:bCs/>
                <w:color w:val="000000"/>
                <w:lang w:val="de-DE"/>
              </w:rPr>
            </w:pPr>
          </w:p>
          <w:p w14:paraId="118DBB1A" w14:textId="227919EE" w:rsidR="00867D95" w:rsidRPr="00EC7D91" w:rsidRDefault="00650B0E" w:rsidP="00FB2297">
            <w:pPr>
              <w:pStyle w:val="FormatvorlageAufzhlungen2"/>
              <w:numPr>
                <w:ilvl w:val="0"/>
                <w:numId w:val="0"/>
              </w:numPr>
              <w:ind w:left="680"/>
              <w:rPr>
                <w:bCs/>
                <w:color w:val="000000"/>
                <w:lang w:val="de-DE"/>
              </w:rPr>
            </w:pPr>
            <w:r w:rsidRPr="00EC7D91">
              <w:rPr>
                <w:bCs/>
                <w:color w:val="000000"/>
                <w:lang w:val="de-DE"/>
              </w:rPr>
              <w:t>Um das Hinzufügen von neuen Funktionen zu erleichtern wurden für Temperatur und Luftfeuchtigkeit unterschiedliche Mailboxen implementiert.</w:t>
            </w:r>
          </w:p>
          <w:p w14:paraId="5EF0999A" w14:textId="2549368E" w:rsidR="00462AA8" w:rsidRPr="00EC7D91" w:rsidRDefault="00650B0E" w:rsidP="00FB2297">
            <w:pPr>
              <w:pStyle w:val="FormatvorlageAufzhlungen2"/>
              <w:numPr>
                <w:ilvl w:val="0"/>
                <w:numId w:val="0"/>
              </w:numPr>
              <w:ind w:left="680"/>
              <w:rPr>
                <w:bCs/>
                <w:color w:val="000000"/>
                <w:lang w:val="de-DE"/>
              </w:rPr>
            </w:pPr>
            <w:r w:rsidRPr="00EC7D91">
              <w:rPr>
                <w:bCs/>
                <w:color w:val="000000"/>
                <w:lang w:val="de-DE"/>
              </w:rPr>
              <w:t>Alternativ hätte auch mittels einem struct ein eigenes Nachrichtenformat definiert werden können.</w:t>
            </w:r>
            <w:r w:rsidRPr="00EC7D91">
              <w:rPr>
                <w:bCs/>
                <w:color w:val="000000"/>
                <w:lang w:val="de-DE"/>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58" w:name="_Toc518260560"/>
            <w:bookmarkStart w:id="159" w:name="_Toc518313152"/>
            <w:r w:rsidRPr="00EC7D91">
              <w:t>Aufgetretene Herausforderungen</w:t>
            </w:r>
            <w:bookmarkEnd w:id="158"/>
            <w:bookmarkEnd w:id="159"/>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EC7D91" w:rsidRDefault="00A758CC" w:rsidP="008F19AB">
            <w:pPr>
              <w:pStyle w:val="FormatvorlageAufzhlungen2"/>
              <w:numPr>
                <w:ilvl w:val="0"/>
                <w:numId w:val="0"/>
              </w:numPr>
              <w:ind w:left="680"/>
              <w:rPr>
                <w:bCs/>
                <w:color w:val="000000"/>
                <w:lang w:val="de-DE"/>
              </w:rPr>
            </w:pPr>
            <w:r w:rsidRPr="00EC7D91">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678D4214" w:rsidR="00DD14CF" w:rsidRDefault="008674B4" w:rsidP="008674B4">
            <w:pPr>
              <w:pStyle w:val="berschrift6"/>
            </w:pPr>
            <w:r>
              <w:t>Anpassung Systemkonfiguration</w:t>
            </w:r>
          </w:p>
          <w:p w14:paraId="312CEFCE" w14:textId="27BE9E03" w:rsidR="008674B4" w:rsidRDefault="008674B4" w:rsidP="008F19AB">
            <w:pPr>
              <w:pStyle w:val="FormatvorlageAufzhlungen2"/>
              <w:numPr>
                <w:ilvl w:val="0"/>
                <w:numId w:val="0"/>
              </w:numPr>
              <w:ind w:left="680"/>
              <w:rPr>
                <w:bCs/>
                <w:color w:val="000000"/>
                <w:lang w:val="de-DE"/>
              </w:rPr>
            </w:pPr>
            <w:r>
              <w:rPr>
                <w:bCs/>
                <w:color w:val="000000"/>
                <w:lang w:val="de-DE"/>
              </w:rPr>
              <w:t>Im Zuge der Integration musste die Systemkonfiguration angepasst werden, um den Formatspecifier %f zu unterstützen.</w:t>
            </w:r>
          </w:p>
          <w:p w14:paraId="56C0AF1B" w14:textId="6E4681B5" w:rsidR="008674B4" w:rsidRDefault="008674B4" w:rsidP="008F19AB">
            <w:pPr>
              <w:pStyle w:val="FormatvorlageAufzhlungen2"/>
              <w:numPr>
                <w:ilvl w:val="0"/>
                <w:numId w:val="0"/>
              </w:numPr>
              <w:ind w:left="680"/>
              <w:rPr>
                <w:bCs/>
                <w:color w:val="000000"/>
                <w:lang w:val="de-DE"/>
              </w:rPr>
            </w:pPr>
            <w:r>
              <w:rPr>
                <w:bCs/>
                <w:color w:val="000000"/>
                <w:lang w:val="de-DE"/>
              </w:rPr>
              <w:t>Dies ist in der Standardkonfiguration nicht der Fall, in diesem Setup aber für das Erstellen des JSON Strings essentiell.</w:t>
            </w:r>
          </w:p>
          <w:p w14:paraId="21EAE4AE" w14:textId="6D72BC4B" w:rsidR="008674B4" w:rsidRDefault="008674B4" w:rsidP="008F19AB">
            <w:pPr>
              <w:pStyle w:val="FormatvorlageAufzhlungen2"/>
              <w:numPr>
                <w:ilvl w:val="0"/>
                <w:numId w:val="0"/>
              </w:numPr>
              <w:ind w:left="680"/>
              <w:rPr>
                <w:bCs/>
                <w:color w:val="000000"/>
                <w:lang w:val="de-DE"/>
              </w:rPr>
            </w:pPr>
          </w:p>
          <w:p w14:paraId="65AE7956" w14:textId="5881B342" w:rsidR="008674B4" w:rsidRDefault="008674B4" w:rsidP="008674B4">
            <w:pPr>
              <w:pStyle w:val="berschrift4"/>
            </w:pPr>
            <w:r>
              <w:t>Anpassung SW-Architektur</w:t>
            </w:r>
          </w:p>
          <w:p w14:paraId="02C6C618" w14:textId="124E39E4" w:rsidR="008674B4" w:rsidRPr="00EC7D91" w:rsidRDefault="008674B4" w:rsidP="008F19AB">
            <w:pPr>
              <w:pStyle w:val="FormatvorlageAufzhlungen2"/>
              <w:numPr>
                <w:ilvl w:val="0"/>
                <w:numId w:val="0"/>
              </w:numPr>
              <w:ind w:left="680"/>
              <w:rPr>
                <w:bCs/>
                <w:color w:val="000000"/>
                <w:lang w:val="de-DE"/>
              </w:rPr>
            </w:pPr>
            <w:r>
              <w:rPr>
                <w:bCs/>
                <w:color w:val="000000"/>
                <w:lang w:val="de-DE"/>
              </w:rPr>
              <w:t xml:space="preserve">Aufgrund der Anforderungen an die Software mussten die recherchierten Beispielcodes so umgebaut werden, dass sie als Funktionen aus einem Task </w:t>
            </w:r>
            <w:r>
              <w:rPr>
                <w:bCs/>
                <w:color w:val="000000"/>
                <w:lang w:val="de-DE"/>
              </w:rPr>
              <w:lastRenderedPageBreak/>
              <w:t>aufgerufen werden können.</w:t>
            </w:r>
            <w:r>
              <w:rPr>
                <w:bCs/>
                <w:color w:val="000000"/>
                <w:lang w:val="de-DE"/>
              </w:rPr>
              <w:br/>
              <w:t>In der ursprünglichen Implementierung waren diese selbst als Task designed und hätten bei unveränderter Verwendung so unweigerlich zu Fehlern und ausbleibender Funktionalität geführt.</w:t>
            </w: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60" w:name="_Toc518260561"/>
            <w:bookmarkStart w:id="161" w:name="_Toc518313153"/>
            <w:r w:rsidRPr="00EC7D91">
              <w:t>Refactoring-Maßnahmen</w:t>
            </w:r>
            <w:bookmarkEnd w:id="160"/>
            <w:bookmarkEnd w:id="161"/>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EC7D91" w:rsidRDefault="00A758CC" w:rsidP="00A758CC">
            <w:pPr>
              <w:pStyle w:val="FormatvorlageAufzhlungen2"/>
              <w:numPr>
                <w:ilvl w:val="0"/>
                <w:numId w:val="0"/>
              </w:numPr>
              <w:ind w:left="680"/>
              <w:rPr>
                <w:bCs/>
                <w:color w:val="000000"/>
                <w:lang w:val="de-DE"/>
              </w:rPr>
            </w:pPr>
            <w:r w:rsidRPr="00EC7D91">
              <w:rPr>
                <w:bCs/>
                <w:color w:val="000000"/>
                <w:lang w:val="de-DE"/>
              </w:rPr>
              <w:t>Der Abschnitt erläutert die durchgeführten Refactoring-Maßnahmen sowie warum diese gesetzt wurden und welche Auswirkungen diese haben.</w:t>
            </w:r>
          </w:p>
          <w:p w14:paraId="0DEFC172" w14:textId="08F1B2F4" w:rsidR="00A758CC" w:rsidRPr="00EC7D91" w:rsidRDefault="00A758CC" w:rsidP="00A758CC">
            <w:pPr>
              <w:pStyle w:val="FormatvorlageAufzhlungen2"/>
              <w:numPr>
                <w:ilvl w:val="0"/>
                <w:numId w:val="0"/>
              </w:numPr>
              <w:ind w:left="680"/>
              <w:rPr>
                <w:bCs/>
                <w:color w:val="000000"/>
                <w:lang w:val="de-DE"/>
              </w:rPr>
            </w:pPr>
          </w:p>
          <w:p w14:paraId="0795393E" w14:textId="33E41A2D" w:rsidR="00D8385D" w:rsidRPr="00EC7D91" w:rsidRDefault="00D8385D" w:rsidP="00D8385D">
            <w:pPr>
              <w:pStyle w:val="FormatvorlageAufzhlungen2"/>
              <w:numPr>
                <w:ilvl w:val="0"/>
                <w:numId w:val="0"/>
              </w:numPr>
              <w:ind w:left="680"/>
              <w:rPr>
                <w:bCs/>
                <w:color w:val="000000"/>
                <w:lang w:val="de-DE"/>
              </w:rPr>
            </w:pPr>
            <w:r w:rsidRPr="00EC7D91">
              <w:rPr>
                <w:bCs/>
                <w:color w:val="000000"/>
                <w:lang w:val="de-DE"/>
              </w:rPr>
              <w:t>Folgende Refactoring-Maßnahmen wurden im Zuge des Arbeitspaketes durchgeführt:</w:t>
            </w:r>
          </w:p>
          <w:p w14:paraId="2B8D9778" w14:textId="1D0A98FC" w:rsidR="00DD14CF" w:rsidRPr="00EC7D91" w:rsidRDefault="00D8385D" w:rsidP="00871DE7">
            <w:pPr>
              <w:pStyle w:val="FormatvorlageAufzhlungen2"/>
              <w:numPr>
                <w:ilvl w:val="0"/>
                <w:numId w:val="23"/>
              </w:numPr>
              <w:rPr>
                <w:bCs/>
                <w:color w:val="000000"/>
                <w:lang w:val="de-DE"/>
              </w:rPr>
            </w:pPr>
            <w:r w:rsidRPr="00EC7D91">
              <w:rPr>
                <w:bCs/>
                <w:color w:val="000000"/>
                <w:lang w:val="de-DE"/>
              </w:rPr>
              <w:t>Entfernen doppelter Includes</w:t>
            </w:r>
          </w:p>
          <w:p w14:paraId="5D80E736"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überflüssigen Kommentaren</w:t>
            </w:r>
          </w:p>
          <w:p w14:paraId="3532EF1E"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Hilfswerkzeugen der Entwicklung z.B. Hilfsfunktionen</w:t>
            </w:r>
          </w:p>
          <w:p w14:paraId="2A2E0234" w14:textId="48895B6F" w:rsidR="00DD14CF" w:rsidRPr="00EC7D91" w:rsidRDefault="00D8385D" w:rsidP="00DD14CF">
            <w:pPr>
              <w:pStyle w:val="FormatvorlageAufzhlungen2"/>
              <w:numPr>
                <w:ilvl w:val="0"/>
                <w:numId w:val="23"/>
              </w:numPr>
              <w:rPr>
                <w:bCs/>
                <w:color w:val="000000"/>
                <w:lang w:val="de-DE"/>
              </w:rPr>
            </w:pPr>
            <w:r w:rsidRPr="00EC7D91">
              <w:rPr>
                <w:bCs/>
                <w:color w:val="000000"/>
                <w:lang w:val="de-DE"/>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 ist eine Maßnahme um Fehler durch inkonsistente Definitionen </w:t>
            </w:r>
            <w:r w:rsidR="00932922" w:rsidRPr="00EC7D91">
              <w:rPr>
                <w:bCs/>
                <w:color w:val="000000"/>
                <w:lang w:val="de-DE"/>
              </w:rPr>
              <w:t>zu vermeiden.</w:t>
            </w:r>
          </w:p>
          <w:p w14:paraId="1CDDCE36" w14:textId="464527A2" w:rsidR="00932922" w:rsidRPr="00EC7D91" w:rsidRDefault="00932922" w:rsidP="00A758CC">
            <w:pPr>
              <w:pStyle w:val="FormatvorlageAufzhlungen2"/>
              <w:numPr>
                <w:ilvl w:val="0"/>
                <w:numId w:val="0"/>
              </w:numPr>
              <w:ind w:left="680"/>
              <w:rPr>
                <w:bCs/>
                <w:color w:val="000000"/>
                <w:lang w:val="de-DE"/>
              </w:rPr>
            </w:pPr>
            <w:r w:rsidRPr="00EC7D91">
              <w:rPr>
                <w:bCs/>
                <w:color w:val="000000"/>
                <w:lang w:val="de-DE"/>
              </w:rPr>
              <w:t xml:space="preserve">Zusätzlich wird der Zeitaufwand des Kompilierens </w:t>
            </w:r>
            <w:proofErr w:type="gramStart"/>
            <w:r w:rsidRPr="00EC7D91">
              <w:rPr>
                <w:bCs/>
                <w:color w:val="000000"/>
                <w:lang w:val="de-DE"/>
              </w:rPr>
              <w:t>reduziert</w:t>
            </w:r>
            <w:proofErr w:type="gramEnd"/>
            <w:r w:rsidRPr="00EC7D91">
              <w:rPr>
                <w:bCs/>
                <w:color w:val="000000"/>
                <w:lang w:val="de-DE"/>
              </w:rPr>
              <w:t xml:space="preserve">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Nicht mehr benötigte Kommentare zu entfernen erleichtert einerseits die Lesbarkeit der Sourcefiles andererseits hilft es auch Verwirrungen zu reduzieren.</w:t>
            </w:r>
          </w:p>
          <w:p w14:paraId="5EAB36C0" w14:textId="530FF7EF"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Das Entfernen von Hilfs-Konstrukten ist nur eine von vielen Maßnahmen um den eigenen Programmcode verständlicher und leichter lesbar zu machen.</w:t>
            </w:r>
          </w:p>
          <w:p w14:paraId="3F9342CD" w14:textId="77777777" w:rsidR="00871DE7" w:rsidRPr="00EC7D91" w:rsidRDefault="00871DE7" w:rsidP="00A758CC">
            <w:pPr>
              <w:pStyle w:val="FormatvorlageAufzhlungen2"/>
              <w:numPr>
                <w:ilvl w:val="0"/>
                <w:numId w:val="0"/>
              </w:numPr>
              <w:ind w:left="680"/>
              <w:rPr>
                <w:bCs/>
                <w:color w:val="000000"/>
                <w:lang w:val="de-DE"/>
              </w:rPr>
            </w:pPr>
          </w:p>
          <w:p w14:paraId="3C83D8CC" w14:textId="018B9B30"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t>Conditional Compilation</w:t>
            </w:r>
          </w:p>
          <w:p w14:paraId="54AD6FE0" w14:textId="59112E6E"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stellt die Möglichkeit dar, dass ein Compiler, abhängig von definierten Parametern, unterschiedliche Programme erzeugt.</w:t>
            </w:r>
          </w:p>
          <w:p w14:paraId="032F13F9" w14:textId="1C66841B"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lastRenderedPageBreak/>
              <w:t>Dies hat den Nutzen, dass beispielsweise durch das Hinzufügen einer einzelnen Zeile „#define DEBUG“ das spätere Programm dem Benutzer viel mehr Zwischeninformationen der Verarbeitung anzeigt als üblich.</w:t>
            </w:r>
          </w:p>
          <w:p w14:paraId="23E6C379" w14:textId="69EFCBD0" w:rsidR="00DD14CF" w:rsidRPr="00EC7D91" w:rsidRDefault="00DD14CF" w:rsidP="00A758CC">
            <w:pPr>
              <w:pStyle w:val="FormatvorlageAufzhlungen2"/>
              <w:numPr>
                <w:ilvl w:val="0"/>
                <w:numId w:val="0"/>
              </w:numPr>
              <w:ind w:left="680"/>
              <w:rPr>
                <w:bCs/>
                <w:color w:val="000000"/>
                <w:lang w:val="de-DE"/>
              </w:rPr>
            </w:pPr>
          </w:p>
          <w:p w14:paraId="2F6AC886" w14:textId="38A9758A"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erzeugt speziell für das Debugging von Software einen hohen Mehrwert.</w:t>
            </w:r>
          </w:p>
          <w:p w14:paraId="095450D9" w14:textId="0E42B403"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xml:space="preserve">Die Grafik unterhalb </w:t>
            </w:r>
            <w:r w:rsidR="00871DE7" w:rsidRPr="00EC7D91">
              <w:rPr>
                <w:bCs/>
                <w:color w:val="000000"/>
                <w:lang w:val="de-DE"/>
              </w:rPr>
              <w:t>zeigt ein Beispiel wie ein</w:t>
            </w:r>
            <w:r w:rsidRPr="00EC7D91">
              <w:rPr>
                <w:bCs/>
                <w:color w:val="000000"/>
                <w:lang w:val="de-DE"/>
              </w:rPr>
              <w:t xml:space="preserve"> solche</w:t>
            </w:r>
            <w:r w:rsidR="00871DE7" w:rsidRPr="00EC7D91">
              <w:rPr>
                <w:bCs/>
                <w:color w:val="000000"/>
                <w:lang w:val="de-DE"/>
              </w:rPr>
              <w:t>r</w:t>
            </w:r>
            <w:r w:rsidRPr="00EC7D91">
              <w:rPr>
                <w:bCs/>
                <w:color w:val="000000"/>
                <w:lang w:val="de-DE"/>
              </w:rPr>
              <w:t xml:space="preserve"> </w:t>
            </w:r>
            <w:r w:rsidR="00871DE7" w:rsidRPr="00EC7D91">
              <w:rPr>
                <w:bCs/>
                <w:color w:val="000000"/>
                <w:lang w:val="de-DE"/>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62" w:name="_Toc518304705"/>
            <w:bookmarkStart w:id="163" w:name="_Toc51831067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15</w:t>
            </w:r>
            <w:r w:rsidRPr="00EC7D91">
              <w:rPr>
                <w:rFonts w:cs="Arial"/>
                <w:lang w:val="de-DE"/>
              </w:rPr>
              <w:fldChar w:fldCharType="end"/>
            </w:r>
            <w:r w:rsidRPr="00EC7D91">
              <w:rPr>
                <w:rFonts w:cs="Arial"/>
                <w:lang w:val="de-DE"/>
              </w:rPr>
              <w:t>: Beispiel Conditional Compilation</w:t>
            </w:r>
            <w:bookmarkEnd w:id="162"/>
            <w:bookmarkEnd w:id="163"/>
          </w:p>
          <w:p w14:paraId="1B738A0E" w14:textId="709D62D2" w:rsidR="00DD14CF"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Diese Ausgabe wird nur in den Kompilierungsprozess miteinbezogen und dadurch im späteren Programm </w:t>
            </w:r>
            <w:proofErr w:type="gramStart"/>
            <w:r w:rsidRPr="00EC7D91">
              <w:rPr>
                <w:bCs/>
                <w:color w:val="000000"/>
                <w:lang w:val="de-DE"/>
              </w:rPr>
              <w:t>ausgeführt</w:t>
            </w:r>
            <w:proofErr w:type="gramEnd"/>
            <w:r w:rsidRPr="00EC7D91">
              <w:rPr>
                <w:bCs/>
                <w:color w:val="000000"/>
                <w:lang w:val="de-DE"/>
              </w:rPr>
              <w:t xml:space="preserve">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64" w:name="_Toc518168781"/>
            <w:bookmarkStart w:id="165" w:name="_Toc518260562"/>
            <w:bookmarkStart w:id="166" w:name="_Toc518313154"/>
            <w:r w:rsidRPr="00EC7D91">
              <w:t>Installationsanleitung</w:t>
            </w:r>
            <w:bookmarkEnd w:id="164"/>
            <w:bookmarkEnd w:id="165"/>
            <w:bookmarkEnd w:id="166"/>
          </w:p>
        </w:tc>
      </w:tr>
      <w:tr w:rsidR="00BD7A43" w:rsidRPr="006919DE"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EC7D91" w:rsidRDefault="00BD7A43" w:rsidP="000A6AAE">
            <w:pPr>
              <w:spacing w:line="360" w:lineRule="auto"/>
              <w:ind w:left="425" w:hanging="425"/>
              <w:jc w:val="both"/>
              <w:rPr>
                <w:bCs/>
                <w:color w:val="000000"/>
              </w:rPr>
            </w:pPr>
          </w:p>
          <w:p w14:paraId="2150A16C" w14:textId="5C53518D" w:rsidR="00BD7A43" w:rsidRPr="00EC7D91" w:rsidRDefault="00BD7A43" w:rsidP="000A6AAE">
            <w:pPr>
              <w:spacing w:line="360" w:lineRule="auto"/>
              <w:ind w:left="435"/>
              <w:jc w:val="both"/>
            </w:pPr>
            <w:r w:rsidRPr="00EC7D91">
              <w:t>Da es sich bei dieser Lösung um kein fertiges Produkt handelt sind für die Inbetriebnahme folgende Tools notwendig:</w:t>
            </w:r>
          </w:p>
          <w:p w14:paraId="036C666B" w14:textId="079E9477" w:rsidR="00C5019F" w:rsidRDefault="00C5019F" w:rsidP="00C5019F">
            <w:pPr>
              <w:pStyle w:val="Listenabsatz"/>
              <w:numPr>
                <w:ilvl w:val="0"/>
                <w:numId w:val="26"/>
              </w:numPr>
              <w:spacing w:line="360" w:lineRule="auto"/>
              <w:jc w:val="both"/>
            </w:pPr>
            <w:r w:rsidRPr="00EC7D91">
              <w:t>Code Composer Studio (c)</w:t>
            </w:r>
          </w:p>
          <w:p w14:paraId="2D4D6ED9" w14:textId="77777777" w:rsidR="00BD7A43" w:rsidRPr="00EC7D91" w:rsidRDefault="00BD7A43" w:rsidP="000A6AAE">
            <w:pPr>
              <w:spacing w:line="360" w:lineRule="auto"/>
              <w:ind w:left="435"/>
              <w:jc w:val="both"/>
            </w:pPr>
          </w:p>
          <w:p w14:paraId="0EA240AB" w14:textId="77777777" w:rsidR="00BD7A43" w:rsidRPr="00EC7D91" w:rsidRDefault="00BD7A43" w:rsidP="000A6AAE">
            <w:pPr>
              <w:spacing w:line="360" w:lineRule="auto"/>
              <w:ind w:left="435"/>
              <w:jc w:val="both"/>
            </w:pPr>
          </w:p>
          <w:p w14:paraId="01979EB1" w14:textId="51ACF767" w:rsidR="00BD7A43" w:rsidRPr="00980B1E" w:rsidRDefault="00BD7A43" w:rsidP="000A6AAE">
            <w:pPr>
              <w:spacing w:line="360" w:lineRule="auto"/>
              <w:ind w:left="435"/>
              <w:jc w:val="both"/>
              <w:rPr>
                <w:color w:val="000000"/>
                <w:lang w:val="en-GB"/>
              </w:rPr>
            </w:pPr>
            <w:r w:rsidRPr="00980B1E">
              <w:rPr>
                <w:lang w:val="en-GB"/>
              </w:rPr>
              <w:t>eLorem ipsum dolor sit amet, consetetur sadipscing elitr, sed diam nonumy eirmod tempor invidunt ut labore et dolore magna aliquyam erat</w:t>
            </w:r>
            <w:r w:rsidRPr="00980B1E">
              <w:rPr>
                <w:color w:val="000000"/>
                <w:lang w:val="en-GB"/>
              </w:rPr>
              <w:t xml:space="preserve"> </w:t>
            </w:r>
          </w:p>
          <w:p w14:paraId="739C1497" w14:textId="77777777" w:rsidR="008F19AB" w:rsidRPr="00980B1E" w:rsidRDefault="008F19AB" w:rsidP="000A6AAE">
            <w:pPr>
              <w:spacing w:line="360" w:lineRule="auto"/>
              <w:ind w:left="435"/>
              <w:jc w:val="both"/>
              <w:rPr>
                <w:color w:val="000000"/>
                <w:lang w:val="en-GB"/>
              </w:rPr>
            </w:pPr>
          </w:p>
          <w:p w14:paraId="30AF931D" w14:textId="77777777" w:rsidR="00BD7A43" w:rsidRPr="00980B1E" w:rsidRDefault="00BD7A43" w:rsidP="000A6AAE">
            <w:pPr>
              <w:pStyle w:val="FormatvorlageAufzhlungen2"/>
              <w:numPr>
                <w:ilvl w:val="0"/>
                <w:numId w:val="0"/>
              </w:numPr>
              <w:ind w:left="680" w:hanging="226"/>
              <w:rPr>
                <w:color w:val="000000"/>
                <w:lang w:val="en-GB"/>
              </w:rPr>
            </w:pPr>
          </w:p>
          <w:p w14:paraId="5AAB9CD2" w14:textId="77777777" w:rsidR="00BD7A43" w:rsidRPr="00980B1E" w:rsidRDefault="00BD7A43" w:rsidP="000A6AAE">
            <w:pPr>
              <w:pStyle w:val="FormatvorlageAufzhlungen2"/>
              <w:numPr>
                <w:ilvl w:val="0"/>
                <w:numId w:val="0"/>
              </w:numPr>
              <w:ind w:left="680" w:hanging="226"/>
              <w:rPr>
                <w:color w:val="000000"/>
                <w:lang w:val="en-GB"/>
              </w:rPr>
            </w:pPr>
          </w:p>
          <w:p w14:paraId="04AC0F1A" w14:textId="77777777" w:rsidR="00BD7A43" w:rsidRPr="00980B1E" w:rsidRDefault="00BD7A43" w:rsidP="000A6AAE">
            <w:pPr>
              <w:pStyle w:val="FormatvorlageAufzhlungen2"/>
              <w:numPr>
                <w:ilvl w:val="0"/>
                <w:numId w:val="0"/>
              </w:numPr>
              <w:ind w:left="680" w:hanging="226"/>
              <w:rPr>
                <w:color w:val="000000"/>
                <w:sz w:val="20"/>
                <w:lang w:val="en-GB"/>
              </w:rPr>
            </w:pPr>
          </w:p>
          <w:p w14:paraId="57CC1C54" w14:textId="77777777" w:rsidR="00BD7A43" w:rsidRPr="00980B1E" w:rsidRDefault="00BD7A43" w:rsidP="000A6AAE">
            <w:pPr>
              <w:pStyle w:val="FormatvorlageAufzhlungen2"/>
              <w:numPr>
                <w:ilvl w:val="0"/>
                <w:numId w:val="0"/>
              </w:numPr>
              <w:ind w:left="680" w:hanging="226"/>
              <w:rPr>
                <w:color w:val="000000"/>
                <w:sz w:val="20"/>
                <w:lang w:val="en-GB"/>
              </w:rPr>
            </w:pPr>
          </w:p>
        </w:tc>
      </w:tr>
    </w:tbl>
    <w:p w14:paraId="04A864C1" w14:textId="483866A2" w:rsidR="00A21826" w:rsidRDefault="00A21826" w:rsidP="00C9571A">
      <w:pPr>
        <w:ind w:hanging="112"/>
        <w:rPr>
          <w:lang w:val="en-GB"/>
        </w:rPr>
      </w:pPr>
    </w:p>
    <w:p w14:paraId="36C625DA" w14:textId="77777777" w:rsidR="00F1417C" w:rsidRPr="00BB7A1F" w:rsidRDefault="00F1417C" w:rsidP="00C9571A">
      <w:pPr>
        <w:ind w:hanging="112"/>
        <w:rPr>
          <w:lang w:val="en-GB"/>
        </w:rPr>
      </w:pPr>
    </w:p>
    <w:p w14:paraId="1CF5B955" w14:textId="77777777" w:rsidR="00A21826" w:rsidRPr="00BB7A1F" w:rsidRDefault="00A21826" w:rsidP="00C9571A">
      <w:pPr>
        <w:ind w:hanging="112"/>
        <w:rPr>
          <w:lang w:val="en-GB"/>
        </w:rPr>
        <w:sectPr w:rsidR="00A21826" w:rsidRPr="00BB7A1F"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67" w:name="_Toc518168783"/>
      <w:bookmarkStart w:id="168" w:name="_Toc518260564"/>
      <w:bookmarkStart w:id="169" w:name="_Toc518313155"/>
      <w:bookmarkStart w:id="170" w:name="_Toc114210889"/>
      <w:bookmarkStart w:id="171" w:name="_Toc264537167"/>
      <w:bookmarkStart w:id="172" w:name="_Toc264537895"/>
      <w:bookmarkStart w:id="173" w:name="_Toc515203101"/>
      <w:r w:rsidRPr="00EC7D91">
        <w:lastRenderedPageBreak/>
        <w:t>Anhang</w:t>
      </w:r>
      <w:bookmarkEnd w:id="167"/>
      <w:bookmarkEnd w:id="168"/>
      <w:bookmarkEnd w:id="169"/>
    </w:p>
    <w:p w14:paraId="41A3E2EA" w14:textId="3B009DB4" w:rsidR="001376D2" w:rsidRPr="00EC7D91" w:rsidRDefault="001376D2" w:rsidP="001376D2">
      <w:pPr>
        <w:pStyle w:val="berschrift2"/>
      </w:pPr>
      <w:bookmarkStart w:id="174" w:name="_Ref517825168"/>
      <w:bookmarkStart w:id="175" w:name="_Toc518168784"/>
      <w:bookmarkStart w:id="176" w:name="_Toc518260565"/>
      <w:bookmarkStart w:id="177" w:name="_Toc518313156"/>
      <w:r w:rsidRPr="00EC7D91">
        <w:t>Verwendete Tools</w:t>
      </w:r>
      <w:bookmarkEnd w:id="174"/>
      <w:bookmarkEnd w:id="175"/>
      <w:bookmarkEnd w:id="176"/>
      <w:bookmarkEnd w:id="177"/>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t xml:space="preserve">Webhook., </w:t>
      </w:r>
      <w:r w:rsidRPr="00980B1E">
        <w:rPr>
          <w:i/>
          <w:lang w:val="en-GB"/>
        </w:rPr>
        <w:t>Tool zum Testen von diversen HTTP Requests</w:t>
      </w:r>
      <w:r w:rsidRPr="00980B1E">
        <w:rPr>
          <w:lang w:val="en-GB"/>
        </w:rPr>
        <w:t xml:space="preserve">., </w:t>
      </w:r>
      <w:hyperlink r:id="rId58"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59"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60"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Operations Studio, Tool zum Verwalten von SQL Storages, </w:t>
      </w:r>
      <w:hyperlink r:id="rId61"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2"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78" w:name="_Toc518168785"/>
      <w:bookmarkStart w:id="179" w:name="_Toc518260566"/>
      <w:bookmarkStart w:id="180" w:name="_Toc518313157"/>
      <w:r w:rsidRPr="00EC7D91">
        <w:t>Abbildungsverzeichnis</w:t>
      </w:r>
      <w:bookmarkEnd w:id="170"/>
      <w:bookmarkEnd w:id="171"/>
      <w:bookmarkEnd w:id="172"/>
      <w:bookmarkEnd w:id="173"/>
      <w:bookmarkEnd w:id="178"/>
      <w:bookmarkEnd w:id="179"/>
      <w:bookmarkEnd w:id="180"/>
    </w:p>
    <w:p w14:paraId="6E0BB579" w14:textId="77777777" w:rsidR="001376D2" w:rsidRPr="00EC7D91" w:rsidRDefault="001376D2" w:rsidP="001376D2">
      <w:pPr>
        <w:pStyle w:val="Abbildungsverzeichnis"/>
        <w:tabs>
          <w:tab w:val="right" w:leader="dot" w:pos="9061"/>
        </w:tabs>
        <w:rPr>
          <w:rFonts w:cs="Arial"/>
          <w:lang w:val="de-DE"/>
        </w:rPr>
      </w:pPr>
    </w:p>
    <w:p w14:paraId="2F7C4EAD" w14:textId="4AC6F471" w:rsidR="00F1417C"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10660" w:history="1">
        <w:r w:rsidR="00F1417C" w:rsidRPr="00E5380A">
          <w:rPr>
            <w:rStyle w:val="Hyperlink"/>
            <w:rFonts w:cs="Arial"/>
            <w:noProof/>
            <w:lang w:val="de-DE"/>
          </w:rPr>
          <w:t>Abbildung 1: Netzwerktopologie Abschlusspräsentation</w:t>
        </w:r>
        <w:r w:rsidR="00F1417C">
          <w:rPr>
            <w:noProof/>
            <w:webHidden/>
          </w:rPr>
          <w:tab/>
        </w:r>
        <w:r w:rsidR="00F1417C">
          <w:rPr>
            <w:noProof/>
            <w:webHidden/>
          </w:rPr>
          <w:fldChar w:fldCharType="begin"/>
        </w:r>
        <w:r w:rsidR="00F1417C">
          <w:rPr>
            <w:noProof/>
            <w:webHidden/>
          </w:rPr>
          <w:instrText xml:space="preserve"> PAGEREF _Toc518310660 \h </w:instrText>
        </w:r>
        <w:r w:rsidR="00F1417C">
          <w:rPr>
            <w:noProof/>
            <w:webHidden/>
          </w:rPr>
        </w:r>
        <w:r w:rsidR="00F1417C">
          <w:rPr>
            <w:noProof/>
            <w:webHidden/>
          </w:rPr>
          <w:fldChar w:fldCharType="separate"/>
        </w:r>
        <w:r w:rsidR="00F1417C">
          <w:rPr>
            <w:noProof/>
            <w:webHidden/>
          </w:rPr>
          <w:t>21</w:t>
        </w:r>
        <w:r w:rsidR="00F1417C">
          <w:rPr>
            <w:noProof/>
            <w:webHidden/>
          </w:rPr>
          <w:fldChar w:fldCharType="end"/>
        </w:r>
      </w:hyperlink>
    </w:p>
    <w:p w14:paraId="4EE306BB" w14:textId="4F69A44E"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1" w:history="1">
        <w:r w:rsidR="00F1417C" w:rsidRPr="00E5380A">
          <w:rPr>
            <w:rStyle w:val="Hyperlink"/>
            <w:rFonts w:cs="Arial"/>
            <w:noProof/>
            <w:lang w:val="de-DE"/>
          </w:rPr>
          <w:t>Abbildung 2: Architektur</w:t>
        </w:r>
        <w:r w:rsidR="00F1417C">
          <w:rPr>
            <w:noProof/>
            <w:webHidden/>
          </w:rPr>
          <w:tab/>
        </w:r>
        <w:r w:rsidR="00F1417C">
          <w:rPr>
            <w:noProof/>
            <w:webHidden/>
          </w:rPr>
          <w:fldChar w:fldCharType="begin"/>
        </w:r>
        <w:r w:rsidR="00F1417C">
          <w:rPr>
            <w:noProof/>
            <w:webHidden/>
          </w:rPr>
          <w:instrText xml:space="preserve"> PAGEREF _Toc518310661 \h </w:instrText>
        </w:r>
        <w:r w:rsidR="00F1417C">
          <w:rPr>
            <w:noProof/>
            <w:webHidden/>
          </w:rPr>
        </w:r>
        <w:r w:rsidR="00F1417C">
          <w:rPr>
            <w:noProof/>
            <w:webHidden/>
          </w:rPr>
          <w:fldChar w:fldCharType="separate"/>
        </w:r>
        <w:r w:rsidR="00F1417C">
          <w:rPr>
            <w:noProof/>
            <w:webHidden/>
          </w:rPr>
          <w:t>24</w:t>
        </w:r>
        <w:r w:rsidR="00F1417C">
          <w:rPr>
            <w:noProof/>
            <w:webHidden/>
          </w:rPr>
          <w:fldChar w:fldCharType="end"/>
        </w:r>
      </w:hyperlink>
    </w:p>
    <w:p w14:paraId="76862380" w14:textId="28A041C7"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2" w:history="1">
        <w:r w:rsidR="00F1417C" w:rsidRPr="00E5380A">
          <w:rPr>
            <w:rStyle w:val="Hyperlink"/>
            <w:rFonts w:cs="Arial"/>
            <w:noProof/>
            <w:lang w:val="de-DE"/>
          </w:rPr>
          <w:t>Abbildung 4: Netzwerktopologie Betriebszenario</w:t>
        </w:r>
        <w:r w:rsidR="00F1417C">
          <w:rPr>
            <w:noProof/>
            <w:webHidden/>
          </w:rPr>
          <w:tab/>
        </w:r>
        <w:r w:rsidR="00F1417C">
          <w:rPr>
            <w:noProof/>
            <w:webHidden/>
          </w:rPr>
          <w:fldChar w:fldCharType="begin"/>
        </w:r>
        <w:r w:rsidR="00F1417C">
          <w:rPr>
            <w:noProof/>
            <w:webHidden/>
          </w:rPr>
          <w:instrText xml:space="preserve"> PAGEREF _Toc518310662 \h </w:instrText>
        </w:r>
        <w:r w:rsidR="00F1417C">
          <w:rPr>
            <w:noProof/>
            <w:webHidden/>
          </w:rPr>
        </w:r>
        <w:r w:rsidR="00F1417C">
          <w:rPr>
            <w:noProof/>
            <w:webHidden/>
          </w:rPr>
          <w:fldChar w:fldCharType="separate"/>
        </w:r>
        <w:r w:rsidR="00F1417C">
          <w:rPr>
            <w:noProof/>
            <w:webHidden/>
          </w:rPr>
          <w:t>27</w:t>
        </w:r>
        <w:r w:rsidR="00F1417C">
          <w:rPr>
            <w:noProof/>
            <w:webHidden/>
          </w:rPr>
          <w:fldChar w:fldCharType="end"/>
        </w:r>
      </w:hyperlink>
    </w:p>
    <w:p w14:paraId="130CD11A" w14:textId="24504AE0"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3" w:history="1">
        <w:r w:rsidR="00F1417C" w:rsidRPr="00E5380A">
          <w:rPr>
            <w:rStyle w:val="Hyperlink"/>
            <w:rFonts w:cs="Arial"/>
            <w:noProof/>
            <w:lang w:val="de-DE"/>
          </w:rPr>
          <w:t>Abbildung 5: Ablaufdiagramm http Task</w:t>
        </w:r>
        <w:r w:rsidR="00F1417C">
          <w:rPr>
            <w:noProof/>
            <w:webHidden/>
          </w:rPr>
          <w:tab/>
        </w:r>
        <w:r w:rsidR="00F1417C">
          <w:rPr>
            <w:noProof/>
            <w:webHidden/>
          </w:rPr>
          <w:fldChar w:fldCharType="begin"/>
        </w:r>
        <w:r w:rsidR="00F1417C">
          <w:rPr>
            <w:noProof/>
            <w:webHidden/>
          </w:rPr>
          <w:instrText xml:space="preserve"> PAGEREF _Toc518310663 \h </w:instrText>
        </w:r>
        <w:r w:rsidR="00F1417C">
          <w:rPr>
            <w:noProof/>
            <w:webHidden/>
          </w:rPr>
        </w:r>
        <w:r w:rsidR="00F1417C">
          <w:rPr>
            <w:noProof/>
            <w:webHidden/>
          </w:rPr>
          <w:fldChar w:fldCharType="separate"/>
        </w:r>
        <w:r w:rsidR="00F1417C">
          <w:rPr>
            <w:noProof/>
            <w:webHidden/>
          </w:rPr>
          <w:t>28</w:t>
        </w:r>
        <w:r w:rsidR="00F1417C">
          <w:rPr>
            <w:noProof/>
            <w:webHidden/>
          </w:rPr>
          <w:fldChar w:fldCharType="end"/>
        </w:r>
      </w:hyperlink>
    </w:p>
    <w:p w14:paraId="6DBE7FA0" w14:textId="2859B570"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4" w:history="1">
        <w:r w:rsidR="00F1417C" w:rsidRPr="00E5380A">
          <w:rPr>
            <w:rStyle w:val="Hyperlink"/>
            <w:rFonts w:cs="Arial"/>
            <w:noProof/>
            <w:lang w:val="de-DE"/>
          </w:rPr>
          <w:t>Abbildung 6: Mockup Hauptseite</w:t>
        </w:r>
        <w:r w:rsidR="00F1417C">
          <w:rPr>
            <w:noProof/>
            <w:webHidden/>
          </w:rPr>
          <w:tab/>
        </w:r>
        <w:r w:rsidR="00F1417C">
          <w:rPr>
            <w:noProof/>
            <w:webHidden/>
          </w:rPr>
          <w:fldChar w:fldCharType="begin"/>
        </w:r>
        <w:r w:rsidR="00F1417C">
          <w:rPr>
            <w:noProof/>
            <w:webHidden/>
          </w:rPr>
          <w:instrText xml:space="preserve"> PAGEREF _Toc518310664 \h </w:instrText>
        </w:r>
        <w:r w:rsidR="00F1417C">
          <w:rPr>
            <w:noProof/>
            <w:webHidden/>
          </w:rPr>
        </w:r>
        <w:r w:rsidR="00F1417C">
          <w:rPr>
            <w:noProof/>
            <w:webHidden/>
          </w:rPr>
          <w:fldChar w:fldCharType="separate"/>
        </w:r>
        <w:r w:rsidR="00F1417C">
          <w:rPr>
            <w:noProof/>
            <w:webHidden/>
          </w:rPr>
          <w:t>33</w:t>
        </w:r>
        <w:r w:rsidR="00F1417C">
          <w:rPr>
            <w:noProof/>
            <w:webHidden/>
          </w:rPr>
          <w:fldChar w:fldCharType="end"/>
        </w:r>
      </w:hyperlink>
    </w:p>
    <w:p w14:paraId="40330B45" w14:textId="66880D0A"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5" w:history="1">
        <w:r w:rsidR="00F1417C" w:rsidRPr="00E5380A">
          <w:rPr>
            <w:rStyle w:val="Hyperlink"/>
            <w:rFonts w:cs="Arial"/>
            <w:noProof/>
            <w:lang w:val="de-DE"/>
          </w:rPr>
          <w:t xml:space="preserve">Abbildung </w:t>
        </w:r>
        <w:r w:rsidR="00F1417C" w:rsidRPr="00E5380A">
          <w:rPr>
            <w:rStyle w:val="Hyperlink"/>
            <w:noProof/>
            <w:lang w:val="de-DE"/>
          </w:rPr>
          <w:t>8.1 Login ASK init</w:t>
        </w:r>
        <w:r w:rsidR="00F1417C">
          <w:rPr>
            <w:noProof/>
            <w:webHidden/>
          </w:rPr>
          <w:tab/>
        </w:r>
        <w:r w:rsidR="00F1417C">
          <w:rPr>
            <w:noProof/>
            <w:webHidden/>
          </w:rPr>
          <w:fldChar w:fldCharType="begin"/>
        </w:r>
        <w:r w:rsidR="00F1417C">
          <w:rPr>
            <w:noProof/>
            <w:webHidden/>
          </w:rPr>
          <w:instrText xml:space="preserve"> PAGEREF _Toc518310665 \h </w:instrText>
        </w:r>
        <w:r w:rsidR="00F1417C">
          <w:rPr>
            <w:noProof/>
            <w:webHidden/>
          </w:rPr>
        </w:r>
        <w:r w:rsidR="00F1417C">
          <w:rPr>
            <w:noProof/>
            <w:webHidden/>
          </w:rPr>
          <w:fldChar w:fldCharType="separate"/>
        </w:r>
        <w:r w:rsidR="00F1417C">
          <w:rPr>
            <w:noProof/>
            <w:webHidden/>
          </w:rPr>
          <w:t>44</w:t>
        </w:r>
        <w:r w:rsidR="00F1417C">
          <w:rPr>
            <w:noProof/>
            <w:webHidden/>
          </w:rPr>
          <w:fldChar w:fldCharType="end"/>
        </w:r>
      </w:hyperlink>
    </w:p>
    <w:p w14:paraId="01443082" w14:textId="2C63782F"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6" w:history="1">
        <w:r w:rsidR="00F1417C" w:rsidRPr="00E5380A">
          <w:rPr>
            <w:rStyle w:val="Hyperlink"/>
            <w:noProof/>
            <w:lang w:val="de-DE"/>
          </w:rPr>
          <w:t>Abbildung 9 ask new</w:t>
        </w:r>
        <w:r w:rsidR="00F1417C">
          <w:rPr>
            <w:noProof/>
            <w:webHidden/>
          </w:rPr>
          <w:tab/>
        </w:r>
        <w:r w:rsidR="00F1417C">
          <w:rPr>
            <w:noProof/>
            <w:webHidden/>
          </w:rPr>
          <w:fldChar w:fldCharType="begin"/>
        </w:r>
        <w:r w:rsidR="00F1417C">
          <w:rPr>
            <w:noProof/>
            <w:webHidden/>
          </w:rPr>
          <w:instrText xml:space="preserve"> PAGEREF _Toc518310666 \h </w:instrText>
        </w:r>
        <w:r w:rsidR="00F1417C">
          <w:rPr>
            <w:noProof/>
            <w:webHidden/>
          </w:rPr>
        </w:r>
        <w:r w:rsidR="00F1417C">
          <w:rPr>
            <w:noProof/>
            <w:webHidden/>
          </w:rPr>
          <w:fldChar w:fldCharType="separate"/>
        </w:r>
        <w:r w:rsidR="00F1417C">
          <w:rPr>
            <w:noProof/>
            <w:webHidden/>
          </w:rPr>
          <w:t>45</w:t>
        </w:r>
        <w:r w:rsidR="00F1417C">
          <w:rPr>
            <w:noProof/>
            <w:webHidden/>
          </w:rPr>
          <w:fldChar w:fldCharType="end"/>
        </w:r>
      </w:hyperlink>
    </w:p>
    <w:p w14:paraId="3005A7EB" w14:textId="23CA2F54"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7" w:history="1">
        <w:r w:rsidR="00F1417C" w:rsidRPr="00E5380A">
          <w:rPr>
            <w:rStyle w:val="Hyperlink"/>
            <w:noProof/>
            <w:lang w:val="de-DE"/>
          </w:rPr>
          <w:t>Abbildung 10 Amazon Developer Konsole</w:t>
        </w:r>
        <w:r w:rsidR="00F1417C">
          <w:rPr>
            <w:noProof/>
            <w:webHidden/>
          </w:rPr>
          <w:tab/>
        </w:r>
        <w:r w:rsidR="00F1417C">
          <w:rPr>
            <w:noProof/>
            <w:webHidden/>
          </w:rPr>
          <w:fldChar w:fldCharType="begin"/>
        </w:r>
        <w:r w:rsidR="00F1417C">
          <w:rPr>
            <w:noProof/>
            <w:webHidden/>
          </w:rPr>
          <w:instrText xml:space="preserve"> PAGEREF _Toc518310667 \h </w:instrText>
        </w:r>
        <w:r w:rsidR="00F1417C">
          <w:rPr>
            <w:noProof/>
            <w:webHidden/>
          </w:rPr>
        </w:r>
        <w:r w:rsidR="00F1417C">
          <w:rPr>
            <w:noProof/>
            <w:webHidden/>
          </w:rPr>
          <w:fldChar w:fldCharType="separate"/>
        </w:r>
        <w:r w:rsidR="00F1417C">
          <w:rPr>
            <w:noProof/>
            <w:webHidden/>
          </w:rPr>
          <w:t>46</w:t>
        </w:r>
        <w:r w:rsidR="00F1417C">
          <w:rPr>
            <w:noProof/>
            <w:webHidden/>
          </w:rPr>
          <w:fldChar w:fldCharType="end"/>
        </w:r>
      </w:hyperlink>
    </w:p>
    <w:p w14:paraId="6407C128" w14:textId="479B2BFE"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8" w:history="1">
        <w:r w:rsidR="00F1417C" w:rsidRPr="00E5380A">
          <w:rPr>
            <w:rStyle w:val="Hyperlink"/>
            <w:noProof/>
            <w:lang w:val="de-DE"/>
          </w:rPr>
          <w:t>Abbildung 11 Intent Temperatur</w:t>
        </w:r>
        <w:r w:rsidR="00F1417C">
          <w:rPr>
            <w:noProof/>
            <w:webHidden/>
          </w:rPr>
          <w:tab/>
        </w:r>
        <w:r w:rsidR="00F1417C">
          <w:rPr>
            <w:noProof/>
            <w:webHidden/>
          </w:rPr>
          <w:fldChar w:fldCharType="begin"/>
        </w:r>
        <w:r w:rsidR="00F1417C">
          <w:rPr>
            <w:noProof/>
            <w:webHidden/>
          </w:rPr>
          <w:instrText xml:space="preserve"> PAGEREF _Toc518310668 \h </w:instrText>
        </w:r>
        <w:r w:rsidR="00F1417C">
          <w:rPr>
            <w:noProof/>
            <w:webHidden/>
          </w:rPr>
        </w:r>
        <w:r w:rsidR="00F1417C">
          <w:rPr>
            <w:noProof/>
            <w:webHidden/>
          </w:rPr>
          <w:fldChar w:fldCharType="separate"/>
        </w:r>
        <w:r w:rsidR="00F1417C">
          <w:rPr>
            <w:noProof/>
            <w:webHidden/>
          </w:rPr>
          <w:t>46</w:t>
        </w:r>
        <w:r w:rsidR="00F1417C">
          <w:rPr>
            <w:noProof/>
            <w:webHidden/>
          </w:rPr>
          <w:fldChar w:fldCharType="end"/>
        </w:r>
      </w:hyperlink>
    </w:p>
    <w:p w14:paraId="1889F842" w14:textId="6A460B45"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9" w:history="1">
        <w:r w:rsidR="00F1417C" w:rsidRPr="00E5380A">
          <w:rPr>
            <w:rStyle w:val="Hyperlink"/>
            <w:noProof/>
            <w:lang w:val="de-DE"/>
          </w:rPr>
          <w:t>Abbildung 12 Lambda Funktion</w:t>
        </w:r>
        <w:r w:rsidR="00F1417C">
          <w:rPr>
            <w:noProof/>
            <w:webHidden/>
          </w:rPr>
          <w:tab/>
        </w:r>
        <w:r w:rsidR="00F1417C">
          <w:rPr>
            <w:noProof/>
            <w:webHidden/>
          </w:rPr>
          <w:fldChar w:fldCharType="begin"/>
        </w:r>
        <w:r w:rsidR="00F1417C">
          <w:rPr>
            <w:noProof/>
            <w:webHidden/>
          </w:rPr>
          <w:instrText xml:space="preserve"> PAGEREF _Toc518310669 \h </w:instrText>
        </w:r>
        <w:r w:rsidR="00F1417C">
          <w:rPr>
            <w:noProof/>
            <w:webHidden/>
          </w:rPr>
        </w:r>
        <w:r w:rsidR="00F1417C">
          <w:rPr>
            <w:noProof/>
            <w:webHidden/>
          </w:rPr>
          <w:fldChar w:fldCharType="separate"/>
        </w:r>
        <w:r w:rsidR="00F1417C">
          <w:rPr>
            <w:noProof/>
            <w:webHidden/>
          </w:rPr>
          <w:t>47</w:t>
        </w:r>
        <w:r w:rsidR="00F1417C">
          <w:rPr>
            <w:noProof/>
            <w:webHidden/>
          </w:rPr>
          <w:fldChar w:fldCharType="end"/>
        </w:r>
      </w:hyperlink>
    </w:p>
    <w:p w14:paraId="0005BA2C" w14:textId="7D4C5F60"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0" w:history="1">
        <w:r w:rsidR="00F1417C" w:rsidRPr="00E5380A">
          <w:rPr>
            <w:rStyle w:val="Hyperlink"/>
            <w:noProof/>
            <w:lang w:val="en-GB"/>
          </w:rPr>
          <w:t>Abbildung 13 Testing Alexa Skill in Developer Konsole</w:t>
        </w:r>
        <w:r w:rsidR="00F1417C">
          <w:rPr>
            <w:noProof/>
            <w:webHidden/>
          </w:rPr>
          <w:tab/>
        </w:r>
        <w:r w:rsidR="00F1417C">
          <w:rPr>
            <w:noProof/>
            <w:webHidden/>
          </w:rPr>
          <w:fldChar w:fldCharType="begin"/>
        </w:r>
        <w:r w:rsidR="00F1417C">
          <w:rPr>
            <w:noProof/>
            <w:webHidden/>
          </w:rPr>
          <w:instrText xml:space="preserve"> PAGEREF _Toc518310670 \h </w:instrText>
        </w:r>
        <w:r w:rsidR="00F1417C">
          <w:rPr>
            <w:noProof/>
            <w:webHidden/>
          </w:rPr>
        </w:r>
        <w:r w:rsidR="00F1417C">
          <w:rPr>
            <w:noProof/>
            <w:webHidden/>
          </w:rPr>
          <w:fldChar w:fldCharType="separate"/>
        </w:r>
        <w:r w:rsidR="00F1417C">
          <w:rPr>
            <w:noProof/>
            <w:webHidden/>
          </w:rPr>
          <w:t>47</w:t>
        </w:r>
        <w:r w:rsidR="00F1417C">
          <w:rPr>
            <w:noProof/>
            <w:webHidden/>
          </w:rPr>
          <w:fldChar w:fldCharType="end"/>
        </w:r>
      </w:hyperlink>
    </w:p>
    <w:p w14:paraId="76C3D451" w14:textId="330598DF"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1" w:history="1">
        <w:r w:rsidR="00F1417C" w:rsidRPr="00E5380A">
          <w:rPr>
            <w:rStyle w:val="Hyperlink"/>
            <w:noProof/>
          </w:rPr>
          <w:t>Abbildung 9 Lösung für Bootstrap Toggle Problem</w:t>
        </w:r>
        <w:r w:rsidR="00F1417C">
          <w:rPr>
            <w:noProof/>
            <w:webHidden/>
          </w:rPr>
          <w:tab/>
        </w:r>
        <w:r w:rsidR="00F1417C">
          <w:rPr>
            <w:noProof/>
            <w:webHidden/>
          </w:rPr>
          <w:fldChar w:fldCharType="begin"/>
        </w:r>
        <w:r w:rsidR="00F1417C">
          <w:rPr>
            <w:noProof/>
            <w:webHidden/>
          </w:rPr>
          <w:instrText xml:space="preserve"> PAGEREF _Toc518310671 \h </w:instrText>
        </w:r>
        <w:r w:rsidR="00F1417C">
          <w:rPr>
            <w:noProof/>
            <w:webHidden/>
          </w:rPr>
        </w:r>
        <w:r w:rsidR="00F1417C">
          <w:rPr>
            <w:noProof/>
            <w:webHidden/>
          </w:rPr>
          <w:fldChar w:fldCharType="separate"/>
        </w:r>
        <w:r w:rsidR="00F1417C">
          <w:rPr>
            <w:noProof/>
            <w:webHidden/>
          </w:rPr>
          <w:t>52</w:t>
        </w:r>
        <w:r w:rsidR="00F1417C">
          <w:rPr>
            <w:noProof/>
            <w:webHidden/>
          </w:rPr>
          <w:fldChar w:fldCharType="end"/>
        </w:r>
      </w:hyperlink>
    </w:p>
    <w:p w14:paraId="51B51951" w14:textId="3EA4FB68"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2" w:history="1">
        <w:r w:rsidR="00F1417C" w:rsidRPr="00E5380A">
          <w:rPr>
            <w:rStyle w:val="Hyperlink"/>
            <w:rFonts w:cs="Arial"/>
            <w:noProof/>
            <w:lang w:val="de-DE"/>
          </w:rPr>
          <w:t>Abbildung 14: Ablaufdiagramm Embedded Lösung</w:t>
        </w:r>
        <w:r w:rsidR="00F1417C">
          <w:rPr>
            <w:noProof/>
            <w:webHidden/>
          </w:rPr>
          <w:tab/>
        </w:r>
        <w:r w:rsidR="00F1417C">
          <w:rPr>
            <w:noProof/>
            <w:webHidden/>
          </w:rPr>
          <w:fldChar w:fldCharType="begin"/>
        </w:r>
        <w:r w:rsidR="00F1417C">
          <w:rPr>
            <w:noProof/>
            <w:webHidden/>
          </w:rPr>
          <w:instrText xml:space="preserve"> PAGEREF _Toc518310672 \h </w:instrText>
        </w:r>
        <w:r w:rsidR="00F1417C">
          <w:rPr>
            <w:noProof/>
            <w:webHidden/>
          </w:rPr>
        </w:r>
        <w:r w:rsidR="00F1417C">
          <w:rPr>
            <w:noProof/>
            <w:webHidden/>
          </w:rPr>
          <w:fldChar w:fldCharType="separate"/>
        </w:r>
        <w:r w:rsidR="00F1417C">
          <w:rPr>
            <w:noProof/>
            <w:webHidden/>
          </w:rPr>
          <w:t>55</w:t>
        </w:r>
        <w:r w:rsidR="00F1417C">
          <w:rPr>
            <w:noProof/>
            <w:webHidden/>
          </w:rPr>
          <w:fldChar w:fldCharType="end"/>
        </w:r>
      </w:hyperlink>
    </w:p>
    <w:p w14:paraId="2B9923CD" w14:textId="21840019" w:rsidR="00F1417C" w:rsidRDefault="00766A39">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3" w:history="1">
        <w:r w:rsidR="00F1417C" w:rsidRPr="00E5380A">
          <w:rPr>
            <w:rStyle w:val="Hyperlink"/>
            <w:rFonts w:cs="Arial"/>
            <w:noProof/>
            <w:lang w:val="de-DE"/>
          </w:rPr>
          <w:t>Abbildung 15: Beispiel Conditional Compilation</w:t>
        </w:r>
        <w:r w:rsidR="00F1417C">
          <w:rPr>
            <w:noProof/>
            <w:webHidden/>
          </w:rPr>
          <w:tab/>
        </w:r>
        <w:r w:rsidR="00F1417C">
          <w:rPr>
            <w:noProof/>
            <w:webHidden/>
          </w:rPr>
          <w:fldChar w:fldCharType="begin"/>
        </w:r>
        <w:r w:rsidR="00F1417C">
          <w:rPr>
            <w:noProof/>
            <w:webHidden/>
          </w:rPr>
          <w:instrText xml:space="preserve"> PAGEREF _Toc518310673 \h </w:instrText>
        </w:r>
        <w:r w:rsidR="00F1417C">
          <w:rPr>
            <w:noProof/>
            <w:webHidden/>
          </w:rPr>
        </w:r>
        <w:r w:rsidR="00F1417C">
          <w:rPr>
            <w:noProof/>
            <w:webHidden/>
          </w:rPr>
          <w:fldChar w:fldCharType="separate"/>
        </w:r>
        <w:r w:rsidR="00F1417C">
          <w:rPr>
            <w:noProof/>
            <w:webHidden/>
          </w:rPr>
          <w:t>57</w:t>
        </w:r>
        <w:r w:rsidR="00F1417C">
          <w:rPr>
            <w:noProof/>
            <w:webHidden/>
          </w:rPr>
          <w:fldChar w:fldCharType="end"/>
        </w:r>
      </w:hyperlink>
    </w:p>
    <w:p w14:paraId="4695040B" w14:textId="1278630B"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7C86E4FF" w14:textId="77777777" w:rsidR="00520156" w:rsidRPr="00EC7D91" w:rsidRDefault="00520156" w:rsidP="00520156"/>
    <w:p w14:paraId="781ABA4C" w14:textId="368861C2" w:rsidR="001376D2" w:rsidRPr="00EC7D91" w:rsidRDefault="00FF2D57" w:rsidP="001376D2">
      <w:pPr>
        <w:pStyle w:val="berschrift2"/>
      </w:pPr>
      <w:bookmarkStart w:id="181" w:name="_Toc518168786"/>
      <w:bookmarkStart w:id="182" w:name="_Toc518260567"/>
      <w:bookmarkStart w:id="183" w:name="_Toc518313158"/>
      <w:r w:rsidRPr="00EC7D91">
        <w:t>Recherchelisten</w:t>
      </w:r>
      <w:bookmarkEnd w:id="181"/>
      <w:bookmarkEnd w:id="182"/>
      <w:bookmarkEnd w:id="183"/>
    </w:p>
    <w:p w14:paraId="291B2738" w14:textId="00E7907F" w:rsidR="001376D2" w:rsidRPr="00EC7D91" w:rsidRDefault="001376D2" w:rsidP="001376D2"/>
    <w:p w14:paraId="4E9EFDD3" w14:textId="1C50B41A" w:rsidR="001376D2" w:rsidRPr="00EC7D91" w:rsidRDefault="001376D2">
      <w:r w:rsidRPr="00EC7D91">
        <w:br w:type="page"/>
      </w:r>
    </w:p>
    <w:p w14:paraId="5F19FBDF" w14:textId="77777777" w:rsidR="001376D2" w:rsidRPr="00EC7D91" w:rsidRDefault="001376D2" w:rsidP="001376D2"/>
    <w:p w14:paraId="0B8C9C03" w14:textId="77721885" w:rsidR="00FF2D57" w:rsidRPr="00EC7D91" w:rsidRDefault="00710077" w:rsidP="001376D2">
      <w:pPr>
        <w:pStyle w:val="berschrift2"/>
      </w:pPr>
      <w:bookmarkStart w:id="184" w:name="_Toc518168787"/>
      <w:bookmarkStart w:id="185" w:name="_Toc518260568"/>
      <w:bookmarkStart w:id="186" w:name="_Toc518313159"/>
      <w:r w:rsidRPr="00EC7D91">
        <w:t>Quel</w:t>
      </w:r>
      <w:r w:rsidR="00FF2D57" w:rsidRPr="00EC7D91">
        <w:t>lenverzeichnis</w:t>
      </w:r>
      <w:bookmarkEnd w:id="184"/>
      <w:bookmarkEnd w:id="185"/>
      <w:bookmarkEnd w:id="186"/>
    </w:p>
    <w:p w14:paraId="54C0229C" w14:textId="77777777" w:rsidR="001376D2" w:rsidRPr="00EC7D91" w:rsidRDefault="001376D2" w:rsidP="001376D2">
      <w:pPr>
        <w:pStyle w:val="Literaturverzeichnis"/>
        <w:rPr>
          <w:rFonts w:cs="Arial"/>
          <w:noProof/>
        </w:rPr>
      </w:pPr>
      <w:r w:rsidRPr="00EC7D91">
        <w:rPr>
          <w:rFonts w:cs="Arial"/>
          <w:noProof/>
        </w:rPr>
        <w:t xml:space="preserve">[1] </w:t>
      </w:r>
      <w:r w:rsidRPr="00EC7D91">
        <w:rPr>
          <w:rFonts w:cs="Arial"/>
          <w:noProof/>
        </w:rPr>
        <w:tab/>
        <w:t xml:space="preserve">ÖBB-Holding AG, </w:t>
      </w:r>
      <w:r w:rsidRPr="00EC7D91">
        <w:rPr>
          <w:rFonts w:cs="Arial"/>
          <w:i/>
          <w:iCs/>
          <w:noProof/>
        </w:rPr>
        <w:t>https://konzern.oebb.at/de/ueber-den-konzern/organisation</w:t>
      </w:r>
      <w:r w:rsidRPr="00EC7D91">
        <w:rPr>
          <w:rFonts w:cs="Arial"/>
          <w:noProof/>
        </w:rPr>
        <w:t>., ÖBB-Holding AG, Wien 24.05.2018.</w:t>
      </w:r>
    </w:p>
    <w:p w14:paraId="58EA32B1" w14:textId="77777777" w:rsidR="001376D2" w:rsidRPr="00EC7D91" w:rsidRDefault="001376D2" w:rsidP="001376D2">
      <w:pPr>
        <w:rPr>
          <w:lang w:eastAsia="en-US" w:bidi="en-US"/>
        </w:rPr>
      </w:pPr>
    </w:p>
    <w:p w14:paraId="2BA7832C" w14:textId="77777777" w:rsidR="001376D2" w:rsidRPr="00BB7A1F" w:rsidRDefault="001376D2" w:rsidP="001376D2">
      <w:pPr>
        <w:pStyle w:val="Literaturverzeichnis"/>
        <w:rPr>
          <w:rFonts w:cs="Arial"/>
          <w:noProof/>
          <w:lang w:val="en-GB"/>
        </w:rPr>
      </w:pPr>
      <w:r w:rsidRPr="00EC7D91">
        <w:rPr>
          <w:rFonts w:cs="Arial"/>
          <w:noProof/>
        </w:rPr>
        <w:t>[9]</w:t>
      </w:r>
      <w:r w:rsidRPr="00EC7D91">
        <w:rPr>
          <w:rFonts w:cs="Arial"/>
          <w:noProof/>
        </w:rPr>
        <w:tab/>
        <w:t xml:space="preserve">J. Rüegg-Stürm, </w:t>
      </w:r>
      <w:r w:rsidRPr="00EC7D91">
        <w:rPr>
          <w:rFonts w:cs="Arial"/>
          <w:i/>
          <w:iCs/>
          <w:noProof/>
        </w:rPr>
        <w:t>Das neue St. Galler Management-Modell. Grundkategorien einer integrierten Managementlehre. Der HSG-Ansatz.</w:t>
      </w:r>
      <w:r w:rsidRPr="00EC7D91">
        <w:rPr>
          <w:rFonts w:cs="Arial"/>
          <w:noProof/>
        </w:rPr>
        <w:t xml:space="preserve">, Haupt, 2003. </w:t>
      </w:r>
      <w:r w:rsidRPr="00BB7A1F">
        <w:rPr>
          <w:rFonts w:cs="Arial"/>
          <w:noProof/>
          <w:lang w:val="en-GB"/>
        </w:rPr>
        <w:t>ISBN 3258066299</w:t>
      </w:r>
    </w:p>
    <w:p w14:paraId="546004C7" w14:textId="718CB7B0" w:rsidR="001376D2" w:rsidRPr="00BB7A1F" w:rsidRDefault="001376D2" w:rsidP="001376D2">
      <w:pPr>
        <w:pStyle w:val="Literaturverzeichnis"/>
        <w:rPr>
          <w:rFonts w:cs="Arial"/>
          <w:noProof/>
          <w:lang w:val="en-GB"/>
        </w:rPr>
      </w:pPr>
    </w:p>
    <w:p w14:paraId="3A0E7B4A" w14:textId="77777777" w:rsidR="00F92968" w:rsidRPr="00BB7A1F" w:rsidRDefault="00F92968" w:rsidP="00F92968">
      <w:pPr>
        <w:pStyle w:val="NurText"/>
        <w:rPr>
          <w:lang w:val="en-GB"/>
        </w:rPr>
      </w:pPr>
      <w:r w:rsidRPr="00BB7A1F">
        <w:rPr>
          <w:lang w:val="en-GB"/>
        </w:rPr>
        <w:t>//Copied and edited Posttask from</w:t>
      </w:r>
    </w:p>
    <w:p w14:paraId="589CA677" w14:textId="77777777" w:rsidR="00F92968" w:rsidRPr="00BB7A1F" w:rsidRDefault="00766A39" w:rsidP="00F92968">
      <w:pPr>
        <w:pStyle w:val="NurText"/>
        <w:rPr>
          <w:lang w:val="en-GB"/>
        </w:rPr>
      </w:pPr>
      <w:hyperlink r:id="rId63" w:history="1">
        <w:r w:rsidR="00F92968" w:rsidRPr="00BB7A1F">
          <w:rPr>
            <w:rStyle w:val="Hyperlink"/>
            <w:lang w:val="en-GB"/>
          </w:rPr>
          <w:t>https://e2e.ti.com/support/embedded/tirtos/f/355/t/555614?HTTP-POST-sample</w:t>
        </w:r>
      </w:hyperlink>
    </w:p>
    <w:p w14:paraId="0CAB023E" w14:textId="77777777" w:rsidR="00F92968" w:rsidRPr="00BB7A1F" w:rsidRDefault="00F92968" w:rsidP="00F92968">
      <w:pPr>
        <w:pStyle w:val="NurText"/>
        <w:rPr>
          <w:lang w:val="en-GB"/>
        </w:rPr>
      </w:pPr>
    </w:p>
    <w:p w14:paraId="1781C44A" w14:textId="77777777" w:rsidR="00F92968" w:rsidRPr="00BB7A1F" w:rsidRDefault="00F92968" w:rsidP="00F92968">
      <w:pPr>
        <w:pStyle w:val="NurText"/>
        <w:rPr>
          <w:lang w:val="en-GB"/>
        </w:rPr>
      </w:pPr>
    </w:p>
    <w:p w14:paraId="68541476" w14:textId="77777777" w:rsidR="00F92968" w:rsidRPr="00BB7A1F" w:rsidRDefault="00F92968" w:rsidP="00F92968">
      <w:pPr>
        <w:pStyle w:val="NurText"/>
        <w:rPr>
          <w:lang w:val="en-GB"/>
        </w:rPr>
      </w:pPr>
      <w:r w:rsidRPr="00BB7A1F">
        <w:rPr>
          <w:lang w:val="en-GB"/>
        </w:rPr>
        <w:t>//Copied from:</w:t>
      </w:r>
    </w:p>
    <w:p w14:paraId="7CA1DAF0" w14:textId="77777777" w:rsidR="00F92968" w:rsidRPr="00BB7A1F" w:rsidRDefault="00766A39" w:rsidP="00F92968">
      <w:pPr>
        <w:pStyle w:val="NurText"/>
        <w:rPr>
          <w:lang w:val="en-GB"/>
        </w:rPr>
      </w:pPr>
      <w:hyperlink r:id="rId64" w:history="1">
        <w:r w:rsidR="00F92968" w:rsidRPr="00BB7A1F">
          <w:rPr>
            <w:rStyle w:val="Hyperlink"/>
            <w:lang w:val="en-GB"/>
          </w:rPr>
          <w:t>https://stackoverflow.com/questions/8465006/how-do-i-concatenate-two-strings-in-c</w:t>
        </w:r>
      </w:hyperlink>
    </w:p>
    <w:p w14:paraId="3E6FCAF5" w14:textId="69302E21" w:rsidR="00EF2A47" w:rsidRPr="00BB7A1F" w:rsidRDefault="00EF2A47" w:rsidP="00EF2A47">
      <w:pPr>
        <w:rPr>
          <w:lang w:val="en-GB"/>
        </w:rPr>
      </w:pPr>
    </w:p>
    <w:p w14:paraId="2AE097D9" w14:textId="02A41F50" w:rsidR="001376D2" w:rsidRPr="00BB7A1F" w:rsidRDefault="001376D2" w:rsidP="001376D2">
      <w:pPr>
        <w:rPr>
          <w:lang w:val="en-GB"/>
        </w:rPr>
      </w:pPr>
      <w:r w:rsidRPr="00BB7A1F">
        <w:rPr>
          <w:lang w:val="en-GB"/>
        </w:rPr>
        <w:br w:type="page"/>
      </w:r>
    </w:p>
    <w:p w14:paraId="392B9816" w14:textId="2F1C1586" w:rsidR="00CC317E" w:rsidRPr="00EC7D91" w:rsidRDefault="00CC317E" w:rsidP="00CC317E">
      <w:pPr>
        <w:pStyle w:val="berschrift1"/>
      </w:pPr>
      <w:bookmarkStart w:id="187" w:name="_Toc518168788"/>
      <w:bookmarkStart w:id="188" w:name="_Toc518260569"/>
      <w:bookmarkStart w:id="189" w:name="_Toc518313160"/>
      <w:r w:rsidRPr="00EC7D91">
        <w:lastRenderedPageBreak/>
        <w:t>Designvorlage</w:t>
      </w:r>
      <w:bookmarkEnd w:id="187"/>
      <w:bookmarkEnd w:id="188"/>
      <w:bookmarkEnd w:id="189"/>
    </w:p>
    <w:p w14:paraId="5876500B" w14:textId="77777777" w:rsidR="00C9571A" w:rsidRPr="00EC7D91" w:rsidRDefault="00C9571A" w:rsidP="00C9571A">
      <w:pPr>
        <w:ind w:hanging="112"/>
      </w:pPr>
      <w:r w:rsidRPr="00EC7D91">
        <w:t>ANMERKUNG: Bitte die angegebenen Formatierungen verwenden (Format &gt; Formatvorlagen und Formatierungen) – sie entsprechen dem Corporate Design der FH Technikum Wien!</w:t>
      </w:r>
    </w:p>
    <w:p w14:paraId="4DE99DD9" w14:textId="77777777" w:rsidR="00C9571A" w:rsidRPr="00EC7D91" w:rsidRDefault="00C9571A" w:rsidP="00C9571A"/>
    <w:p w14:paraId="16595E3C" w14:textId="77777777" w:rsidR="00C9571A" w:rsidRPr="00EC7D91" w:rsidRDefault="00C9571A" w:rsidP="00C9571A">
      <w:pPr>
        <w:pStyle w:val="berschrift1"/>
        <w:rPr>
          <w:color w:val="00659C"/>
        </w:rPr>
      </w:pPr>
      <w:bookmarkStart w:id="190" w:name="_Toc518168789"/>
      <w:bookmarkStart w:id="191" w:name="_Toc518260570"/>
      <w:bookmarkStart w:id="192" w:name="_Toc518313161"/>
      <w:r w:rsidRPr="00EC7D91">
        <w:rPr>
          <w:color w:val="00659C"/>
        </w:rPr>
        <w:t>Überschrift 1</w:t>
      </w:r>
      <w:bookmarkEnd w:id="190"/>
      <w:bookmarkEnd w:id="191"/>
      <w:bookmarkEnd w:id="192"/>
    </w:p>
    <w:p w14:paraId="7D80D373" w14:textId="77777777" w:rsidR="00C9571A" w:rsidRPr="00EC7D91" w:rsidRDefault="00C9571A" w:rsidP="00C9571A"/>
    <w:p w14:paraId="523CD0B2" w14:textId="77777777" w:rsidR="00C9571A" w:rsidRPr="00EC7D91" w:rsidRDefault="00C9571A" w:rsidP="007B463D">
      <w:pPr>
        <w:jc w:val="both"/>
      </w:pPr>
      <w:r w:rsidRPr="00EC7D91">
        <w:t>Standard - Fließtext</w:t>
      </w:r>
    </w:p>
    <w:p w14:paraId="021F287D" w14:textId="77777777" w:rsidR="00C9571A" w:rsidRPr="00EC7D91" w:rsidRDefault="00C9571A" w:rsidP="00C9571A"/>
    <w:p w14:paraId="00610580" w14:textId="77777777" w:rsidR="00C9571A" w:rsidRPr="00EC7D91" w:rsidRDefault="00C9571A" w:rsidP="00C9571A">
      <w:pPr>
        <w:pStyle w:val="berschrift2"/>
        <w:numPr>
          <w:ilvl w:val="0"/>
          <w:numId w:val="8"/>
        </w:numPr>
        <w:rPr>
          <w:color w:val="00659C"/>
        </w:rPr>
      </w:pPr>
      <w:bookmarkStart w:id="193" w:name="_Toc518168790"/>
      <w:bookmarkStart w:id="194" w:name="_Toc518260571"/>
      <w:bookmarkStart w:id="195" w:name="_Toc518313162"/>
      <w:r w:rsidRPr="00EC7D91">
        <w:rPr>
          <w:color w:val="00659C"/>
        </w:rPr>
        <w:t>Überschrift 2</w:t>
      </w:r>
      <w:bookmarkEnd w:id="193"/>
      <w:bookmarkEnd w:id="194"/>
      <w:bookmarkEnd w:id="195"/>
    </w:p>
    <w:p w14:paraId="251CBAEC" w14:textId="77777777" w:rsidR="00C9571A" w:rsidRPr="00EC7D91" w:rsidRDefault="00C9571A" w:rsidP="00C9571A">
      <w:pPr>
        <w:pStyle w:val="FormatvorlageAufzhlungen1"/>
        <w:rPr>
          <w:lang w:val="de-DE"/>
        </w:rPr>
      </w:pPr>
      <w:r w:rsidRPr="00EC7D91">
        <w:rPr>
          <w:lang w:val="de-DE"/>
        </w:rPr>
        <w:t>Formatvorlage Aufzählungen 1</w:t>
      </w:r>
    </w:p>
    <w:p w14:paraId="5A3BBBC8" w14:textId="77777777" w:rsidR="00C9571A" w:rsidRPr="00EC7D91" w:rsidRDefault="00C9571A" w:rsidP="00C9571A">
      <w:pPr>
        <w:pStyle w:val="FormatvorlageAufzhlungen1"/>
        <w:rPr>
          <w:lang w:val="de-DE"/>
        </w:rPr>
      </w:pPr>
      <w:r w:rsidRPr="00EC7D91">
        <w:rPr>
          <w:lang w:val="de-DE"/>
        </w:rPr>
        <w:t>Formatvorlage Aufzählungen 1</w:t>
      </w:r>
    </w:p>
    <w:p w14:paraId="409FBF3F" w14:textId="77777777" w:rsidR="00C9571A" w:rsidRPr="00EC7D91" w:rsidRDefault="00C9571A" w:rsidP="00C9571A">
      <w:pPr>
        <w:pStyle w:val="FormatvorlageAufzhlungen1"/>
        <w:rPr>
          <w:lang w:val="de-DE"/>
        </w:rPr>
      </w:pPr>
      <w:r w:rsidRPr="00EC7D91">
        <w:rPr>
          <w:lang w:val="de-DE"/>
        </w:rPr>
        <w:t>Formatvorlage Aufzählungen 1</w:t>
      </w:r>
    </w:p>
    <w:p w14:paraId="4B78BAB0" w14:textId="77777777" w:rsidR="00C9571A" w:rsidRPr="00EC7D91" w:rsidRDefault="00C9571A" w:rsidP="00C9571A">
      <w:pPr>
        <w:pStyle w:val="FormatvorlageAufzhlungen2"/>
        <w:rPr>
          <w:lang w:val="de-DE"/>
        </w:rPr>
      </w:pPr>
      <w:r w:rsidRPr="00EC7D91">
        <w:rPr>
          <w:lang w:val="de-DE"/>
        </w:rPr>
        <w:t>Formatvorlage Aufzählungen 2</w:t>
      </w:r>
    </w:p>
    <w:p w14:paraId="719ED3DE" w14:textId="77777777" w:rsidR="00C9571A" w:rsidRPr="00EC7D91" w:rsidRDefault="00C9571A" w:rsidP="00C9571A">
      <w:pPr>
        <w:pStyle w:val="FormatvorlageAufzhlungen2"/>
        <w:rPr>
          <w:lang w:val="de-DE"/>
        </w:rPr>
      </w:pPr>
      <w:r w:rsidRPr="00EC7D91">
        <w:rPr>
          <w:lang w:val="de-DE"/>
        </w:rPr>
        <w:t>Formatvorlage Aufzählungen 2</w:t>
      </w:r>
    </w:p>
    <w:p w14:paraId="7532D4FF" w14:textId="77777777" w:rsidR="00C9571A" w:rsidRPr="00EC7D91" w:rsidRDefault="00C9571A" w:rsidP="00C9571A">
      <w:pPr>
        <w:pStyle w:val="FormatvorlageAufzhlungen3"/>
        <w:rPr>
          <w:lang w:val="de-DE"/>
        </w:rPr>
      </w:pPr>
      <w:r w:rsidRPr="00EC7D91">
        <w:rPr>
          <w:lang w:val="de-DE"/>
        </w:rPr>
        <w:t>Formatvorlage Aufzählungen 3</w:t>
      </w:r>
    </w:p>
    <w:p w14:paraId="3A222376" w14:textId="77777777" w:rsidR="00C9571A" w:rsidRPr="00EC7D91" w:rsidRDefault="00C9571A" w:rsidP="00C9571A">
      <w:pPr>
        <w:pStyle w:val="FormatvorlageAufzhlungen3"/>
        <w:rPr>
          <w:lang w:val="de-DE"/>
        </w:rPr>
      </w:pPr>
      <w:r w:rsidRPr="00EC7D91">
        <w:rPr>
          <w:lang w:val="de-DE"/>
        </w:rPr>
        <w:t>Formatvorlage Aufzählungen 3</w:t>
      </w:r>
    </w:p>
    <w:p w14:paraId="4AB74434" w14:textId="77777777" w:rsidR="00C9571A" w:rsidRPr="00EC7D91" w:rsidRDefault="00C9571A" w:rsidP="00C9571A"/>
    <w:p w14:paraId="73C04CAA" w14:textId="77777777" w:rsidR="00C9571A" w:rsidRPr="00EC7D91" w:rsidRDefault="00C9571A" w:rsidP="00C9571A"/>
    <w:p w14:paraId="334A046E" w14:textId="77777777" w:rsidR="00C9571A" w:rsidRPr="00EC7D91" w:rsidRDefault="00C9571A" w:rsidP="00C9571A">
      <w:pPr>
        <w:pStyle w:val="berschrift3"/>
        <w:rPr>
          <w:color w:val="00659C"/>
        </w:rPr>
      </w:pPr>
      <w:bookmarkStart w:id="196" w:name="_Toc518168791"/>
      <w:bookmarkStart w:id="197" w:name="_Toc518260572"/>
      <w:bookmarkStart w:id="198" w:name="_Toc518313163"/>
      <w:r w:rsidRPr="00EC7D91">
        <w:rPr>
          <w:color w:val="00659C"/>
        </w:rPr>
        <w:t>Überschrift 3</w:t>
      </w:r>
      <w:bookmarkEnd w:id="196"/>
      <w:bookmarkEnd w:id="197"/>
      <w:bookmarkEnd w:id="198"/>
    </w:p>
    <w:p w14:paraId="3998AE60" w14:textId="77777777" w:rsidR="00C9571A" w:rsidRPr="00EC7D91" w:rsidRDefault="00C9571A" w:rsidP="00C9571A">
      <w:r w:rsidRPr="00EC7D91">
        <w:t xml:space="preserve">Formatierung Hyperlink: </w:t>
      </w:r>
      <w:hyperlink r:id="rId65" w:history="1">
        <w:r w:rsidRPr="00EC7D91">
          <w:rPr>
            <w:rStyle w:val="Hyperlink"/>
          </w:rPr>
          <w:t>www.technikum-wien.at</w:t>
        </w:r>
      </w:hyperlink>
    </w:p>
    <w:p w14:paraId="31667E7B" w14:textId="77777777" w:rsidR="00C9571A" w:rsidRPr="00EC7D91" w:rsidRDefault="00C9571A" w:rsidP="00C9571A"/>
    <w:p w14:paraId="440EF3D9" w14:textId="77777777" w:rsidR="00C9571A" w:rsidRPr="00EC7D91" w:rsidRDefault="00C9571A" w:rsidP="00C9571A">
      <w:pPr>
        <w:pStyle w:val="berschrift4"/>
        <w:rPr>
          <w:lang w:val="de-DE"/>
        </w:rPr>
      </w:pPr>
      <w:r w:rsidRPr="00EC7D91">
        <w:rPr>
          <w:lang w:val="de-DE"/>
        </w:rPr>
        <w:t>Überschrift 4</w:t>
      </w:r>
    </w:p>
    <w:p w14:paraId="0CADAA65" w14:textId="77777777" w:rsidR="00E53C48" w:rsidRPr="00EC7D91" w:rsidRDefault="00E53C48" w:rsidP="00E53C48"/>
    <w:sectPr w:rsidR="00E53C48" w:rsidRPr="00EC7D91"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Hannes Aurednik" w:date="2018-03-11T09:28:00Z" w:initials="HA">
    <w:p w14:paraId="69391A8B" w14:textId="77777777" w:rsidR="00766A39" w:rsidRDefault="00766A39">
      <w:pPr>
        <w:pStyle w:val="Kommentartext"/>
      </w:pPr>
      <w:r>
        <w:rPr>
          <w:rStyle w:val="Kommentarzeichen"/>
        </w:rPr>
        <w:annotationRef/>
      </w:r>
      <w:r>
        <w:t>Ergänzen von Nicht-Zielen zur Projektabgrenzung und zum verkleinern des Scopes</w:t>
      </w:r>
    </w:p>
  </w:comment>
  <w:comment w:id="149" w:author="Hannes Aurednik" w:date="2018-07-02T00:26:00Z" w:initials="HA">
    <w:p w14:paraId="5591C1BE" w14:textId="2B4BE55F" w:rsidR="00766A39" w:rsidRDefault="00766A39">
      <w:pPr>
        <w:pStyle w:val="Kommentartext"/>
      </w:pPr>
      <w:r>
        <w:rPr>
          <w:rStyle w:val="Kommentarzeichen"/>
        </w:rPr>
        <w:annotationRef/>
      </w:r>
      <w:r w:rsidRPr="005260E9">
        <w:t>https://www.freertos.org/Embedded-RTOS-Binary-Semaphores.html</w:t>
      </w:r>
    </w:p>
  </w:comment>
  <w:comment w:id="150" w:author="Hannes Aurednik" w:date="2018-07-02T00:09:00Z" w:initials="HA">
    <w:p w14:paraId="70AC85E9" w14:textId="5CB69B25" w:rsidR="00766A39" w:rsidRPr="008D5B87" w:rsidRDefault="00766A39">
      <w:pPr>
        <w:pStyle w:val="Kommentartext"/>
        <w:rPr>
          <w:lang w:val="en-US"/>
        </w:rPr>
      </w:pPr>
      <w:r>
        <w:rPr>
          <w:rStyle w:val="Kommentarzeichen"/>
        </w:rPr>
        <w:annotationRef/>
      </w:r>
      <w:r w:rsidRPr="008D5B87">
        <w:rPr>
          <w:lang w:val="en-US"/>
        </w:rPr>
        <w:t>Source: https://www.freertos.org/Real-time-embedded-RTOS-mutexes.html</w:t>
      </w:r>
    </w:p>
  </w:comment>
  <w:comment w:id="151" w:author="Hannes Aurednik" w:date="2018-07-02T00:40:00Z" w:initials="HA">
    <w:p w14:paraId="07EE14C2" w14:textId="63F71EA2" w:rsidR="00766A39" w:rsidRPr="00861F64" w:rsidRDefault="00766A39">
      <w:pPr>
        <w:pStyle w:val="Kommentartext"/>
        <w:rPr>
          <w:lang w:val="en-US"/>
        </w:rPr>
      </w:pPr>
      <w:r>
        <w:rPr>
          <w:rStyle w:val="Kommentarzeichen"/>
        </w:rPr>
        <w:annotationRef/>
      </w:r>
      <w:r w:rsidRPr="00861F64">
        <w:rPr>
          <w:lang w:val="en-US"/>
        </w:rPr>
        <w:t>https://e2e.ti.com/support/embedded/tirtos/f/355/t/281235?Sys-Bios-Queue</w:t>
      </w:r>
    </w:p>
  </w:comment>
  <w:comment w:id="152" w:author="Hannes Aurednik" w:date="2018-07-02T00:45:00Z" w:initials="HA">
    <w:p w14:paraId="58CC0A65" w14:textId="07BFF7A9" w:rsidR="00766A39" w:rsidRPr="00492E88" w:rsidRDefault="00766A39">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53" w:author="Hannes Aurednik" w:date="2018-07-02T00:48:00Z" w:initials="HA">
    <w:p w14:paraId="5685DC7A" w14:textId="114EBFE7" w:rsidR="00766A39" w:rsidRPr="00492E88" w:rsidRDefault="00766A39">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7C62C" w14:textId="77777777" w:rsidR="0041377C" w:rsidRDefault="0041377C">
      <w:r>
        <w:separator/>
      </w:r>
    </w:p>
  </w:endnote>
  <w:endnote w:type="continuationSeparator" w:id="0">
    <w:p w14:paraId="2CD92C8F" w14:textId="77777777" w:rsidR="0041377C" w:rsidRDefault="0041377C">
      <w:r>
        <w:continuationSeparator/>
      </w:r>
    </w:p>
  </w:endnote>
  <w:endnote w:type="continuationNotice" w:id="1">
    <w:p w14:paraId="686884C2" w14:textId="77777777" w:rsidR="0041377C" w:rsidRDefault="004137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altName w:val="Arial"/>
    <w:panose1 w:val="020B060402020202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766A39" w:rsidRDefault="00766A39"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766A39" w:rsidRDefault="00766A39"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3A1F21EA" w:rsidR="00766A39" w:rsidRDefault="00766A39"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Pr>
        <w:b/>
        <w:bCs/>
        <w:noProof/>
      </w:rPr>
      <w:t>63</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66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85CE2" w14:textId="77777777" w:rsidR="0041377C" w:rsidRDefault="0041377C">
      <w:r>
        <w:separator/>
      </w:r>
    </w:p>
  </w:footnote>
  <w:footnote w:type="continuationSeparator" w:id="0">
    <w:p w14:paraId="7864DF2E" w14:textId="77777777" w:rsidR="0041377C" w:rsidRDefault="0041377C">
      <w:r>
        <w:continuationSeparator/>
      </w:r>
    </w:p>
  </w:footnote>
  <w:footnote w:type="continuationNotice" w:id="1">
    <w:p w14:paraId="447CC02C" w14:textId="77777777" w:rsidR="0041377C" w:rsidRDefault="004137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AC578" w14:textId="77777777" w:rsidR="00766A39" w:rsidRDefault="00766A3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766A39" w:rsidRDefault="00766A39">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766A39" w:rsidRDefault="00766A39">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766A39" w:rsidRDefault="00766A39">
                          <w:pPr>
                            <w:rPr>
                              <w:lang w:val="de-AT"/>
                            </w:rPr>
                          </w:pPr>
                          <w:r>
                            <w:rPr>
                              <w:lang w:val="de-AT"/>
                            </w:rPr>
                            <w:t>Projekt Wetterstation</w:t>
                          </w:r>
                        </w:p>
                        <w:p w14:paraId="285A4512" w14:textId="1A5673CC" w:rsidR="00766A39" w:rsidRPr="00E53C48" w:rsidRDefault="00766A39">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766A39" w:rsidRDefault="00766A39">
                    <w:pPr>
                      <w:rPr>
                        <w:lang w:val="de-AT"/>
                      </w:rPr>
                    </w:pPr>
                    <w:r>
                      <w:rPr>
                        <w:lang w:val="de-AT"/>
                      </w:rPr>
                      <w:t>Projekt Wetterstation</w:t>
                    </w:r>
                  </w:p>
                  <w:p w14:paraId="285A4512" w14:textId="1A5673CC" w:rsidR="00766A39" w:rsidRPr="00E53C48" w:rsidRDefault="00766A39">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766A39" w:rsidRDefault="00766A39">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766A39" w:rsidRDefault="00766A39">
                          <w:pPr>
                            <w:rPr>
                              <w:lang w:val="de-AT"/>
                            </w:rPr>
                          </w:pPr>
                          <w:r>
                            <w:rPr>
                              <w:lang w:val="de-AT"/>
                            </w:rPr>
                            <w:t>Projekt Wetterstation</w:t>
                          </w:r>
                        </w:p>
                        <w:p w14:paraId="5838F5CB" w14:textId="77777777" w:rsidR="00766A39" w:rsidRPr="00E53C48" w:rsidRDefault="00766A39" w:rsidP="00E9768F">
                          <w:pPr>
                            <w:rPr>
                              <w:lang w:val="de-AT"/>
                            </w:rPr>
                          </w:pPr>
                          <w:r>
                            <w:rPr>
                              <w:lang w:val="de-AT"/>
                            </w:rPr>
                            <w:t>ESE - Sommersemester 2018</w:t>
                          </w:r>
                        </w:p>
                        <w:p w14:paraId="311970A6" w14:textId="23D908F2" w:rsidR="00766A39" w:rsidRPr="00E53C48" w:rsidRDefault="00766A39"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766A39" w:rsidRDefault="00766A39">
                    <w:pPr>
                      <w:rPr>
                        <w:lang w:val="de-AT"/>
                      </w:rPr>
                    </w:pPr>
                    <w:r>
                      <w:rPr>
                        <w:lang w:val="de-AT"/>
                      </w:rPr>
                      <w:t>Projekt Wetterstation</w:t>
                    </w:r>
                  </w:p>
                  <w:p w14:paraId="5838F5CB" w14:textId="77777777" w:rsidR="00766A39" w:rsidRPr="00E53C48" w:rsidRDefault="00766A39" w:rsidP="00E9768F">
                    <w:pPr>
                      <w:rPr>
                        <w:lang w:val="de-AT"/>
                      </w:rPr>
                    </w:pPr>
                    <w:r>
                      <w:rPr>
                        <w:lang w:val="de-AT"/>
                      </w:rPr>
                      <w:t>ESE - Sommersemester 2018</w:t>
                    </w:r>
                  </w:p>
                  <w:p w14:paraId="311970A6" w14:textId="23D908F2" w:rsidR="00766A39" w:rsidRPr="00E53C48" w:rsidRDefault="00766A39"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AA5150C"/>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5"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EC7581"/>
    <w:multiLevelType w:val="hybridMultilevel"/>
    <w:tmpl w:val="4E8CC0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B4C5D75"/>
    <w:multiLevelType w:val="hybridMultilevel"/>
    <w:tmpl w:val="B86A4BAC"/>
    <w:lvl w:ilvl="0" w:tplc="80E8C338">
      <w:start w:val="1"/>
      <w:numFmt w:val="decimal"/>
      <w:lvlText w:val="%1)"/>
      <w:lvlJc w:val="left"/>
      <w:pPr>
        <w:ind w:left="795" w:hanging="360"/>
      </w:pPr>
      <w:rPr>
        <w:rFonts w:hint="default"/>
      </w:rPr>
    </w:lvl>
    <w:lvl w:ilvl="1" w:tplc="0C070019" w:tentative="1">
      <w:start w:val="1"/>
      <w:numFmt w:val="lowerLetter"/>
      <w:lvlText w:val="%2."/>
      <w:lvlJc w:val="left"/>
      <w:pPr>
        <w:ind w:left="1515" w:hanging="360"/>
      </w:pPr>
    </w:lvl>
    <w:lvl w:ilvl="2" w:tplc="0C07001B" w:tentative="1">
      <w:start w:val="1"/>
      <w:numFmt w:val="lowerRoman"/>
      <w:lvlText w:val="%3."/>
      <w:lvlJc w:val="right"/>
      <w:pPr>
        <w:ind w:left="2235" w:hanging="180"/>
      </w:pPr>
    </w:lvl>
    <w:lvl w:ilvl="3" w:tplc="0C07000F" w:tentative="1">
      <w:start w:val="1"/>
      <w:numFmt w:val="decimal"/>
      <w:lvlText w:val="%4."/>
      <w:lvlJc w:val="left"/>
      <w:pPr>
        <w:ind w:left="2955" w:hanging="360"/>
      </w:pPr>
    </w:lvl>
    <w:lvl w:ilvl="4" w:tplc="0C070019" w:tentative="1">
      <w:start w:val="1"/>
      <w:numFmt w:val="lowerLetter"/>
      <w:lvlText w:val="%5."/>
      <w:lvlJc w:val="left"/>
      <w:pPr>
        <w:ind w:left="3675" w:hanging="360"/>
      </w:pPr>
    </w:lvl>
    <w:lvl w:ilvl="5" w:tplc="0C07001B" w:tentative="1">
      <w:start w:val="1"/>
      <w:numFmt w:val="lowerRoman"/>
      <w:lvlText w:val="%6."/>
      <w:lvlJc w:val="right"/>
      <w:pPr>
        <w:ind w:left="4395" w:hanging="180"/>
      </w:pPr>
    </w:lvl>
    <w:lvl w:ilvl="6" w:tplc="0C07000F" w:tentative="1">
      <w:start w:val="1"/>
      <w:numFmt w:val="decimal"/>
      <w:lvlText w:val="%7."/>
      <w:lvlJc w:val="left"/>
      <w:pPr>
        <w:ind w:left="5115" w:hanging="360"/>
      </w:pPr>
    </w:lvl>
    <w:lvl w:ilvl="7" w:tplc="0C070019" w:tentative="1">
      <w:start w:val="1"/>
      <w:numFmt w:val="lowerLetter"/>
      <w:lvlText w:val="%8."/>
      <w:lvlJc w:val="left"/>
      <w:pPr>
        <w:ind w:left="5835" w:hanging="360"/>
      </w:pPr>
    </w:lvl>
    <w:lvl w:ilvl="8" w:tplc="0C07001B" w:tentative="1">
      <w:start w:val="1"/>
      <w:numFmt w:val="lowerRoman"/>
      <w:lvlText w:val="%9."/>
      <w:lvlJc w:val="right"/>
      <w:pPr>
        <w:ind w:left="6555" w:hanging="180"/>
      </w:pPr>
    </w:lvl>
  </w:abstractNum>
  <w:abstractNum w:abstractNumId="10"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11"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3"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8"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20"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1"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3"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4"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5"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7"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8" w15:restartNumberingAfterBreak="0">
    <w:nsid w:val="6AC13D19"/>
    <w:multiLevelType w:val="hybridMultilevel"/>
    <w:tmpl w:val="4C2C8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14A6917"/>
    <w:multiLevelType w:val="hybridMultilevel"/>
    <w:tmpl w:val="ABAC6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31"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33"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34"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5"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5"/>
  </w:num>
  <w:num w:numId="2">
    <w:abstractNumId w:val="13"/>
  </w:num>
  <w:num w:numId="3">
    <w:abstractNumId w:val="11"/>
  </w:num>
  <w:num w:numId="4">
    <w:abstractNumId w:val="21"/>
  </w:num>
  <w:num w:numId="5">
    <w:abstractNumId w:val="16"/>
  </w:num>
  <w:num w:numId="6">
    <w:abstractNumId w:val="30"/>
  </w:num>
  <w:num w:numId="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31"/>
  </w:num>
  <w:num w:numId="10">
    <w:abstractNumId w:val="31"/>
    <w:lvlOverride w:ilvl="0">
      <w:startOverride w:val="1"/>
    </w:lvlOverride>
  </w:num>
  <w:num w:numId="11">
    <w:abstractNumId w:val="5"/>
  </w:num>
  <w:num w:numId="12">
    <w:abstractNumId w:val="13"/>
  </w:num>
  <w:num w:numId="13">
    <w:abstractNumId w:val="31"/>
  </w:num>
  <w:num w:numId="14">
    <w:abstractNumId w:val="31"/>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31"/>
    <w:lvlOverride w:ilvl="0">
      <w:startOverride w:val="1"/>
    </w:lvlOverride>
  </w:num>
  <w:num w:numId="19">
    <w:abstractNumId w:val="31"/>
    <w:lvlOverride w:ilvl="0">
      <w:startOverride w:val="1"/>
    </w:lvlOverride>
  </w:num>
  <w:num w:numId="20">
    <w:abstractNumId w:val="5"/>
  </w:num>
  <w:num w:numId="21">
    <w:abstractNumId w:val="24"/>
  </w:num>
  <w:num w:numId="22">
    <w:abstractNumId w:val="13"/>
  </w:num>
  <w:num w:numId="23">
    <w:abstractNumId w:val="34"/>
  </w:num>
  <w:num w:numId="24">
    <w:abstractNumId w:val="25"/>
  </w:num>
  <w:num w:numId="25">
    <w:abstractNumId w:val="27"/>
  </w:num>
  <w:num w:numId="26">
    <w:abstractNumId w:val="3"/>
  </w:num>
  <w:num w:numId="27">
    <w:abstractNumId w:val="23"/>
  </w:num>
  <w:num w:numId="28">
    <w:abstractNumId w:val="2"/>
  </w:num>
  <w:num w:numId="29">
    <w:abstractNumId w:val="13"/>
  </w:num>
  <w:num w:numId="30">
    <w:abstractNumId w:val="22"/>
  </w:num>
  <w:num w:numId="31">
    <w:abstractNumId w:val="26"/>
  </w:num>
  <w:num w:numId="32">
    <w:abstractNumId w:val="20"/>
  </w:num>
  <w:num w:numId="33">
    <w:abstractNumId w:val="12"/>
  </w:num>
  <w:num w:numId="34">
    <w:abstractNumId w:val="33"/>
  </w:num>
  <w:num w:numId="35">
    <w:abstractNumId w:val="32"/>
  </w:num>
  <w:num w:numId="36">
    <w:abstractNumId w:val="18"/>
  </w:num>
  <w:num w:numId="37">
    <w:abstractNumId w:val="19"/>
  </w:num>
  <w:num w:numId="38">
    <w:abstractNumId w:val="14"/>
  </w:num>
  <w:num w:numId="39">
    <w:abstractNumId w:val="35"/>
  </w:num>
  <w:num w:numId="40">
    <w:abstractNumId w:val="10"/>
  </w:num>
  <w:num w:numId="41">
    <w:abstractNumId w:val="13"/>
  </w:num>
  <w:num w:numId="42">
    <w:abstractNumId w:val="7"/>
  </w:num>
  <w:num w:numId="43">
    <w:abstractNumId w:val="28"/>
  </w:num>
  <w:num w:numId="44">
    <w:abstractNumId w:val="8"/>
  </w:num>
  <w:num w:numId="45">
    <w:abstractNumId w:val="29"/>
  </w:num>
  <w:num w:numId="46">
    <w:abstractNumId w:val="31"/>
    <w:lvlOverride w:ilvl="0">
      <w:startOverride w:val="1"/>
    </w:lvlOverride>
  </w:num>
  <w:num w:numId="47">
    <w:abstractNumId w:val="4"/>
  </w:num>
  <w:num w:numId="48">
    <w:abstractNumId w:val="9"/>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87545"/>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77C"/>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4689"/>
    <w:rsid w:val="00525237"/>
    <w:rsid w:val="005260E9"/>
    <w:rsid w:val="00527644"/>
    <w:rsid w:val="00527874"/>
    <w:rsid w:val="00530EF1"/>
    <w:rsid w:val="005319C4"/>
    <w:rsid w:val="00531D65"/>
    <w:rsid w:val="005329C6"/>
    <w:rsid w:val="00534A99"/>
    <w:rsid w:val="00534C7B"/>
    <w:rsid w:val="00534D75"/>
    <w:rsid w:val="00534F4A"/>
    <w:rsid w:val="0053568C"/>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19DE"/>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6A39"/>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4B4"/>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5D22"/>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1FC"/>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653"/>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B7A1F"/>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868"/>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24E8"/>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683"/>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5A8D"/>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2968"/>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HTML Code" w:uiPriority="99"/>
    <w:lsdException w:name="HTML Preformatted"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1">
    <w:name w:val="BesuchterHyperlink1"/>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NichtaufgelsteErwhnung1">
    <w:name w:val="Nicht aufgelöste Erwähnung1"/>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0">
    <w:name w:val="BesuchterHyperlink1"/>
    <w:rsid w:val="00980B1E"/>
    <w:rPr>
      <w:rFonts w:ascii="Arial" w:hAnsi="Arial"/>
      <w:color w:val="626B71"/>
      <w:sz w:val="22"/>
      <w:u w:val="none"/>
    </w:rPr>
  </w:style>
  <w:style w:type="character" w:customStyle="1" w:styleId="NichtaufgelsteErwhnung10">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Link">
    <w:name w:val="FollowedHyperlink"/>
    <w:basedOn w:val="Absatz-Standardschriftart"/>
    <w:rsid w:val="00980B1E"/>
    <w:rPr>
      <w:color w:val="954F72" w:themeColor="followedHyperlink"/>
      <w:u w:val="single"/>
    </w:rPr>
  </w:style>
  <w:style w:type="paragraph" w:styleId="NurText">
    <w:name w:val="Plain Text"/>
    <w:basedOn w:val="Standard"/>
    <w:link w:val="NurTextZchn"/>
    <w:uiPriority w:val="99"/>
    <w:unhideWhenUsed/>
    <w:rsid w:val="00F92968"/>
    <w:rPr>
      <w:rFonts w:ascii="Calibri" w:eastAsiaTheme="minorHAnsi" w:hAnsi="Calibri" w:cstheme="minorBidi"/>
      <w:sz w:val="22"/>
      <w:szCs w:val="21"/>
      <w:lang w:val="de-AT" w:eastAsia="en-US"/>
    </w:rPr>
  </w:style>
  <w:style w:type="character" w:customStyle="1" w:styleId="NurTextZchn">
    <w:name w:val="Nur Text Zchn"/>
    <w:basedOn w:val="Absatz-Standardschriftart"/>
    <w:link w:val="NurText"/>
    <w:uiPriority w:val="99"/>
    <w:rsid w:val="00F92968"/>
    <w:rPr>
      <w:rFonts w:ascii="Calibri" w:eastAsiaTheme="minorHAnsi" w:hAnsi="Calibri" w:cstheme="minorBidi"/>
      <w:sz w:val="22"/>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39686864">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apitester.com/" TargetMode="External"/><Relationship Id="rId21" Type="http://schemas.openxmlformats.org/officeDocument/2006/relationships/image" Target="media/image7.jpeg"/><Relationship Id="rId34" Type="http://schemas.openxmlformats.org/officeDocument/2006/relationships/hyperlink" Target="https://github.com/OdeToCode/AddFeatureFolders" TargetMode="External"/><Relationship Id="rId42" Type="http://schemas.openxmlformats.org/officeDocument/2006/relationships/hyperlink" Target="https://code.visualstudio.com/" TargetMode="External"/><Relationship Id="rId47" Type="http://schemas.openxmlformats.org/officeDocument/2006/relationships/hyperlink" Target="https://gulpjs.com/" TargetMode="External"/><Relationship Id="rId50" Type="http://schemas.openxmlformats.org/officeDocument/2006/relationships/hyperlink" Target="https://fontawesome.com/" TargetMode="External"/><Relationship Id="rId55" Type="http://schemas.microsoft.com/office/2016/09/relationships/commentsIds" Target="commentsIds.xml"/><Relationship Id="rId63" Type="http://schemas.openxmlformats.org/officeDocument/2006/relationships/hyperlink" Target="https://e2e.ti.com/support/embedded/tirtos/f/355/t/555614?HTTP-POST-sampl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github.com/jbogard/Mediat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eveloper.amazon.com/docs/custom-skills/host-a-custom-skill-as-an-aws-lambda-function.html" TargetMode="External"/><Relationship Id="rId53" Type="http://schemas.openxmlformats.org/officeDocument/2006/relationships/hyperlink" Target="http://www.bootstraptoggle.com/" TargetMode="External"/><Relationship Id="rId58" Type="http://schemas.openxmlformats.org/officeDocument/2006/relationships/hyperlink" Target="https://webhook.sit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microsoft.com/en-us/sql/sql-operations-studio/what-is?view=sql-server-2017" TargetMode="External"/><Relationship Id="rId19" Type="http://schemas.openxmlformats.org/officeDocument/2006/relationships/hyperlink" Target="https://balsamiq.cloud/" TargetMode="External"/><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hyperlink" Target="https://github.com/domaindrivendev/Swashbuckle" TargetMode="External"/><Relationship Id="rId35" Type="http://schemas.openxmlformats.org/officeDocument/2006/relationships/image" Target="media/image15.png"/><Relationship Id="rId43" Type="http://schemas.openxmlformats.org/officeDocument/2006/relationships/hyperlink" Target="https://www.npmjs.com/package/ask-cli" TargetMode="External"/><Relationship Id="rId48" Type="http://schemas.openxmlformats.org/officeDocument/2006/relationships/hyperlink" Target="https://getbootstrap.com/" TargetMode="External"/><Relationship Id="rId56" Type="http://schemas.openxmlformats.org/officeDocument/2006/relationships/image" Target="media/image22.png"/><Relationship Id="rId64" Type="http://schemas.openxmlformats.org/officeDocument/2006/relationships/hyperlink" Target="https://stackoverflow.com/questions/8465006/how-do-i-concatenate-two-strings-in-c" TargetMode="External"/><Relationship Id="rId8" Type="http://schemas.openxmlformats.org/officeDocument/2006/relationships/header" Target="header1.xml"/><Relationship Id="rId51" Type="http://schemas.openxmlformats.org/officeDocument/2006/relationships/hyperlink" Target="http://pixelcog.github.io/parallax.j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hyperlink" Target="https://serilog.net/" TargetMode="External"/><Relationship Id="rId38" Type="http://schemas.openxmlformats.org/officeDocument/2006/relationships/image" Target="media/image17.png"/><Relationship Id="rId46" Type="http://schemas.openxmlformats.org/officeDocument/2006/relationships/hyperlink" Target="https://www.getpostman.com/" TargetMode="External"/><Relationship Id="rId59" Type="http://schemas.openxmlformats.org/officeDocument/2006/relationships/hyperlink" Target="https://apitester.com" TargetMode="External"/><Relationship Id="rId67" Type="http://schemas.microsoft.com/office/2011/relationships/people" Target="people.xml"/><Relationship Id="rId20" Type="http://schemas.openxmlformats.org/officeDocument/2006/relationships/image" Target="media/image6.jpeg"/><Relationship Id="rId41" Type="http://schemas.openxmlformats.org/officeDocument/2006/relationships/image" Target="media/image20.png"/><Relationship Id="rId54" Type="http://schemas.openxmlformats.org/officeDocument/2006/relationships/image" Target="media/image21.png"/><Relationship Id="rId62" Type="http://schemas.openxmlformats.org/officeDocument/2006/relationships/hyperlink" Target="https://www.yworks.com/products/y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developer.amazon.com/docs/custom-skills/host-a-custom-skill-as-an-aws-lambda-function.html" TargetMode="External"/><Relationship Id="rId49" Type="http://schemas.openxmlformats.org/officeDocument/2006/relationships/hyperlink" Target="https://jquery.com/" TargetMode="External"/><Relationship Id="rId57" Type="http://schemas.openxmlformats.org/officeDocument/2006/relationships/image" Target="media/image23.png"/><Relationship Id="rId10" Type="http://schemas.openxmlformats.org/officeDocument/2006/relationships/footer" Target="footer2.xml"/><Relationship Id="rId31" Type="http://schemas.openxmlformats.org/officeDocument/2006/relationships/hyperlink" Target="https://automapper.org/" TargetMode="External"/><Relationship Id="rId44" Type="http://schemas.openxmlformats.org/officeDocument/2006/relationships/hyperlink" Target="https://developer.amazon.com/alexa" TargetMode="External"/><Relationship Id="rId52" Type="http://schemas.openxmlformats.org/officeDocument/2006/relationships/hyperlink" Target="https://popper.js.org/" TargetMode="External"/><Relationship Id="rId60" Type="http://schemas.openxmlformats.org/officeDocument/2006/relationships/hyperlink" Target="https://visualstudio.microsoft.com" TargetMode="External"/><Relationship Id="rId65" Type="http://schemas.openxmlformats.org/officeDocument/2006/relationships/hyperlink" Target="http://www.technikum-wien.a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24670-FE09-4CDF-A8FD-4811E8C67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Template>
  <TotalTime>0</TotalTime>
  <Pages>66</Pages>
  <Words>9977</Words>
  <Characters>68846</Characters>
  <Application>Microsoft Office Word</Application>
  <DocSecurity>0</DocSecurity>
  <Lines>573</Lines>
  <Paragraphs>157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78666</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Eva Dorottya Gergely</cp:lastModifiedBy>
  <cp:revision>16</cp:revision>
  <cp:lastPrinted>2010-03-04T15:05:00Z</cp:lastPrinted>
  <dcterms:created xsi:type="dcterms:W3CDTF">2018-07-02T08:06:00Z</dcterms:created>
  <dcterms:modified xsi:type="dcterms:W3CDTF">2018-07-02T15:51:00Z</dcterms:modified>
</cp:coreProperties>
</file>