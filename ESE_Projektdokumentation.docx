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21763"/>
      <w:r w:rsidRPr="00EC7D91">
        <w:t>Inhalt</w:t>
      </w:r>
      <w:r w:rsidR="00150286" w:rsidRPr="00EC7D91">
        <w:t>sverzeichnis</w:t>
      </w:r>
      <w:bookmarkEnd w:id="0"/>
      <w:bookmarkEnd w:id="1"/>
      <w:bookmarkEnd w:id="2"/>
    </w:p>
    <w:p w14:paraId="72FA5612" w14:textId="76C3BF22" w:rsidR="00F2201E"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21763" w:history="1">
        <w:r w:rsidR="00F2201E" w:rsidRPr="00CC2689">
          <w:rPr>
            <w:rStyle w:val="Hyperlink"/>
            <w:noProof/>
          </w:rPr>
          <w:t>Inhaltsverzeichnis</w:t>
        </w:r>
        <w:r w:rsidR="00F2201E">
          <w:rPr>
            <w:noProof/>
            <w:webHidden/>
          </w:rPr>
          <w:tab/>
        </w:r>
        <w:r w:rsidR="00F2201E">
          <w:rPr>
            <w:noProof/>
            <w:webHidden/>
          </w:rPr>
          <w:fldChar w:fldCharType="begin"/>
        </w:r>
        <w:r w:rsidR="00F2201E">
          <w:rPr>
            <w:noProof/>
            <w:webHidden/>
          </w:rPr>
          <w:instrText xml:space="preserve"> PAGEREF _Toc518321763 \h </w:instrText>
        </w:r>
        <w:r w:rsidR="00F2201E">
          <w:rPr>
            <w:noProof/>
            <w:webHidden/>
          </w:rPr>
        </w:r>
        <w:r w:rsidR="00F2201E">
          <w:rPr>
            <w:noProof/>
            <w:webHidden/>
          </w:rPr>
          <w:fldChar w:fldCharType="separate"/>
        </w:r>
        <w:r w:rsidR="00F2201E">
          <w:rPr>
            <w:noProof/>
            <w:webHidden/>
          </w:rPr>
          <w:t>3</w:t>
        </w:r>
        <w:r w:rsidR="00F2201E">
          <w:rPr>
            <w:noProof/>
            <w:webHidden/>
          </w:rPr>
          <w:fldChar w:fldCharType="end"/>
        </w:r>
      </w:hyperlink>
    </w:p>
    <w:p w14:paraId="08C4ECEC" w14:textId="0E8C3964" w:rsidR="00F2201E" w:rsidRDefault="005B1B30">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764" w:history="1">
        <w:r w:rsidR="00F2201E" w:rsidRPr="00CC2689">
          <w:rPr>
            <w:rStyle w:val="Hyperlink"/>
            <w:noProof/>
          </w:rPr>
          <w:t>Projekthandbuch</w:t>
        </w:r>
        <w:r w:rsidR="00F2201E">
          <w:rPr>
            <w:noProof/>
            <w:webHidden/>
          </w:rPr>
          <w:tab/>
        </w:r>
        <w:r w:rsidR="00F2201E">
          <w:rPr>
            <w:noProof/>
            <w:webHidden/>
          </w:rPr>
          <w:fldChar w:fldCharType="begin"/>
        </w:r>
        <w:r w:rsidR="00F2201E">
          <w:rPr>
            <w:noProof/>
            <w:webHidden/>
          </w:rPr>
          <w:instrText xml:space="preserve"> PAGEREF _Toc518321764 \h </w:instrText>
        </w:r>
        <w:r w:rsidR="00F2201E">
          <w:rPr>
            <w:noProof/>
            <w:webHidden/>
          </w:rPr>
        </w:r>
        <w:r w:rsidR="00F2201E">
          <w:rPr>
            <w:noProof/>
            <w:webHidden/>
          </w:rPr>
          <w:fldChar w:fldCharType="separate"/>
        </w:r>
        <w:r w:rsidR="00F2201E">
          <w:rPr>
            <w:noProof/>
            <w:webHidden/>
          </w:rPr>
          <w:t>5</w:t>
        </w:r>
        <w:r w:rsidR="00F2201E">
          <w:rPr>
            <w:noProof/>
            <w:webHidden/>
          </w:rPr>
          <w:fldChar w:fldCharType="end"/>
        </w:r>
      </w:hyperlink>
    </w:p>
    <w:p w14:paraId="05C1E14B" w14:textId="36E9BF52"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5" w:history="1">
        <w:r w:rsidR="00F2201E" w:rsidRPr="00CC2689">
          <w:rPr>
            <w:rStyle w:val="Hyperlink"/>
            <w:noProof/>
          </w:rPr>
          <w:t>1.</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Projektauftrag</w:t>
        </w:r>
        <w:r w:rsidR="00F2201E">
          <w:rPr>
            <w:noProof/>
            <w:webHidden/>
          </w:rPr>
          <w:tab/>
        </w:r>
        <w:r w:rsidR="00F2201E">
          <w:rPr>
            <w:noProof/>
            <w:webHidden/>
          </w:rPr>
          <w:fldChar w:fldCharType="begin"/>
        </w:r>
        <w:r w:rsidR="00F2201E">
          <w:rPr>
            <w:noProof/>
            <w:webHidden/>
          </w:rPr>
          <w:instrText xml:space="preserve"> PAGEREF _Toc518321765 \h </w:instrText>
        </w:r>
        <w:r w:rsidR="00F2201E">
          <w:rPr>
            <w:noProof/>
            <w:webHidden/>
          </w:rPr>
        </w:r>
        <w:r w:rsidR="00F2201E">
          <w:rPr>
            <w:noProof/>
            <w:webHidden/>
          </w:rPr>
          <w:fldChar w:fldCharType="separate"/>
        </w:r>
        <w:r w:rsidR="00F2201E">
          <w:rPr>
            <w:noProof/>
            <w:webHidden/>
          </w:rPr>
          <w:t>5</w:t>
        </w:r>
        <w:r w:rsidR="00F2201E">
          <w:rPr>
            <w:noProof/>
            <w:webHidden/>
          </w:rPr>
          <w:fldChar w:fldCharType="end"/>
        </w:r>
      </w:hyperlink>
    </w:p>
    <w:p w14:paraId="79ECBFA0" w14:textId="45B0C60F"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6" w:history="1">
        <w:r w:rsidR="00F2201E" w:rsidRPr="00CC2689">
          <w:rPr>
            <w:rStyle w:val="Hyperlink"/>
            <w:noProof/>
          </w:rPr>
          <w:t>2.</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Projektzieleplan</w:t>
        </w:r>
        <w:r w:rsidR="00F2201E">
          <w:rPr>
            <w:noProof/>
            <w:webHidden/>
          </w:rPr>
          <w:tab/>
        </w:r>
        <w:r w:rsidR="00F2201E">
          <w:rPr>
            <w:noProof/>
            <w:webHidden/>
          </w:rPr>
          <w:fldChar w:fldCharType="begin"/>
        </w:r>
        <w:r w:rsidR="00F2201E">
          <w:rPr>
            <w:noProof/>
            <w:webHidden/>
          </w:rPr>
          <w:instrText xml:space="preserve"> PAGEREF _Toc518321766 \h </w:instrText>
        </w:r>
        <w:r w:rsidR="00F2201E">
          <w:rPr>
            <w:noProof/>
            <w:webHidden/>
          </w:rPr>
        </w:r>
        <w:r w:rsidR="00F2201E">
          <w:rPr>
            <w:noProof/>
            <w:webHidden/>
          </w:rPr>
          <w:fldChar w:fldCharType="separate"/>
        </w:r>
        <w:r w:rsidR="00F2201E">
          <w:rPr>
            <w:noProof/>
            <w:webHidden/>
          </w:rPr>
          <w:t>6</w:t>
        </w:r>
        <w:r w:rsidR="00F2201E">
          <w:rPr>
            <w:noProof/>
            <w:webHidden/>
          </w:rPr>
          <w:fldChar w:fldCharType="end"/>
        </w:r>
      </w:hyperlink>
    </w:p>
    <w:p w14:paraId="0A8064F9" w14:textId="615185FE"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7" w:history="1">
        <w:r w:rsidR="00F2201E" w:rsidRPr="00CC2689">
          <w:rPr>
            <w:rStyle w:val="Hyperlink"/>
            <w:noProof/>
          </w:rPr>
          <w:t>3.</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Changerequests</w:t>
        </w:r>
        <w:r w:rsidR="00F2201E">
          <w:rPr>
            <w:noProof/>
            <w:webHidden/>
          </w:rPr>
          <w:tab/>
        </w:r>
        <w:r w:rsidR="00F2201E">
          <w:rPr>
            <w:noProof/>
            <w:webHidden/>
          </w:rPr>
          <w:fldChar w:fldCharType="begin"/>
        </w:r>
        <w:r w:rsidR="00F2201E">
          <w:rPr>
            <w:noProof/>
            <w:webHidden/>
          </w:rPr>
          <w:instrText xml:space="preserve"> PAGEREF _Toc518321767 \h </w:instrText>
        </w:r>
        <w:r w:rsidR="00F2201E">
          <w:rPr>
            <w:noProof/>
            <w:webHidden/>
          </w:rPr>
        </w:r>
        <w:r w:rsidR="00F2201E">
          <w:rPr>
            <w:noProof/>
            <w:webHidden/>
          </w:rPr>
          <w:fldChar w:fldCharType="separate"/>
        </w:r>
        <w:r w:rsidR="00F2201E">
          <w:rPr>
            <w:noProof/>
            <w:webHidden/>
          </w:rPr>
          <w:t>7</w:t>
        </w:r>
        <w:r w:rsidR="00F2201E">
          <w:rPr>
            <w:noProof/>
            <w:webHidden/>
          </w:rPr>
          <w:fldChar w:fldCharType="end"/>
        </w:r>
      </w:hyperlink>
    </w:p>
    <w:p w14:paraId="7AAE6411" w14:textId="466018B8"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68" w:history="1">
        <w:r w:rsidR="00F2201E" w:rsidRPr="00CC2689">
          <w:rPr>
            <w:rStyle w:val="Hyperlink"/>
            <w:noProof/>
          </w:rPr>
          <w:t>Change 1</w:t>
        </w:r>
        <w:r w:rsidR="00F2201E">
          <w:rPr>
            <w:noProof/>
            <w:webHidden/>
          </w:rPr>
          <w:tab/>
        </w:r>
        <w:r w:rsidR="00F2201E">
          <w:rPr>
            <w:noProof/>
            <w:webHidden/>
          </w:rPr>
          <w:fldChar w:fldCharType="begin"/>
        </w:r>
        <w:r w:rsidR="00F2201E">
          <w:rPr>
            <w:noProof/>
            <w:webHidden/>
          </w:rPr>
          <w:instrText xml:space="preserve"> PAGEREF _Toc518321768 \h </w:instrText>
        </w:r>
        <w:r w:rsidR="00F2201E">
          <w:rPr>
            <w:noProof/>
            <w:webHidden/>
          </w:rPr>
        </w:r>
        <w:r w:rsidR="00F2201E">
          <w:rPr>
            <w:noProof/>
            <w:webHidden/>
          </w:rPr>
          <w:fldChar w:fldCharType="separate"/>
        </w:r>
        <w:r w:rsidR="00F2201E">
          <w:rPr>
            <w:noProof/>
            <w:webHidden/>
          </w:rPr>
          <w:t>7</w:t>
        </w:r>
        <w:r w:rsidR="00F2201E">
          <w:rPr>
            <w:noProof/>
            <w:webHidden/>
          </w:rPr>
          <w:fldChar w:fldCharType="end"/>
        </w:r>
      </w:hyperlink>
    </w:p>
    <w:p w14:paraId="0F41E88C" w14:textId="43D8BAF9"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9" w:history="1">
        <w:r w:rsidR="00F2201E" w:rsidRPr="00CC2689">
          <w:rPr>
            <w:rStyle w:val="Hyperlink"/>
            <w:noProof/>
          </w:rPr>
          <w:t>4.</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Projektstrukturplan</w:t>
        </w:r>
        <w:r w:rsidR="00F2201E">
          <w:rPr>
            <w:noProof/>
            <w:webHidden/>
          </w:rPr>
          <w:tab/>
        </w:r>
        <w:r w:rsidR="00F2201E">
          <w:rPr>
            <w:noProof/>
            <w:webHidden/>
          </w:rPr>
          <w:fldChar w:fldCharType="begin"/>
        </w:r>
        <w:r w:rsidR="00F2201E">
          <w:rPr>
            <w:noProof/>
            <w:webHidden/>
          </w:rPr>
          <w:instrText xml:space="preserve"> PAGEREF _Toc518321769 \h </w:instrText>
        </w:r>
        <w:r w:rsidR="00F2201E">
          <w:rPr>
            <w:noProof/>
            <w:webHidden/>
          </w:rPr>
        </w:r>
        <w:r w:rsidR="00F2201E">
          <w:rPr>
            <w:noProof/>
            <w:webHidden/>
          </w:rPr>
          <w:fldChar w:fldCharType="separate"/>
        </w:r>
        <w:r w:rsidR="00F2201E">
          <w:rPr>
            <w:noProof/>
            <w:webHidden/>
          </w:rPr>
          <w:t>8</w:t>
        </w:r>
        <w:r w:rsidR="00F2201E">
          <w:rPr>
            <w:noProof/>
            <w:webHidden/>
          </w:rPr>
          <w:fldChar w:fldCharType="end"/>
        </w:r>
      </w:hyperlink>
    </w:p>
    <w:p w14:paraId="6E830CD0" w14:textId="6BF3BDDF"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0" w:history="1">
        <w:r w:rsidR="00F2201E" w:rsidRPr="00CC2689">
          <w:rPr>
            <w:rStyle w:val="Hyperlink"/>
            <w:noProof/>
          </w:rPr>
          <w:t>5.</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Projektphasenplan</w:t>
        </w:r>
        <w:r w:rsidR="00F2201E">
          <w:rPr>
            <w:noProof/>
            <w:webHidden/>
          </w:rPr>
          <w:tab/>
        </w:r>
        <w:r w:rsidR="00F2201E">
          <w:rPr>
            <w:noProof/>
            <w:webHidden/>
          </w:rPr>
          <w:fldChar w:fldCharType="begin"/>
        </w:r>
        <w:r w:rsidR="00F2201E">
          <w:rPr>
            <w:noProof/>
            <w:webHidden/>
          </w:rPr>
          <w:instrText xml:space="preserve"> PAGEREF _Toc518321770 \h </w:instrText>
        </w:r>
        <w:r w:rsidR="00F2201E">
          <w:rPr>
            <w:noProof/>
            <w:webHidden/>
          </w:rPr>
        </w:r>
        <w:r w:rsidR="00F2201E">
          <w:rPr>
            <w:noProof/>
            <w:webHidden/>
          </w:rPr>
          <w:fldChar w:fldCharType="separate"/>
        </w:r>
        <w:r w:rsidR="00F2201E">
          <w:rPr>
            <w:noProof/>
            <w:webHidden/>
          </w:rPr>
          <w:t>9</w:t>
        </w:r>
        <w:r w:rsidR="00F2201E">
          <w:rPr>
            <w:noProof/>
            <w:webHidden/>
          </w:rPr>
          <w:fldChar w:fldCharType="end"/>
        </w:r>
      </w:hyperlink>
    </w:p>
    <w:p w14:paraId="348F6C1E" w14:textId="20762BB1"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1" w:history="1">
        <w:r w:rsidR="00F2201E" w:rsidRPr="00CC2689">
          <w:rPr>
            <w:rStyle w:val="Hyperlink"/>
            <w:noProof/>
          </w:rPr>
          <w:t>6.</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Arbeitspaketspezifikationen</w:t>
        </w:r>
        <w:r w:rsidR="00F2201E">
          <w:rPr>
            <w:noProof/>
            <w:webHidden/>
          </w:rPr>
          <w:tab/>
        </w:r>
        <w:r w:rsidR="00F2201E">
          <w:rPr>
            <w:noProof/>
            <w:webHidden/>
          </w:rPr>
          <w:fldChar w:fldCharType="begin"/>
        </w:r>
        <w:r w:rsidR="00F2201E">
          <w:rPr>
            <w:noProof/>
            <w:webHidden/>
          </w:rPr>
          <w:instrText xml:space="preserve"> PAGEREF _Toc518321771 \h </w:instrText>
        </w:r>
        <w:r w:rsidR="00F2201E">
          <w:rPr>
            <w:noProof/>
            <w:webHidden/>
          </w:rPr>
        </w:r>
        <w:r w:rsidR="00F2201E">
          <w:rPr>
            <w:noProof/>
            <w:webHidden/>
          </w:rPr>
          <w:fldChar w:fldCharType="separate"/>
        </w:r>
        <w:r w:rsidR="00F2201E">
          <w:rPr>
            <w:noProof/>
            <w:webHidden/>
          </w:rPr>
          <w:t>10</w:t>
        </w:r>
        <w:r w:rsidR="00F2201E">
          <w:rPr>
            <w:noProof/>
            <w:webHidden/>
          </w:rPr>
          <w:fldChar w:fldCharType="end"/>
        </w:r>
      </w:hyperlink>
    </w:p>
    <w:p w14:paraId="7D338BBE" w14:textId="3A699032"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2" w:history="1">
        <w:r w:rsidR="00F2201E" w:rsidRPr="00CC2689">
          <w:rPr>
            <w:rStyle w:val="Hyperlink"/>
            <w:noProof/>
          </w:rPr>
          <w:t>7.</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Projektmeilensteinplan</w:t>
        </w:r>
        <w:r w:rsidR="00F2201E">
          <w:rPr>
            <w:noProof/>
            <w:webHidden/>
          </w:rPr>
          <w:tab/>
        </w:r>
        <w:r w:rsidR="00F2201E">
          <w:rPr>
            <w:noProof/>
            <w:webHidden/>
          </w:rPr>
          <w:fldChar w:fldCharType="begin"/>
        </w:r>
        <w:r w:rsidR="00F2201E">
          <w:rPr>
            <w:noProof/>
            <w:webHidden/>
          </w:rPr>
          <w:instrText xml:space="preserve"> PAGEREF _Toc518321772 \h </w:instrText>
        </w:r>
        <w:r w:rsidR="00F2201E">
          <w:rPr>
            <w:noProof/>
            <w:webHidden/>
          </w:rPr>
        </w:r>
        <w:r w:rsidR="00F2201E">
          <w:rPr>
            <w:noProof/>
            <w:webHidden/>
          </w:rPr>
          <w:fldChar w:fldCharType="separate"/>
        </w:r>
        <w:r w:rsidR="00F2201E">
          <w:rPr>
            <w:noProof/>
            <w:webHidden/>
          </w:rPr>
          <w:t>15</w:t>
        </w:r>
        <w:r w:rsidR="00F2201E">
          <w:rPr>
            <w:noProof/>
            <w:webHidden/>
          </w:rPr>
          <w:fldChar w:fldCharType="end"/>
        </w:r>
      </w:hyperlink>
    </w:p>
    <w:p w14:paraId="3D84F7DA" w14:textId="3011B616"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3" w:history="1">
        <w:r w:rsidR="00F2201E" w:rsidRPr="00CC2689">
          <w:rPr>
            <w:rStyle w:val="Hyperlink"/>
            <w:noProof/>
          </w:rPr>
          <w:t>8.</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Projektfunktionendiagramm</w:t>
        </w:r>
        <w:r w:rsidR="00F2201E">
          <w:rPr>
            <w:noProof/>
            <w:webHidden/>
          </w:rPr>
          <w:tab/>
        </w:r>
        <w:r w:rsidR="00F2201E">
          <w:rPr>
            <w:noProof/>
            <w:webHidden/>
          </w:rPr>
          <w:fldChar w:fldCharType="begin"/>
        </w:r>
        <w:r w:rsidR="00F2201E">
          <w:rPr>
            <w:noProof/>
            <w:webHidden/>
          </w:rPr>
          <w:instrText xml:space="preserve"> PAGEREF _Toc518321773 \h </w:instrText>
        </w:r>
        <w:r w:rsidR="00F2201E">
          <w:rPr>
            <w:noProof/>
            <w:webHidden/>
          </w:rPr>
        </w:r>
        <w:r w:rsidR="00F2201E">
          <w:rPr>
            <w:noProof/>
            <w:webHidden/>
          </w:rPr>
          <w:fldChar w:fldCharType="separate"/>
        </w:r>
        <w:r w:rsidR="00F2201E">
          <w:rPr>
            <w:noProof/>
            <w:webHidden/>
          </w:rPr>
          <w:t>16</w:t>
        </w:r>
        <w:r w:rsidR="00F2201E">
          <w:rPr>
            <w:noProof/>
            <w:webHidden/>
          </w:rPr>
          <w:fldChar w:fldCharType="end"/>
        </w:r>
      </w:hyperlink>
    </w:p>
    <w:p w14:paraId="31253B8A" w14:textId="2E6A71CF"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4" w:history="1">
        <w:r w:rsidR="00F2201E" w:rsidRPr="00CC2689">
          <w:rPr>
            <w:rStyle w:val="Hyperlink"/>
            <w:noProof/>
          </w:rPr>
          <w:t>9.</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Projektregeln und Projektwerte</w:t>
        </w:r>
        <w:r w:rsidR="00F2201E">
          <w:rPr>
            <w:noProof/>
            <w:webHidden/>
          </w:rPr>
          <w:tab/>
        </w:r>
        <w:r w:rsidR="00F2201E">
          <w:rPr>
            <w:noProof/>
            <w:webHidden/>
          </w:rPr>
          <w:fldChar w:fldCharType="begin"/>
        </w:r>
        <w:r w:rsidR="00F2201E">
          <w:rPr>
            <w:noProof/>
            <w:webHidden/>
          </w:rPr>
          <w:instrText xml:space="preserve"> PAGEREF _Toc518321774 \h </w:instrText>
        </w:r>
        <w:r w:rsidR="00F2201E">
          <w:rPr>
            <w:noProof/>
            <w:webHidden/>
          </w:rPr>
        </w:r>
        <w:r w:rsidR="00F2201E">
          <w:rPr>
            <w:noProof/>
            <w:webHidden/>
          </w:rPr>
          <w:fldChar w:fldCharType="separate"/>
        </w:r>
        <w:r w:rsidR="00F2201E">
          <w:rPr>
            <w:noProof/>
            <w:webHidden/>
          </w:rPr>
          <w:t>17</w:t>
        </w:r>
        <w:r w:rsidR="00F2201E">
          <w:rPr>
            <w:noProof/>
            <w:webHidden/>
          </w:rPr>
          <w:fldChar w:fldCharType="end"/>
        </w:r>
      </w:hyperlink>
    </w:p>
    <w:p w14:paraId="7C69F2B3" w14:textId="60DD41B2" w:rsidR="00F2201E" w:rsidRDefault="005B1B30">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775" w:history="1">
        <w:r w:rsidR="00F2201E" w:rsidRPr="00CC2689">
          <w:rPr>
            <w:rStyle w:val="Hyperlink"/>
            <w:noProof/>
          </w:rPr>
          <w:t>10.</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Projektabschlussbericht</w:t>
        </w:r>
        <w:r w:rsidR="00F2201E">
          <w:rPr>
            <w:noProof/>
            <w:webHidden/>
          </w:rPr>
          <w:tab/>
        </w:r>
        <w:r w:rsidR="00F2201E">
          <w:rPr>
            <w:noProof/>
            <w:webHidden/>
          </w:rPr>
          <w:fldChar w:fldCharType="begin"/>
        </w:r>
        <w:r w:rsidR="00F2201E">
          <w:rPr>
            <w:noProof/>
            <w:webHidden/>
          </w:rPr>
          <w:instrText xml:space="preserve"> PAGEREF _Toc518321775 \h </w:instrText>
        </w:r>
        <w:r w:rsidR="00F2201E">
          <w:rPr>
            <w:noProof/>
            <w:webHidden/>
          </w:rPr>
        </w:r>
        <w:r w:rsidR="00F2201E">
          <w:rPr>
            <w:noProof/>
            <w:webHidden/>
          </w:rPr>
          <w:fldChar w:fldCharType="separate"/>
        </w:r>
        <w:r w:rsidR="00F2201E">
          <w:rPr>
            <w:noProof/>
            <w:webHidden/>
          </w:rPr>
          <w:t>18</w:t>
        </w:r>
        <w:r w:rsidR="00F2201E">
          <w:rPr>
            <w:noProof/>
            <w:webHidden/>
          </w:rPr>
          <w:fldChar w:fldCharType="end"/>
        </w:r>
      </w:hyperlink>
    </w:p>
    <w:p w14:paraId="0790A781" w14:textId="4ACC56FA" w:rsidR="00F2201E" w:rsidRDefault="005B1B30">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776" w:history="1">
        <w:r w:rsidR="00F2201E" w:rsidRPr="00CC2689">
          <w:rPr>
            <w:rStyle w:val="Hyperlink"/>
            <w:noProof/>
          </w:rPr>
          <w:t>Projektdokumentation</w:t>
        </w:r>
        <w:r w:rsidR="00F2201E">
          <w:rPr>
            <w:noProof/>
            <w:webHidden/>
          </w:rPr>
          <w:tab/>
        </w:r>
        <w:r w:rsidR="00F2201E">
          <w:rPr>
            <w:noProof/>
            <w:webHidden/>
          </w:rPr>
          <w:fldChar w:fldCharType="begin"/>
        </w:r>
        <w:r w:rsidR="00F2201E">
          <w:rPr>
            <w:noProof/>
            <w:webHidden/>
          </w:rPr>
          <w:instrText xml:space="preserve"> PAGEREF _Toc518321776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5376B7AF" w14:textId="48980F73"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7" w:history="1">
        <w:r w:rsidR="00F2201E" w:rsidRPr="00CC2689">
          <w:rPr>
            <w:rStyle w:val="Hyperlink"/>
            <w:noProof/>
          </w:rPr>
          <w:t>1.</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Einleitung</w:t>
        </w:r>
        <w:r w:rsidR="00F2201E">
          <w:rPr>
            <w:noProof/>
            <w:webHidden/>
          </w:rPr>
          <w:tab/>
        </w:r>
        <w:r w:rsidR="00F2201E">
          <w:rPr>
            <w:noProof/>
            <w:webHidden/>
          </w:rPr>
          <w:fldChar w:fldCharType="begin"/>
        </w:r>
        <w:r w:rsidR="00F2201E">
          <w:rPr>
            <w:noProof/>
            <w:webHidden/>
          </w:rPr>
          <w:instrText xml:space="preserve"> PAGEREF _Toc518321777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0C719AC8" w14:textId="511FBA36"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78" w:history="1">
        <w:r w:rsidR="00F2201E" w:rsidRPr="00CC2689">
          <w:rPr>
            <w:rStyle w:val="Hyperlink"/>
            <w:noProof/>
          </w:rPr>
          <w:t>Projektziel</w:t>
        </w:r>
        <w:r w:rsidR="00F2201E">
          <w:rPr>
            <w:noProof/>
            <w:webHidden/>
          </w:rPr>
          <w:tab/>
        </w:r>
        <w:r w:rsidR="00F2201E">
          <w:rPr>
            <w:noProof/>
            <w:webHidden/>
          </w:rPr>
          <w:fldChar w:fldCharType="begin"/>
        </w:r>
        <w:r w:rsidR="00F2201E">
          <w:rPr>
            <w:noProof/>
            <w:webHidden/>
          </w:rPr>
          <w:instrText xml:space="preserve"> PAGEREF _Toc518321778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7D4B94D6" w14:textId="5E8F2AE4"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9" w:history="1">
        <w:r w:rsidR="00F2201E" w:rsidRPr="00CC2689">
          <w:rPr>
            <w:rStyle w:val="Hyperlink"/>
            <w:noProof/>
          </w:rPr>
          <w:t>2.</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Projektkommunikation</w:t>
        </w:r>
        <w:r w:rsidR="00F2201E">
          <w:rPr>
            <w:noProof/>
            <w:webHidden/>
          </w:rPr>
          <w:tab/>
        </w:r>
        <w:r w:rsidR="00F2201E">
          <w:rPr>
            <w:noProof/>
            <w:webHidden/>
          </w:rPr>
          <w:fldChar w:fldCharType="begin"/>
        </w:r>
        <w:r w:rsidR="00F2201E">
          <w:rPr>
            <w:noProof/>
            <w:webHidden/>
          </w:rPr>
          <w:instrText xml:space="preserve"> PAGEREF _Toc518321779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5799E00F" w14:textId="69BB641B"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0" w:history="1">
        <w:r w:rsidR="00F2201E" w:rsidRPr="00CC2689">
          <w:rPr>
            <w:rStyle w:val="Hyperlink"/>
            <w:noProof/>
          </w:rPr>
          <w:t>Verantwortlicher: Hannes Aurednik</w:t>
        </w:r>
        <w:r w:rsidR="00F2201E">
          <w:rPr>
            <w:noProof/>
            <w:webHidden/>
          </w:rPr>
          <w:tab/>
        </w:r>
        <w:r w:rsidR="00F2201E">
          <w:rPr>
            <w:noProof/>
            <w:webHidden/>
          </w:rPr>
          <w:fldChar w:fldCharType="begin"/>
        </w:r>
        <w:r w:rsidR="00F2201E">
          <w:rPr>
            <w:noProof/>
            <w:webHidden/>
          </w:rPr>
          <w:instrText xml:space="preserve"> PAGEREF _Toc518321780 \h </w:instrText>
        </w:r>
        <w:r w:rsidR="00F2201E">
          <w:rPr>
            <w:noProof/>
            <w:webHidden/>
          </w:rPr>
        </w:r>
        <w:r w:rsidR="00F2201E">
          <w:rPr>
            <w:noProof/>
            <w:webHidden/>
          </w:rPr>
          <w:fldChar w:fldCharType="separate"/>
        </w:r>
        <w:r w:rsidR="00F2201E">
          <w:rPr>
            <w:noProof/>
            <w:webHidden/>
          </w:rPr>
          <w:t>19</w:t>
        </w:r>
        <w:r w:rsidR="00F2201E">
          <w:rPr>
            <w:noProof/>
            <w:webHidden/>
          </w:rPr>
          <w:fldChar w:fldCharType="end"/>
        </w:r>
      </w:hyperlink>
    </w:p>
    <w:p w14:paraId="45358547" w14:textId="77281370"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1" w:history="1">
        <w:r w:rsidR="00F2201E" w:rsidRPr="00CC2689">
          <w:rPr>
            <w:rStyle w:val="Hyperlink"/>
            <w:noProof/>
          </w:rPr>
          <w:t>Besonderheiten Abschlusspräsentation</w:t>
        </w:r>
        <w:r w:rsidR="00F2201E">
          <w:rPr>
            <w:noProof/>
            <w:webHidden/>
          </w:rPr>
          <w:tab/>
        </w:r>
        <w:r w:rsidR="00F2201E">
          <w:rPr>
            <w:noProof/>
            <w:webHidden/>
          </w:rPr>
          <w:fldChar w:fldCharType="begin"/>
        </w:r>
        <w:r w:rsidR="00F2201E">
          <w:rPr>
            <w:noProof/>
            <w:webHidden/>
          </w:rPr>
          <w:instrText xml:space="preserve"> PAGEREF _Toc518321781 \h </w:instrText>
        </w:r>
        <w:r w:rsidR="00F2201E">
          <w:rPr>
            <w:noProof/>
            <w:webHidden/>
          </w:rPr>
        </w:r>
        <w:r w:rsidR="00F2201E">
          <w:rPr>
            <w:noProof/>
            <w:webHidden/>
          </w:rPr>
          <w:fldChar w:fldCharType="separate"/>
        </w:r>
        <w:r w:rsidR="00F2201E">
          <w:rPr>
            <w:noProof/>
            <w:webHidden/>
          </w:rPr>
          <w:t>20</w:t>
        </w:r>
        <w:r w:rsidR="00F2201E">
          <w:rPr>
            <w:noProof/>
            <w:webHidden/>
          </w:rPr>
          <w:fldChar w:fldCharType="end"/>
        </w:r>
      </w:hyperlink>
    </w:p>
    <w:p w14:paraId="3146C8DD" w14:textId="45BD4451"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2"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_Toc518321782 \h </w:instrText>
        </w:r>
        <w:r w:rsidR="00F2201E">
          <w:rPr>
            <w:noProof/>
            <w:webHidden/>
          </w:rPr>
        </w:r>
        <w:r w:rsidR="00F2201E">
          <w:rPr>
            <w:noProof/>
            <w:webHidden/>
          </w:rPr>
          <w:fldChar w:fldCharType="separate"/>
        </w:r>
        <w:r w:rsidR="00F2201E">
          <w:rPr>
            <w:noProof/>
            <w:webHidden/>
          </w:rPr>
          <w:t>22</w:t>
        </w:r>
        <w:r w:rsidR="00F2201E">
          <w:rPr>
            <w:noProof/>
            <w:webHidden/>
          </w:rPr>
          <w:fldChar w:fldCharType="end"/>
        </w:r>
      </w:hyperlink>
    </w:p>
    <w:p w14:paraId="0394987C" w14:textId="617D9C0C"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3" w:history="1">
        <w:r w:rsidR="00F2201E" w:rsidRPr="00CC2689">
          <w:rPr>
            <w:rStyle w:val="Hyperlink"/>
            <w:noProof/>
          </w:rPr>
          <w:t>3.</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Frontend Design</w:t>
        </w:r>
        <w:r w:rsidR="00F2201E">
          <w:rPr>
            <w:noProof/>
            <w:webHidden/>
          </w:rPr>
          <w:tab/>
        </w:r>
        <w:r w:rsidR="00F2201E">
          <w:rPr>
            <w:noProof/>
            <w:webHidden/>
          </w:rPr>
          <w:fldChar w:fldCharType="begin"/>
        </w:r>
        <w:r w:rsidR="00F2201E">
          <w:rPr>
            <w:noProof/>
            <w:webHidden/>
          </w:rPr>
          <w:instrText xml:space="preserve"> PAGEREF _Toc518321783 \h </w:instrText>
        </w:r>
        <w:r w:rsidR="00F2201E">
          <w:rPr>
            <w:noProof/>
            <w:webHidden/>
          </w:rPr>
        </w:r>
        <w:r w:rsidR="00F2201E">
          <w:rPr>
            <w:noProof/>
            <w:webHidden/>
          </w:rPr>
          <w:fldChar w:fldCharType="separate"/>
        </w:r>
        <w:r w:rsidR="00F2201E">
          <w:rPr>
            <w:noProof/>
            <w:webHidden/>
          </w:rPr>
          <w:t>22</w:t>
        </w:r>
        <w:r w:rsidR="00F2201E">
          <w:rPr>
            <w:noProof/>
            <w:webHidden/>
          </w:rPr>
          <w:fldChar w:fldCharType="end"/>
        </w:r>
      </w:hyperlink>
    </w:p>
    <w:p w14:paraId="76AA8A7C" w14:textId="64C61439"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4" w:history="1">
        <w:r w:rsidR="00F2201E" w:rsidRPr="00CC2689">
          <w:rPr>
            <w:rStyle w:val="Hyperlink"/>
            <w:noProof/>
          </w:rPr>
          <w:t>Verantwortlicher: Eva Gergely</w:t>
        </w:r>
        <w:r w:rsidR="00F2201E">
          <w:rPr>
            <w:noProof/>
            <w:webHidden/>
          </w:rPr>
          <w:tab/>
        </w:r>
        <w:r w:rsidR="00F2201E">
          <w:rPr>
            <w:noProof/>
            <w:webHidden/>
          </w:rPr>
          <w:fldChar w:fldCharType="begin"/>
        </w:r>
        <w:r w:rsidR="00F2201E">
          <w:rPr>
            <w:noProof/>
            <w:webHidden/>
          </w:rPr>
          <w:instrText xml:space="preserve"> PAGEREF _Toc518321784 \h </w:instrText>
        </w:r>
        <w:r w:rsidR="00F2201E">
          <w:rPr>
            <w:noProof/>
            <w:webHidden/>
          </w:rPr>
        </w:r>
        <w:r w:rsidR="00F2201E">
          <w:rPr>
            <w:noProof/>
            <w:webHidden/>
          </w:rPr>
          <w:fldChar w:fldCharType="separate"/>
        </w:r>
        <w:r w:rsidR="00F2201E">
          <w:rPr>
            <w:noProof/>
            <w:webHidden/>
          </w:rPr>
          <w:t>22</w:t>
        </w:r>
        <w:r w:rsidR="00F2201E">
          <w:rPr>
            <w:noProof/>
            <w:webHidden/>
          </w:rPr>
          <w:fldChar w:fldCharType="end"/>
        </w:r>
      </w:hyperlink>
    </w:p>
    <w:p w14:paraId="078FB528" w14:textId="6C897216"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5"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_Toc518321785 \h </w:instrText>
        </w:r>
        <w:r w:rsidR="00F2201E">
          <w:rPr>
            <w:noProof/>
            <w:webHidden/>
          </w:rPr>
        </w:r>
        <w:r w:rsidR="00F2201E">
          <w:rPr>
            <w:noProof/>
            <w:webHidden/>
          </w:rPr>
          <w:fldChar w:fldCharType="separate"/>
        </w:r>
        <w:r w:rsidR="00F2201E">
          <w:rPr>
            <w:noProof/>
            <w:webHidden/>
          </w:rPr>
          <w:t>23</w:t>
        </w:r>
        <w:r w:rsidR="00F2201E">
          <w:rPr>
            <w:noProof/>
            <w:webHidden/>
          </w:rPr>
          <w:fldChar w:fldCharType="end"/>
        </w:r>
      </w:hyperlink>
    </w:p>
    <w:p w14:paraId="2F25679F" w14:textId="37C31BA9"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6" w:history="1">
        <w:r w:rsidR="00F2201E" w:rsidRPr="00CC2689">
          <w:rPr>
            <w:rStyle w:val="Hyperlink"/>
            <w:noProof/>
          </w:rPr>
          <w:t>Screenshots der Mockups</w:t>
        </w:r>
        <w:r w:rsidR="00F2201E">
          <w:rPr>
            <w:noProof/>
            <w:webHidden/>
          </w:rPr>
          <w:tab/>
        </w:r>
        <w:r w:rsidR="00F2201E">
          <w:rPr>
            <w:noProof/>
            <w:webHidden/>
          </w:rPr>
          <w:fldChar w:fldCharType="begin"/>
        </w:r>
        <w:r w:rsidR="00F2201E">
          <w:rPr>
            <w:noProof/>
            <w:webHidden/>
          </w:rPr>
          <w:instrText xml:space="preserve"> PAGEREF _Toc518321786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4904F90E" w14:textId="5A0677C4"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7" w:history="1">
        <w:r w:rsidR="00F2201E" w:rsidRPr="00CC2689">
          <w:rPr>
            <w:rStyle w:val="Hyperlink"/>
            <w:noProof/>
          </w:rPr>
          <w:t>4.</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Architektur</w:t>
        </w:r>
        <w:r w:rsidR="00F2201E">
          <w:rPr>
            <w:noProof/>
            <w:webHidden/>
          </w:rPr>
          <w:tab/>
        </w:r>
        <w:r w:rsidR="00F2201E">
          <w:rPr>
            <w:noProof/>
            <w:webHidden/>
          </w:rPr>
          <w:fldChar w:fldCharType="begin"/>
        </w:r>
        <w:r w:rsidR="00F2201E">
          <w:rPr>
            <w:noProof/>
            <w:webHidden/>
          </w:rPr>
          <w:instrText xml:space="preserve"> PAGEREF _Toc518321787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5ED37410" w14:textId="07C49598"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8" w:history="1">
        <w:r w:rsidR="00F2201E" w:rsidRPr="00CC2689">
          <w:rPr>
            <w:rStyle w:val="Hyperlink"/>
            <w:noProof/>
          </w:rPr>
          <w:t>Verantwortlicher: Salko Nuhanovic</w:t>
        </w:r>
        <w:r w:rsidR="00F2201E">
          <w:rPr>
            <w:noProof/>
            <w:webHidden/>
          </w:rPr>
          <w:tab/>
        </w:r>
        <w:r w:rsidR="00F2201E">
          <w:rPr>
            <w:noProof/>
            <w:webHidden/>
          </w:rPr>
          <w:fldChar w:fldCharType="begin"/>
        </w:r>
        <w:r w:rsidR="00F2201E">
          <w:rPr>
            <w:noProof/>
            <w:webHidden/>
          </w:rPr>
          <w:instrText xml:space="preserve"> PAGEREF _Toc518321788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71186BD1" w14:textId="151B92A0"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9" w:history="1">
        <w:r w:rsidR="00F2201E" w:rsidRPr="00CC2689">
          <w:rPr>
            <w:rStyle w:val="Hyperlink"/>
            <w:noProof/>
          </w:rPr>
          <w:t>5.</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Netzwerk</w:t>
        </w:r>
        <w:r w:rsidR="00F2201E">
          <w:rPr>
            <w:noProof/>
            <w:webHidden/>
          </w:rPr>
          <w:tab/>
        </w:r>
        <w:r w:rsidR="00F2201E">
          <w:rPr>
            <w:noProof/>
            <w:webHidden/>
          </w:rPr>
          <w:fldChar w:fldCharType="begin"/>
        </w:r>
        <w:r w:rsidR="00F2201E">
          <w:rPr>
            <w:noProof/>
            <w:webHidden/>
          </w:rPr>
          <w:instrText xml:space="preserve"> PAGEREF _Toc518321789 \h </w:instrText>
        </w:r>
        <w:r w:rsidR="00F2201E">
          <w:rPr>
            <w:noProof/>
            <w:webHidden/>
          </w:rPr>
        </w:r>
        <w:r w:rsidR="00F2201E">
          <w:rPr>
            <w:noProof/>
            <w:webHidden/>
          </w:rPr>
          <w:fldChar w:fldCharType="separate"/>
        </w:r>
        <w:r w:rsidR="00F2201E">
          <w:rPr>
            <w:noProof/>
            <w:webHidden/>
          </w:rPr>
          <w:t>29</w:t>
        </w:r>
        <w:r w:rsidR="00F2201E">
          <w:rPr>
            <w:noProof/>
            <w:webHidden/>
          </w:rPr>
          <w:fldChar w:fldCharType="end"/>
        </w:r>
      </w:hyperlink>
    </w:p>
    <w:p w14:paraId="50ED213E" w14:textId="49959F15"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0" w:history="1">
        <w:r w:rsidR="00F2201E" w:rsidRPr="00CC2689">
          <w:rPr>
            <w:rStyle w:val="Hyperlink"/>
            <w:noProof/>
          </w:rPr>
          <w:t>Verantwortlicher: Hannes Aurednik</w:t>
        </w:r>
        <w:r w:rsidR="00F2201E">
          <w:rPr>
            <w:noProof/>
            <w:webHidden/>
          </w:rPr>
          <w:tab/>
        </w:r>
        <w:r w:rsidR="00F2201E">
          <w:rPr>
            <w:noProof/>
            <w:webHidden/>
          </w:rPr>
          <w:fldChar w:fldCharType="begin"/>
        </w:r>
        <w:r w:rsidR="00F2201E">
          <w:rPr>
            <w:noProof/>
            <w:webHidden/>
          </w:rPr>
          <w:instrText xml:space="preserve"> PAGEREF _Toc518321790 \h </w:instrText>
        </w:r>
        <w:r w:rsidR="00F2201E">
          <w:rPr>
            <w:noProof/>
            <w:webHidden/>
          </w:rPr>
        </w:r>
        <w:r w:rsidR="00F2201E">
          <w:rPr>
            <w:noProof/>
            <w:webHidden/>
          </w:rPr>
          <w:fldChar w:fldCharType="separate"/>
        </w:r>
        <w:r w:rsidR="00F2201E">
          <w:rPr>
            <w:noProof/>
            <w:webHidden/>
          </w:rPr>
          <w:t>29</w:t>
        </w:r>
        <w:r w:rsidR="00F2201E">
          <w:rPr>
            <w:noProof/>
            <w:webHidden/>
          </w:rPr>
          <w:fldChar w:fldCharType="end"/>
        </w:r>
      </w:hyperlink>
    </w:p>
    <w:p w14:paraId="34212C27" w14:textId="17C2E088"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1"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_Toc518321791 \h </w:instrText>
        </w:r>
        <w:r w:rsidR="00F2201E">
          <w:rPr>
            <w:noProof/>
            <w:webHidden/>
          </w:rPr>
        </w:r>
        <w:r w:rsidR="00F2201E">
          <w:rPr>
            <w:noProof/>
            <w:webHidden/>
          </w:rPr>
          <w:fldChar w:fldCharType="separate"/>
        </w:r>
        <w:r w:rsidR="00F2201E">
          <w:rPr>
            <w:noProof/>
            <w:webHidden/>
          </w:rPr>
          <w:t>33</w:t>
        </w:r>
        <w:r w:rsidR="00F2201E">
          <w:rPr>
            <w:noProof/>
            <w:webHidden/>
          </w:rPr>
          <w:fldChar w:fldCharType="end"/>
        </w:r>
      </w:hyperlink>
    </w:p>
    <w:p w14:paraId="77A7ABD5" w14:textId="6C2D741D"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92" w:history="1">
        <w:r w:rsidR="00F2201E" w:rsidRPr="00CC2689">
          <w:rPr>
            <w:rStyle w:val="Hyperlink"/>
            <w:noProof/>
          </w:rPr>
          <w:t>6.</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Sensorik</w:t>
        </w:r>
        <w:r w:rsidR="00F2201E">
          <w:rPr>
            <w:noProof/>
            <w:webHidden/>
          </w:rPr>
          <w:tab/>
        </w:r>
        <w:r w:rsidR="00F2201E">
          <w:rPr>
            <w:noProof/>
            <w:webHidden/>
          </w:rPr>
          <w:fldChar w:fldCharType="begin"/>
        </w:r>
        <w:r w:rsidR="00F2201E">
          <w:rPr>
            <w:noProof/>
            <w:webHidden/>
          </w:rPr>
          <w:instrText xml:space="preserve"> PAGEREF _Toc518321792 \h </w:instrText>
        </w:r>
        <w:r w:rsidR="00F2201E">
          <w:rPr>
            <w:noProof/>
            <w:webHidden/>
          </w:rPr>
        </w:r>
        <w:r w:rsidR="00F2201E">
          <w:rPr>
            <w:noProof/>
            <w:webHidden/>
          </w:rPr>
          <w:fldChar w:fldCharType="separate"/>
        </w:r>
        <w:r w:rsidR="00F2201E">
          <w:rPr>
            <w:noProof/>
            <w:webHidden/>
          </w:rPr>
          <w:t>34</w:t>
        </w:r>
        <w:r w:rsidR="00F2201E">
          <w:rPr>
            <w:noProof/>
            <w:webHidden/>
          </w:rPr>
          <w:fldChar w:fldCharType="end"/>
        </w:r>
      </w:hyperlink>
    </w:p>
    <w:p w14:paraId="7677F825" w14:textId="2FFA6E46"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3" w:history="1">
        <w:r w:rsidR="00F2201E" w:rsidRPr="00CC2689">
          <w:rPr>
            <w:rStyle w:val="Hyperlink"/>
            <w:noProof/>
          </w:rPr>
          <w:t>Verantwortlicher: Eva Gergely</w:t>
        </w:r>
        <w:r w:rsidR="00F2201E">
          <w:rPr>
            <w:noProof/>
            <w:webHidden/>
          </w:rPr>
          <w:tab/>
        </w:r>
        <w:r w:rsidR="00F2201E">
          <w:rPr>
            <w:noProof/>
            <w:webHidden/>
          </w:rPr>
          <w:fldChar w:fldCharType="begin"/>
        </w:r>
        <w:r w:rsidR="00F2201E">
          <w:rPr>
            <w:noProof/>
            <w:webHidden/>
          </w:rPr>
          <w:instrText xml:space="preserve"> PAGEREF _Toc518321793 \h </w:instrText>
        </w:r>
        <w:r w:rsidR="00F2201E">
          <w:rPr>
            <w:noProof/>
            <w:webHidden/>
          </w:rPr>
        </w:r>
        <w:r w:rsidR="00F2201E">
          <w:rPr>
            <w:noProof/>
            <w:webHidden/>
          </w:rPr>
          <w:fldChar w:fldCharType="separate"/>
        </w:r>
        <w:r w:rsidR="00F2201E">
          <w:rPr>
            <w:noProof/>
            <w:webHidden/>
          </w:rPr>
          <w:t>34</w:t>
        </w:r>
        <w:r w:rsidR="00F2201E">
          <w:rPr>
            <w:noProof/>
            <w:webHidden/>
          </w:rPr>
          <w:fldChar w:fldCharType="end"/>
        </w:r>
      </w:hyperlink>
    </w:p>
    <w:p w14:paraId="7377A7B0" w14:textId="2DC97F49"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4"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_Toc518321794 \h </w:instrText>
        </w:r>
        <w:r w:rsidR="00F2201E">
          <w:rPr>
            <w:noProof/>
            <w:webHidden/>
          </w:rPr>
        </w:r>
        <w:r w:rsidR="00F2201E">
          <w:rPr>
            <w:noProof/>
            <w:webHidden/>
          </w:rPr>
          <w:fldChar w:fldCharType="separate"/>
        </w:r>
        <w:r w:rsidR="00F2201E">
          <w:rPr>
            <w:noProof/>
            <w:webHidden/>
          </w:rPr>
          <w:t>36</w:t>
        </w:r>
        <w:r w:rsidR="00F2201E">
          <w:rPr>
            <w:noProof/>
            <w:webHidden/>
          </w:rPr>
          <w:fldChar w:fldCharType="end"/>
        </w:r>
      </w:hyperlink>
    </w:p>
    <w:p w14:paraId="5068FBB4" w14:textId="2277CC8D"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5" w:history="1">
        <w:r w:rsidR="00F2201E" w:rsidRPr="00CC2689">
          <w:rPr>
            <w:rStyle w:val="Hyperlink"/>
            <w:noProof/>
          </w:rPr>
          <w:t>Vorgehensweise</w:t>
        </w:r>
        <w:r w:rsidR="00F2201E">
          <w:rPr>
            <w:noProof/>
            <w:webHidden/>
          </w:rPr>
          <w:tab/>
        </w:r>
        <w:r w:rsidR="00F2201E">
          <w:rPr>
            <w:noProof/>
            <w:webHidden/>
          </w:rPr>
          <w:fldChar w:fldCharType="begin"/>
        </w:r>
        <w:r w:rsidR="00F2201E">
          <w:rPr>
            <w:noProof/>
            <w:webHidden/>
          </w:rPr>
          <w:instrText xml:space="preserve"> PAGEREF _Toc518321795 \h </w:instrText>
        </w:r>
        <w:r w:rsidR="00F2201E">
          <w:rPr>
            <w:noProof/>
            <w:webHidden/>
          </w:rPr>
        </w:r>
        <w:r w:rsidR="00F2201E">
          <w:rPr>
            <w:noProof/>
            <w:webHidden/>
          </w:rPr>
          <w:fldChar w:fldCharType="separate"/>
        </w:r>
        <w:r w:rsidR="00F2201E">
          <w:rPr>
            <w:noProof/>
            <w:webHidden/>
          </w:rPr>
          <w:t>36</w:t>
        </w:r>
        <w:r w:rsidR="00F2201E">
          <w:rPr>
            <w:noProof/>
            <w:webHidden/>
          </w:rPr>
          <w:fldChar w:fldCharType="end"/>
        </w:r>
      </w:hyperlink>
    </w:p>
    <w:p w14:paraId="668D1077" w14:textId="4112FEB6"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96" w:history="1">
        <w:r w:rsidR="00F2201E" w:rsidRPr="00CC2689">
          <w:rPr>
            <w:rStyle w:val="Hyperlink"/>
            <w:noProof/>
          </w:rPr>
          <w:t>7.</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Backend</w:t>
        </w:r>
        <w:r w:rsidR="00F2201E">
          <w:rPr>
            <w:noProof/>
            <w:webHidden/>
          </w:rPr>
          <w:tab/>
        </w:r>
        <w:r w:rsidR="00F2201E">
          <w:rPr>
            <w:noProof/>
            <w:webHidden/>
          </w:rPr>
          <w:fldChar w:fldCharType="begin"/>
        </w:r>
        <w:r w:rsidR="00F2201E">
          <w:rPr>
            <w:noProof/>
            <w:webHidden/>
          </w:rPr>
          <w:instrText xml:space="preserve"> PAGEREF _Toc518321796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4CBD8A88" w14:textId="31E0A98E"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7" w:history="1">
        <w:r w:rsidR="00F2201E" w:rsidRPr="00CC2689">
          <w:rPr>
            <w:rStyle w:val="Hyperlink"/>
            <w:noProof/>
          </w:rPr>
          <w:t>Verantwortlicher: Stephan Nöhrer</w:t>
        </w:r>
        <w:r w:rsidR="00F2201E">
          <w:rPr>
            <w:noProof/>
            <w:webHidden/>
          </w:rPr>
          <w:tab/>
        </w:r>
        <w:r w:rsidR="00F2201E">
          <w:rPr>
            <w:noProof/>
            <w:webHidden/>
          </w:rPr>
          <w:fldChar w:fldCharType="begin"/>
        </w:r>
        <w:r w:rsidR="00F2201E">
          <w:rPr>
            <w:noProof/>
            <w:webHidden/>
          </w:rPr>
          <w:instrText xml:space="preserve"> PAGEREF _Toc518321797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1E78736D" w14:textId="6B63C38C"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8"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_Toc518321798 \h </w:instrText>
        </w:r>
        <w:r w:rsidR="00F2201E">
          <w:rPr>
            <w:noProof/>
            <w:webHidden/>
          </w:rPr>
        </w:r>
        <w:r w:rsidR="00F2201E">
          <w:rPr>
            <w:noProof/>
            <w:webHidden/>
          </w:rPr>
          <w:fldChar w:fldCharType="separate"/>
        </w:r>
        <w:r w:rsidR="00F2201E">
          <w:rPr>
            <w:noProof/>
            <w:webHidden/>
          </w:rPr>
          <w:t>41</w:t>
        </w:r>
        <w:r w:rsidR="00F2201E">
          <w:rPr>
            <w:noProof/>
            <w:webHidden/>
          </w:rPr>
          <w:fldChar w:fldCharType="end"/>
        </w:r>
      </w:hyperlink>
    </w:p>
    <w:p w14:paraId="0DF0E548" w14:textId="4EDF959B"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9" w:history="1">
        <w:r w:rsidR="00F2201E" w:rsidRPr="00CC2689">
          <w:rPr>
            <w:rStyle w:val="Hyperlink"/>
            <w:noProof/>
          </w:rPr>
          <w:t>Verwendete Technologien</w:t>
        </w:r>
        <w:r w:rsidR="00F2201E">
          <w:rPr>
            <w:noProof/>
            <w:webHidden/>
          </w:rPr>
          <w:tab/>
        </w:r>
        <w:r w:rsidR="00F2201E">
          <w:rPr>
            <w:noProof/>
            <w:webHidden/>
          </w:rPr>
          <w:fldChar w:fldCharType="begin"/>
        </w:r>
        <w:r w:rsidR="00F2201E">
          <w:rPr>
            <w:noProof/>
            <w:webHidden/>
          </w:rPr>
          <w:instrText xml:space="preserve"> PAGEREF _Toc518321799 \h </w:instrText>
        </w:r>
        <w:r w:rsidR="00F2201E">
          <w:rPr>
            <w:noProof/>
            <w:webHidden/>
          </w:rPr>
        </w:r>
        <w:r w:rsidR="00F2201E">
          <w:rPr>
            <w:noProof/>
            <w:webHidden/>
          </w:rPr>
          <w:fldChar w:fldCharType="separate"/>
        </w:r>
        <w:r w:rsidR="00F2201E">
          <w:rPr>
            <w:noProof/>
            <w:webHidden/>
          </w:rPr>
          <w:t>41</w:t>
        </w:r>
        <w:r w:rsidR="00F2201E">
          <w:rPr>
            <w:noProof/>
            <w:webHidden/>
          </w:rPr>
          <w:fldChar w:fldCharType="end"/>
        </w:r>
      </w:hyperlink>
    </w:p>
    <w:p w14:paraId="6D98B5F9" w14:textId="7AA24EC0"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0" w:history="1">
        <w:r w:rsidR="00F2201E" w:rsidRPr="00CC2689">
          <w:rPr>
            <w:rStyle w:val="Hyperlink"/>
            <w:noProof/>
          </w:rPr>
          <w:t>Architektur und Patterns</w:t>
        </w:r>
        <w:r w:rsidR="00F2201E">
          <w:rPr>
            <w:noProof/>
            <w:webHidden/>
          </w:rPr>
          <w:tab/>
        </w:r>
        <w:r w:rsidR="00F2201E">
          <w:rPr>
            <w:noProof/>
            <w:webHidden/>
          </w:rPr>
          <w:fldChar w:fldCharType="begin"/>
        </w:r>
        <w:r w:rsidR="00F2201E">
          <w:rPr>
            <w:noProof/>
            <w:webHidden/>
          </w:rPr>
          <w:instrText xml:space="preserve"> PAGEREF _Toc518321800 \h </w:instrText>
        </w:r>
        <w:r w:rsidR="00F2201E">
          <w:rPr>
            <w:noProof/>
            <w:webHidden/>
          </w:rPr>
        </w:r>
        <w:r w:rsidR="00F2201E">
          <w:rPr>
            <w:noProof/>
            <w:webHidden/>
          </w:rPr>
          <w:fldChar w:fldCharType="separate"/>
        </w:r>
        <w:r w:rsidR="00F2201E">
          <w:rPr>
            <w:noProof/>
            <w:webHidden/>
          </w:rPr>
          <w:t>42</w:t>
        </w:r>
        <w:r w:rsidR="00F2201E">
          <w:rPr>
            <w:noProof/>
            <w:webHidden/>
          </w:rPr>
          <w:fldChar w:fldCharType="end"/>
        </w:r>
      </w:hyperlink>
    </w:p>
    <w:p w14:paraId="168A01DA" w14:textId="0F7D2F2E"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1" w:history="1">
        <w:r w:rsidR="00F2201E" w:rsidRPr="00CC2689">
          <w:rPr>
            <w:rStyle w:val="Hyperlink"/>
            <w:noProof/>
          </w:rPr>
          <w:t>Vorgehensweise</w:t>
        </w:r>
        <w:r w:rsidR="00F2201E">
          <w:rPr>
            <w:noProof/>
            <w:webHidden/>
          </w:rPr>
          <w:tab/>
        </w:r>
        <w:r w:rsidR="00F2201E">
          <w:rPr>
            <w:noProof/>
            <w:webHidden/>
          </w:rPr>
          <w:fldChar w:fldCharType="begin"/>
        </w:r>
        <w:r w:rsidR="00F2201E">
          <w:rPr>
            <w:noProof/>
            <w:webHidden/>
          </w:rPr>
          <w:instrText xml:space="preserve"> PAGEREF _Toc518321801 \h </w:instrText>
        </w:r>
        <w:r w:rsidR="00F2201E">
          <w:rPr>
            <w:noProof/>
            <w:webHidden/>
          </w:rPr>
        </w:r>
        <w:r w:rsidR="00F2201E">
          <w:rPr>
            <w:noProof/>
            <w:webHidden/>
          </w:rPr>
          <w:fldChar w:fldCharType="separate"/>
        </w:r>
        <w:r w:rsidR="00F2201E">
          <w:rPr>
            <w:noProof/>
            <w:webHidden/>
          </w:rPr>
          <w:t>42</w:t>
        </w:r>
        <w:r w:rsidR="00F2201E">
          <w:rPr>
            <w:noProof/>
            <w:webHidden/>
          </w:rPr>
          <w:fldChar w:fldCharType="end"/>
        </w:r>
      </w:hyperlink>
    </w:p>
    <w:p w14:paraId="4775CD5B" w14:textId="43439820"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2" w:history="1">
        <w:r w:rsidR="00F2201E" w:rsidRPr="00CC2689">
          <w:rPr>
            <w:rStyle w:val="Hyperlink"/>
            <w:noProof/>
          </w:rPr>
          <w:t>Lessons learned</w:t>
        </w:r>
        <w:r w:rsidR="00F2201E">
          <w:rPr>
            <w:noProof/>
            <w:webHidden/>
          </w:rPr>
          <w:tab/>
        </w:r>
        <w:r w:rsidR="00F2201E">
          <w:rPr>
            <w:noProof/>
            <w:webHidden/>
          </w:rPr>
          <w:fldChar w:fldCharType="begin"/>
        </w:r>
        <w:r w:rsidR="00F2201E">
          <w:rPr>
            <w:noProof/>
            <w:webHidden/>
          </w:rPr>
          <w:instrText xml:space="preserve"> PAGEREF _Toc518321802 \h </w:instrText>
        </w:r>
        <w:r w:rsidR="00F2201E">
          <w:rPr>
            <w:noProof/>
            <w:webHidden/>
          </w:rPr>
        </w:r>
        <w:r w:rsidR="00F2201E">
          <w:rPr>
            <w:noProof/>
            <w:webHidden/>
          </w:rPr>
          <w:fldChar w:fldCharType="separate"/>
        </w:r>
        <w:r w:rsidR="00F2201E">
          <w:rPr>
            <w:noProof/>
            <w:webHidden/>
          </w:rPr>
          <w:t>46</w:t>
        </w:r>
        <w:r w:rsidR="00F2201E">
          <w:rPr>
            <w:noProof/>
            <w:webHidden/>
          </w:rPr>
          <w:fldChar w:fldCharType="end"/>
        </w:r>
      </w:hyperlink>
    </w:p>
    <w:p w14:paraId="0D53E8A4" w14:textId="7F3AFFE4"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803" w:history="1">
        <w:r w:rsidR="00F2201E" w:rsidRPr="00CC2689">
          <w:rPr>
            <w:rStyle w:val="Hyperlink"/>
            <w:noProof/>
          </w:rPr>
          <w:t>8.</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Alexa Skill</w:t>
        </w:r>
        <w:r w:rsidR="00F2201E">
          <w:rPr>
            <w:noProof/>
            <w:webHidden/>
          </w:rPr>
          <w:tab/>
        </w:r>
        <w:r w:rsidR="00F2201E">
          <w:rPr>
            <w:noProof/>
            <w:webHidden/>
          </w:rPr>
          <w:fldChar w:fldCharType="begin"/>
        </w:r>
        <w:r w:rsidR="00F2201E">
          <w:rPr>
            <w:noProof/>
            <w:webHidden/>
          </w:rPr>
          <w:instrText xml:space="preserve"> PAGEREF _Toc518321803 \h </w:instrText>
        </w:r>
        <w:r w:rsidR="00F2201E">
          <w:rPr>
            <w:noProof/>
            <w:webHidden/>
          </w:rPr>
        </w:r>
        <w:r w:rsidR="00F2201E">
          <w:rPr>
            <w:noProof/>
            <w:webHidden/>
          </w:rPr>
          <w:fldChar w:fldCharType="separate"/>
        </w:r>
        <w:r w:rsidR="00F2201E">
          <w:rPr>
            <w:noProof/>
            <w:webHidden/>
          </w:rPr>
          <w:t>47</w:t>
        </w:r>
        <w:r w:rsidR="00F2201E">
          <w:rPr>
            <w:noProof/>
            <w:webHidden/>
          </w:rPr>
          <w:fldChar w:fldCharType="end"/>
        </w:r>
      </w:hyperlink>
    </w:p>
    <w:p w14:paraId="6710811D" w14:textId="04C616AA"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4" w:history="1">
        <w:r w:rsidR="00F2201E" w:rsidRPr="00CC2689">
          <w:rPr>
            <w:rStyle w:val="Hyperlink"/>
            <w:noProof/>
          </w:rPr>
          <w:t>Verantwortlicher: Salko Nuhanovic</w:t>
        </w:r>
        <w:r w:rsidR="00F2201E">
          <w:rPr>
            <w:noProof/>
            <w:webHidden/>
          </w:rPr>
          <w:tab/>
        </w:r>
        <w:r w:rsidR="00F2201E">
          <w:rPr>
            <w:noProof/>
            <w:webHidden/>
          </w:rPr>
          <w:fldChar w:fldCharType="begin"/>
        </w:r>
        <w:r w:rsidR="00F2201E">
          <w:rPr>
            <w:noProof/>
            <w:webHidden/>
          </w:rPr>
          <w:instrText xml:space="preserve"> PAGEREF _Toc518321804 \h </w:instrText>
        </w:r>
        <w:r w:rsidR="00F2201E">
          <w:rPr>
            <w:noProof/>
            <w:webHidden/>
          </w:rPr>
        </w:r>
        <w:r w:rsidR="00F2201E">
          <w:rPr>
            <w:noProof/>
            <w:webHidden/>
          </w:rPr>
          <w:fldChar w:fldCharType="separate"/>
        </w:r>
        <w:r w:rsidR="00F2201E">
          <w:rPr>
            <w:noProof/>
            <w:webHidden/>
          </w:rPr>
          <w:t>47</w:t>
        </w:r>
        <w:r w:rsidR="00F2201E">
          <w:rPr>
            <w:noProof/>
            <w:webHidden/>
          </w:rPr>
          <w:fldChar w:fldCharType="end"/>
        </w:r>
      </w:hyperlink>
    </w:p>
    <w:p w14:paraId="7F3635CF" w14:textId="1771176F"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5"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_Toc518321805 \h </w:instrText>
        </w:r>
        <w:r w:rsidR="00F2201E">
          <w:rPr>
            <w:noProof/>
            <w:webHidden/>
          </w:rPr>
        </w:r>
        <w:r w:rsidR="00F2201E">
          <w:rPr>
            <w:noProof/>
            <w:webHidden/>
          </w:rPr>
          <w:fldChar w:fldCharType="separate"/>
        </w:r>
        <w:r w:rsidR="00F2201E">
          <w:rPr>
            <w:noProof/>
            <w:webHidden/>
          </w:rPr>
          <w:t>56</w:t>
        </w:r>
        <w:r w:rsidR="00F2201E">
          <w:rPr>
            <w:noProof/>
            <w:webHidden/>
          </w:rPr>
          <w:fldChar w:fldCharType="end"/>
        </w:r>
      </w:hyperlink>
    </w:p>
    <w:p w14:paraId="5DBB4534" w14:textId="276D516D" w:rsidR="00F2201E" w:rsidRDefault="005B1B30">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806" w:history="1">
        <w:r w:rsidR="00F2201E" w:rsidRPr="00CC2689">
          <w:rPr>
            <w:rStyle w:val="Hyperlink"/>
            <w:noProof/>
          </w:rPr>
          <w:t>9.</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Frontend Implementierung</w:t>
        </w:r>
        <w:r w:rsidR="00F2201E">
          <w:rPr>
            <w:noProof/>
            <w:webHidden/>
          </w:rPr>
          <w:tab/>
        </w:r>
        <w:r w:rsidR="00F2201E">
          <w:rPr>
            <w:noProof/>
            <w:webHidden/>
          </w:rPr>
          <w:fldChar w:fldCharType="begin"/>
        </w:r>
        <w:r w:rsidR="00F2201E">
          <w:rPr>
            <w:noProof/>
            <w:webHidden/>
          </w:rPr>
          <w:instrText xml:space="preserve"> PAGEREF _Toc518321806 \h </w:instrText>
        </w:r>
        <w:r w:rsidR="00F2201E">
          <w:rPr>
            <w:noProof/>
            <w:webHidden/>
          </w:rPr>
        </w:r>
        <w:r w:rsidR="00F2201E">
          <w:rPr>
            <w:noProof/>
            <w:webHidden/>
          </w:rPr>
          <w:fldChar w:fldCharType="separate"/>
        </w:r>
        <w:r w:rsidR="00F2201E">
          <w:rPr>
            <w:noProof/>
            <w:webHidden/>
          </w:rPr>
          <w:t>56</w:t>
        </w:r>
        <w:r w:rsidR="00F2201E">
          <w:rPr>
            <w:noProof/>
            <w:webHidden/>
          </w:rPr>
          <w:fldChar w:fldCharType="end"/>
        </w:r>
      </w:hyperlink>
    </w:p>
    <w:p w14:paraId="745AB13B" w14:textId="5995E848"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7" w:history="1">
        <w:r w:rsidR="00F2201E" w:rsidRPr="00CC2689">
          <w:rPr>
            <w:rStyle w:val="Hyperlink"/>
            <w:noProof/>
          </w:rPr>
          <w:t>Verantwortlicher: Stephan Nöhrer</w:t>
        </w:r>
        <w:r w:rsidR="00F2201E">
          <w:rPr>
            <w:noProof/>
            <w:webHidden/>
          </w:rPr>
          <w:tab/>
        </w:r>
        <w:r w:rsidR="00F2201E">
          <w:rPr>
            <w:noProof/>
            <w:webHidden/>
          </w:rPr>
          <w:fldChar w:fldCharType="begin"/>
        </w:r>
        <w:r w:rsidR="00F2201E">
          <w:rPr>
            <w:noProof/>
            <w:webHidden/>
          </w:rPr>
          <w:instrText xml:space="preserve"> PAGEREF _Toc518321807 \h </w:instrText>
        </w:r>
        <w:r w:rsidR="00F2201E">
          <w:rPr>
            <w:noProof/>
            <w:webHidden/>
          </w:rPr>
        </w:r>
        <w:r w:rsidR="00F2201E">
          <w:rPr>
            <w:noProof/>
            <w:webHidden/>
          </w:rPr>
          <w:fldChar w:fldCharType="separate"/>
        </w:r>
        <w:r w:rsidR="00F2201E">
          <w:rPr>
            <w:noProof/>
            <w:webHidden/>
          </w:rPr>
          <w:t>56</w:t>
        </w:r>
        <w:r w:rsidR="00F2201E">
          <w:rPr>
            <w:noProof/>
            <w:webHidden/>
          </w:rPr>
          <w:fldChar w:fldCharType="end"/>
        </w:r>
      </w:hyperlink>
    </w:p>
    <w:p w14:paraId="564E205D" w14:textId="774DC570"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8" w:history="1">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_Toc518321808 \h </w:instrText>
        </w:r>
        <w:r w:rsidR="00F2201E">
          <w:rPr>
            <w:noProof/>
            <w:webHidden/>
          </w:rPr>
        </w:r>
        <w:r w:rsidR="00F2201E">
          <w:rPr>
            <w:noProof/>
            <w:webHidden/>
          </w:rPr>
          <w:fldChar w:fldCharType="separate"/>
        </w:r>
        <w:r w:rsidR="00F2201E">
          <w:rPr>
            <w:noProof/>
            <w:webHidden/>
          </w:rPr>
          <w:t>57</w:t>
        </w:r>
        <w:r w:rsidR="00F2201E">
          <w:rPr>
            <w:noProof/>
            <w:webHidden/>
          </w:rPr>
          <w:fldChar w:fldCharType="end"/>
        </w:r>
      </w:hyperlink>
    </w:p>
    <w:p w14:paraId="0E3C7A69" w14:textId="2C68DE1D"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9" w:history="1">
        <w:r w:rsidR="00F2201E" w:rsidRPr="00CC2689">
          <w:rPr>
            <w:rStyle w:val="Hyperlink"/>
            <w:noProof/>
          </w:rPr>
          <w:t>JavaScript, CSS und Tools</w:t>
        </w:r>
        <w:r w:rsidR="00F2201E">
          <w:rPr>
            <w:noProof/>
            <w:webHidden/>
          </w:rPr>
          <w:tab/>
        </w:r>
        <w:r w:rsidR="00F2201E">
          <w:rPr>
            <w:noProof/>
            <w:webHidden/>
          </w:rPr>
          <w:fldChar w:fldCharType="begin"/>
        </w:r>
        <w:r w:rsidR="00F2201E">
          <w:rPr>
            <w:noProof/>
            <w:webHidden/>
          </w:rPr>
          <w:instrText xml:space="preserve"> PAGEREF _Toc518321809 \h </w:instrText>
        </w:r>
        <w:r w:rsidR="00F2201E">
          <w:rPr>
            <w:noProof/>
            <w:webHidden/>
          </w:rPr>
        </w:r>
        <w:r w:rsidR="00F2201E">
          <w:rPr>
            <w:noProof/>
            <w:webHidden/>
          </w:rPr>
          <w:fldChar w:fldCharType="separate"/>
        </w:r>
        <w:r w:rsidR="00F2201E">
          <w:rPr>
            <w:noProof/>
            <w:webHidden/>
          </w:rPr>
          <w:t>58</w:t>
        </w:r>
        <w:r w:rsidR="00F2201E">
          <w:rPr>
            <w:noProof/>
            <w:webHidden/>
          </w:rPr>
          <w:fldChar w:fldCharType="end"/>
        </w:r>
      </w:hyperlink>
    </w:p>
    <w:p w14:paraId="4130D3D4" w14:textId="4713371A"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0" w:history="1">
        <w:r w:rsidR="00F2201E" w:rsidRPr="00CC2689">
          <w:rPr>
            <w:rStyle w:val="Hyperlink"/>
            <w:noProof/>
          </w:rPr>
          <w:t>Vorgehensweise</w:t>
        </w:r>
        <w:r w:rsidR="00F2201E">
          <w:rPr>
            <w:noProof/>
            <w:webHidden/>
          </w:rPr>
          <w:tab/>
        </w:r>
        <w:r w:rsidR="00F2201E">
          <w:rPr>
            <w:noProof/>
            <w:webHidden/>
          </w:rPr>
          <w:fldChar w:fldCharType="begin"/>
        </w:r>
        <w:r w:rsidR="00F2201E">
          <w:rPr>
            <w:noProof/>
            <w:webHidden/>
          </w:rPr>
          <w:instrText xml:space="preserve"> PAGEREF _Toc518321810 \h </w:instrText>
        </w:r>
        <w:r w:rsidR="00F2201E">
          <w:rPr>
            <w:noProof/>
            <w:webHidden/>
          </w:rPr>
        </w:r>
        <w:r w:rsidR="00F2201E">
          <w:rPr>
            <w:noProof/>
            <w:webHidden/>
          </w:rPr>
          <w:fldChar w:fldCharType="separate"/>
        </w:r>
        <w:r w:rsidR="00F2201E">
          <w:rPr>
            <w:noProof/>
            <w:webHidden/>
          </w:rPr>
          <w:t>58</w:t>
        </w:r>
        <w:r w:rsidR="00F2201E">
          <w:rPr>
            <w:noProof/>
            <w:webHidden/>
          </w:rPr>
          <w:fldChar w:fldCharType="end"/>
        </w:r>
      </w:hyperlink>
    </w:p>
    <w:p w14:paraId="093B4303" w14:textId="49B1E57D"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1" w:history="1">
        <w:r w:rsidR="00F2201E" w:rsidRPr="00CC2689">
          <w:rPr>
            <w:rStyle w:val="Hyperlink"/>
            <w:noProof/>
          </w:rPr>
          <w:t>Lessons learned</w:t>
        </w:r>
        <w:r w:rsidR="00F2201E">
          <w:rPr>
            <w:noProof/>
            <w:webHidden/>
          </w:rPr>
          <w:tab/>
        </w:r>
        <w:r w:rsidR="00F2201E">
          <w:rPr>
            <w:noProof/>
            <w:webHidden/>
          </w:rPr>
          <w:fldChar w:fldCharType="begin"/>
        </w:r>
        <w:r w:rsidR="00F2201E">
          <w:rPr>
            <w:noProof/>
            <w:webHidden/>
          </w:rPr>
          <w:instrText xml:space="preserve"> PAGEREF _Toc518321811 \h </w:instrText>
        </w:r>
        <w:r w:rsidR="00F2201E">
          <w:rPr>
            <w:noProof/>
            <w:webHidden/>
          </w:rPr>
        </w:r>
        <w:r w:rsidR="00F2201E">
          <w:rPr>
            <w:noProof/>
            <w:webHidden/>
          </w:rPr>
          <w:fldChar w:fldCharType="separate"/>
        </w:r>
        <w:r w:rsidR="00F2201E">
          <w:rPr>
            <w:noProof/>
            <w:webHidden/>
          </w:rPr>
          <w:t>61</w:t>
        </w:r>
        <w:r w:rsidR="00F2201E">
          <w:rPr>
            <w:noProof/>
            <w:webHidden/>
          </w:rPr>
          <w:fldChar w:fldCharType="end"/>
        </w:r>
      </w:hyperlink>
    </w:p>
    <w:p w14:paraId="41867925" w14:textId="7B7E6F4C" w:rsidR="00F2201E" w:rsidRDefault="005B1B30">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12" w:history="1">
        <w:r w:rsidR="00F2201E" w:rsidRPr="00CC2689">
          <w:rPr>
            <w:rStyle w:val="Hyperlink"/>
            <w:noProof/>
          </w:rPr>
          <w:t>10.</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AP: Embedded Integration</w:t>
        </w:r>
        <w:r w:rsidR="00F2201E">
          <w:rPr>
            <w:noProof/>
            <w:webHidden/>
          </w:rPr>
          <w:tab/>
        </w:r>
        <w:r w:rsidR="00F2201E">
          <w:rPr>
            <w:noProof/>
            <w:webHidden/>
          </w:rPr>
          <w:fldChar w:fldCharType="begin"/>
        </w:r>
        <w:r w:rsidR="00F2201E">
          <w:rPr>
            <w:noProof/>
            <w:webHidden/>
          </w:rPr>
          <w:instrText xml:space="preserve"> PAGEREF _Toc518321812 \h </w:instrText>
        </w:r>
        <w:r w:rsidR="00F2201E">
          <w:rPr>
            <w:noProof/>
            <w:webHidden/>
          </w:rPr>
        </w:r>
        <w:r w:rsidR="00F2201E">
          <w:rPr>
            <w:noProof/>
            <w:webHidden/>
          </w:rPr>
          <w:fldChar w:fldCharType="separate"/>
        </w:r>
        <w:r w:rsidR="00F2201E">
          <w:rPr>
            <w:noProof/>
            <w:webHidden/>
          </w:rPr>
          <w:t>61</w:t>
        </w:r>
        <w:r w:rsidR="00F2201E">
          <w:rPr>
            <w:noProof/>
            <w:webHidden/>
          </w:rPr>
          <w:fldChar w:fldCharType="end"/>
        </w:r>
      </w:hyperlink>
    </w:p>
    <w:p w14:paraId="5EE25CFA" w14:textId="13E8D94E"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3" w:history="1">
        <w:r w:rsidR="00F2201E" w:rsidRPr="00CC2689">
          <w:rPr>
            <w:rStyle w:val="Hyperlink"/>
            <w:noProof/>
          </w:rPr>
          <w:t>Verantwortlicher: Hannes Aurednik</w:t>
        </w:r>
        <w:r w:rsidR="00F2201E">
          <w:rPr>
            <w:noProof/>
            <w:webHidden/>
          </w:rPr>
          <w:tab/>
        </w:r>
        <w:r w:rsidR="00F2201E">
          <w:rPr>
            <w:noProof/>
            <w:webHidden/>
          </w:rPr>
          <w:fldChar w:fldCharType="begin"/>
        </w:r>
        <w:r w:rsidR="00F2201E">
          <w:rPr>
            <w:noProof/>
            <w:webHidden/>
          </w:rPr>
          <w:instrText xml:space="preserve"> PAGEREF _Toc518321813 \h </w:instrText>
        </w:r>
        <w:r w:rsidR="00F2201E">
          <w:rPr>
            <w:noProof/>
            <w:webHidden/>
          </w:rPr>
        </w:r>
        <w:r w:rsidR="00F2201E">
          <w:rPr>
            <w:noProof/>
            <w:webHidden/>
          </w:rPr>
          <w:fldChar w:fldCharType="separate"/>
        </w:r>
        <w:r w:rsidR="00F2201E">
          <w:rPr>
            <w:noProof/>
            <w:webHidden/>
          </w:rPr>
          <w:t>61</w:t>
        </w:r>
        <w:r w:rsidR="00F2201E">
          <w:rPr>
            <w:noProof/>
            <w:webHidden/>
          </w:rPr>
          <w:fldChar w:fldCharType="end"/>
        </w:r>
      </w:hyperlink>
    </w:p>
    <w:p w14:paraId="2D15C92D" w14:textId="02BB925B"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4" w:history="1">
        <w:r w:rsidR="00F2201E" w:rsidRPr="00CC2689">
          <w:rPr>
            <w:rStyle w:val="Hyperlink"/>
            <w:noProof/>
          </w:rPr>
          <w:t>Analyse und Bewertung Integrationsszenarien</w:t>
        </w:r>
        <w:r w:rsidR="00F2201E">
          <w:rPr>
            <w:noProof/>
            <w:webHidden/>
          </w:rPr>
          <w:tab/>
        </w:r>
        <w:r w:rsidR="00F2201E">
          <w:rPr>
            <w:noProof/>
            <w:webHidden/>
          </w:rPr>
          <w:fldChar w:fldCharType="begin"/>
        </w:r>
        <w:r w:rsidR="00F2201E">
          <w:rPr>
            <w:noProof/>
            <w:webHidden/>
          </w:rPr>
          <w:instrText xml:space="preserve"> PAGEREF _Toc518321814 \h </w:instrText>
        </w:r>
        <w:r w:rsidR="00F2201E">
          <w:rPr>
            <w:noProof/>
            <w:webHidden/>
          </w:rPr>
        </w:r>
        <w:r w:rsidR="00F2201E">
          <w:rPr>
            <w:noProof/>
            <w:webHidden/>
          </w:rPr>
          <w:fldChar w:fldCharType="separate"/>
        </w:r>
        <w:r w:rsidR="00F2201E">
          <w:rPr>
            <w:noProof/>
            <w:webHidden/>
          </w:rPr>
          <w:t>62</w:t>
        </w:r>
        <w:r w:rsidR="00F2201E">
          <w:rPr>
            <w:noProof/>
            <w:webHidden/>
          </w:rPr>
          <w:fldChar w:fldCharType="end"/>
        </w:r>
      </w:hyperlink>
    </w:p>
    <w:p w14:paraId="37D37B78" w14:textId="4A22E1C1"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5" w:history="1">
        <w:r w:rsidR="00F2201E" w:rsidRPr="00CC2689">
          <w:rPr>
            <w:rStyle w:val="Hyperlink"/>
            <w:noProof/>
          </w:rPr>
          <w:t>Integration mittels Mailboxen</w:t>
        </w:r>
        <w:r w:rsidR="00F2201E">
          <w:rPr>
            <w:noProof/>
            <w:webHidden/>
          </w:rPr>
          <w:tab/>
        </w:r>
        <w:r w:rsidR="00F2201E">
          <w:rPr>
            <w:noProof/>
            <w:webHidden/>
          </w:rPr>
          <w:fldChar w:fldCharType="begin"/>
        </w:r>
        <w:r w:rsidR="00F2201E">
          <w:rPr>
            <w:noProof/>
            <w:webHidden/>
          </w:rPr>
          <w:instrText xml:space="preserve"> PAGEREF _Toc518321815 \h </w:instrText>
        </w:r>
        <w:r w:rsidR="00F2201E">
          <w:rPr>
            <w:noProof/>
            <w:webHidden/>
          </w:rPr>
        </w:r>
        <w:r w:rsidR="00F2201E">
          <w:rPr>
            <w:noProof/>
            <w:webHidden/>
          </w:rPr>
          <w:fldChar w:fldCharType="separate"/>
        </w:r>
        <w:r w:rsidR="00F2201E">
          <w:rPr>
            <w:noProof/>
            <w:webHidden/>
          </w:rPr>
          <w:t>63</w:t>
        </w:r>
        <w:r w:rsidR="00F2201E">
          <w:rPr>
            <w:noProof/>
            <w:webHidden/>
          </w:rPr>
          <w:fldChar w:fldCharType="end"/>
        </w:r>
      </w:hyperlink>
    </w:p>
    <w:p w14:paraId="4734864E" w14:textId="75B0139F"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6" w:history="1">
        <w:r w:rsidR="00F2201E" w:rsidRPr="00CC2689">
          <w:rPr>
            <w:rStyle w:val="Hyperlink"/>
            <w:noProof/>
          </w:rPr>
          <w:t>Aufgetretene Herausforderungen</w:t>
        </w:r>
        <w:r w:rsidR="00F2201E">
          <w:rPr>
            <w:noProof/>
            <w:webHidden/>
          </w:rPr>
          <w:tab/>
        </w:r>
        <w:r w:rsidR="00F2201E">
          <w:rPr>
            <w:noProof/>
            <w:webHidden/>
          </w:rPr>
          <w:fldChar w:fldCharType="begin"/>
        </w:r>
        <w:r w:rsidR="00F2201E">
          <w:rPr>
            <w:noProof/>
            <w:webHidden/>
          </w:rPr>
          <w:instrText xml:space="preserve"> PAGEREF _Toc518321816 \h </w:instrText>
        </w:r>
        <w:r w:rsidR="00F2201E">
          <w:rPr>
            <w:noProof/>
            <w:webHidden/>
          </w:rPr>
        </w:r>
        <w:r w:rsidR="00F2201E">
          <w:rPr>
            <w:noProof/>
            <w:webHidden/>
          </w:rPr>
          <w:fldChar w:fldCharType="separate"/>
        </w:r>
        <w:r w:rsidR="00F2201E">
          <w:rPr>
            <w:noProof/>
            <w:webHidden/>
          </w:rPr>
          <w:t>65</w:t>
        </w:r>
        <w:r w:rsidR="00F2201E">
          <w:rPr>
            <w:noProof/>
            <w:webHidden/>
          </w:rPr>
          <w:fldChar w:fldCharType="end"/>
        </w:r>
      </w:hyperlink>
    </w:p>
    <w:p w14:paraId="451144C3" w14:textId="29C58777" w:rsidR="00F2201E" w:rsidRDefault="005B1B30">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7" w:history="1">
        <w:r w:rsidR="00F2201E" w:rsidRPr="00CC2689">
          <w:rPr>
            <w:rStyle w:val="Hyperlink"/>
            <w:noProof/>
          </w:rPr>
          <w:t>Refactoring-Maßnahmen</w:t>
        </w:r>
        <w:r w:rsidR="00F2201E">
          <w:rPr>
            <w:noProof/>
            <w:webHidden/>
          </w:rPr>
          <w:tab/>
        </w:r>
        <w:r w:rsidR="00F2201E">
          <w:rPr>
            <w:noProof/>
            <w:webHidden/>
          </w:rPr>
          <w:fldChar w:fldCharType="begin"/>
        </w:r>
        <w:r w:rsidR="00F2201E">
          <w:rPr>
            <w:noProof/>
            <w:webHidden/>
          </w:rPr>
          <w:instrText xml:space="preserve"> PAGEREF _Toc518321817 \h </w:instrText>
        </w:r>
        <w:r w:rsidR="00F2201E">
          <w:rPr>
            <w:noProof/>
            <w:webHidden/>
          </w:rPr>
        </w:r>
        <w:r w:rsidR="00F2201E">
          <w:rPr>
            <w:noProof/>
            <w:webHidden/>
          </w:rPr>
          <w:fldChar w:fldCharType="separate"/>
        </w:r>
        <w:r w:rsidR="00F2201E">
          <w:rPr>
            <w:noProof/>
            <w:webHidden/>
          </w:rPr>
          <w:t>65</w:t>
        </w:r>
        <w:r w:rsidR="00F2201E">
          <w:rPr>
            <w:noProof/>
            <w:webHidden/>
          </w:rPr>
          <w:fldChar w:fldCharType="end"/>
        </w:r>
      </w:hyperlink>
    </w:p>
    <w:p w14:paraId="4287D24B" w14:textId="725A404C" w:rsidR="00F2201E" w:rsidRDefault="005B1B30">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18" w:history="1">
        <w:r w:rsidR="00F2201E" w:rsidRPr="00CC2689">
          <w:rPr>
            <w:rStyle w:val="Hyperlink"/>
            <w:noProof/>
          </w:rPr>
          <w:t>11.</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Installationsanleitung</w:t>
        </w:r>
        <w:r w:rsidR="00F2201E">
          <w:rPr>
            <w:noProof/>
            <w:webHidden/>
          </w:rPr>
          <w:tab/>
        </w:r>
        <w:r w:rsidR="00F2201E">
          <w:rPr>
            <w:noProof/>
            <w:webHidden/>
          </w:rPr>
          <w:fldChar w:fldCharType="begin"/>
        </w:r>
        <w:r w:rsidR="00F2201E">
          <w:rPr>
            <w:noProof/>
            <w:webHidden/>
          </w:rPr>
          <w:instrText xml:space="preserve"> PAGEREF _Toc518321818 \h </w:instrText>
        </w:r>
        <w:r w:rsidR="00F2201E">
          <w:rPr>
            <w:noProof/>
            <w:webHidden/>
          </w:rPr>
        </w:r>
        <w:r w:rsidR="00F2201E">
          <w:rPr>
            <w:noProof/>
            <w:webHidden/>
          </w:rPr>
          <w:fldChar w:fldCharType="separate"/>
        </w:r>
        <w:r w:rsidR="00F2201E">
          <w:rPr>
            <w:noProof/>
            <w:webHidden/>
          </w:rPr>
          <w:t>67</w:t>
        </w:r>
        <w:r w:rsidR="00F2201E">
          <w:rPr>
            <w:noProof/>
            <w:webHidden/>
          </w:rPr>
          <w:fldChar w:fldCharType="end"/>
        </w:r>
      </w:hyperlink>
    </w:p>
    <w:p w14:paraId="6F9B5ED6" w14:textId="42B22F8B" w:rsidR="00F2201E" w:rsidRDefault="005B1B30">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819" w:history="1">
        <w:r w:rsidR="00F2201E" w:rsidRPr="00CC2689">
          <w:rPr>
            <w:rStyle w:val="Hyperlink"/>
            <w:noProof/>
          </w:rPr>
          <w:t>Anhang</w:t>
        </w:r>
        <w:r w:rsidR="00F2201E">
          <w:rPr>
            <w:noProof/>
            <w:webHidden/>
          </w:rPr>
          <w:tab/>
        </w:r>
        <w:r w:rsidR="00F2201E">
          <w:rPr>
            <w:noProof/>
            <w:webHidden/>
          </w:rPr>
          <w:fldChar w:fldCharType="begin"/>
        </w:r>
        <w:r w:rsidR="00F2201E">
          <w:rPr>
            <w:noProof/>
            <w:webHidden/>
          </w:rPr>
          <w:instrText xml:space="preserve"> PAGEREF _Toc518321819 \h </w:instrText>
        </w:r>
        <w:r w:rsidR="00F2201E">
          <w:rPr>
            <w:noProof/>
            <w:webHidden/>
          </w:rPr>
        </w:r>
        <w:r w:rsidR="00F2201E">
          <w:rPr>
            <w:noProof/>
            <w:webHidden/>
          </w:rPr>
          <w:fldChar w:fldCharType="separate"/>
        </w:r>
        <w:r w:rsidR="00F2201E">
          <w:rPr>
            <w:noProof/>
            <w:webHidden/>
          </w:rPr>
          <w:t>68</w:t>
        </w:r>
        <w:r w:rsidR="00F2201E">
          <w:rPr>
            <w:noProof/>
            <w:webHidden/>
          </w:rPr>
          <w:fldChar w:fldCharType="end"/>
        </w:r>
      </w:hyperlink>
    </w:p>
    <w:p w14:paraId="36921E8B" w14:textId="3CFEC83D" w:rsidR="00F2201E" w:rsidRDefault="005B1B30">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0" w:history="1">
        <w:r w:rsidR="00F2201E" w:rsidRPr="00CC2689">
          <w:rPr>
            <w:rStyle w:val="Hyperlink"/>
            <w:noProof/>
          </w:rPr>
          <w:t>12.</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Verwendete Tools</w:t>
        </w:r>
        <w:r w:rsidR="00F2201E">
          <w:rPr>
            <w:noProof/>
            <w:webHidden/>
          </w:rPr>
          <w:tab/>
        </w:r>
        <w:r w:rsidR="00F2201E">
          <w:rPr>
            <w:noProof/>
            <w:webHidden/>
          </w:rPr>
          <w:fldChar w:fldCharType="begin"/>
        </w:r>
        <w:r w:rsidR="00F2201E">
          <w:rPr>
            <w:noProof/>
            <w:webHidden/>
          </w:rPr>
          <w:instrText xml:space="preserve"> PAGEREF _Toc518321820 \h </w:instrText>
        </w:r>
        <w:r w:rsidR="00F2201E">
          <w:rPr>
            <w:noProof/>
            <w:webHidden/>
          </w:rPr>
        </w:r>
        <w:r w:rsidR="00F2201E">
          <w:rPr>
            <w:noProof/>
            <w:webHidden/>
          </w:rPr>
          <w:fldChar w:fldCharType="separate"/>
        </w:r>
        <w:r w:rsidR="00F2201E">
          <w:rPr>
            <w:noProof/>
            <w:webHidden/>
          </w:rPr>
          <w:t>68</w:t>
        </w:r>
        <w:r w:rsidR="00F2201E">
          <w:rPr>
            <w:noProof/>
            <w:webHidden/>
          </w:rPr>
          <w:fldChar w:fldCharType="end"/>
        </w:r>
      </w:hyperlink>
    </w:p>
    <w:p w14:paraId="1EAA9C6E" w14:textId="0385700C" w:rsidR="00F2201E" w:rsidRDefault="005B1B30">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1" w:history="1">
        <w:r w:rsidR="00F2201E" w:rsidRPr="00CC2689">
          <w:rPr>
            <w:rStyle w:val="Hyperlink"/>
            <w:noProof/>
          </w:rPr>
          <w:t>13.</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Abbildungsverzeichnis</w:t>
        </w:r>
        <w:r w:rsidR="00F2201E">
          <w:rPr>
            <w:noProof/>
            <w:webHidden/>
          </w:rPr>
          <w:tab/>
        </w:r>
        <w:r w:rsidR="00F2201E">
          <w:rPr>
            <w:noProof/>
            <w:webHidden/>
          </w:rPr>
          <w:fldChar w:fldCharType="begin"/>
        </w:r>
        <w:r w:rsidR="00F2201E">
          <w:rPr>
            <w:noProof/>
            <w:webHidden/>
          </w:rPr>
          <w:instrText xml:space="preserve"> PAGEREF _Toc518321821 \h </w:instrText>
        </w:r>
        <w:r w:rsidR="00F2201E">
          <w:rPr>
            <w:noProof/>
            <w:webHidden/>
          </w:rPr>
        </w:r>
        <w:r w:rsidR="00F2201E">
          <w:rPr>
            <w:noProof/>
            <w:webHidden/>
          </w:rPr>
          <w:fldChar w:fldCharType="separate"/>
        </w:r>
        <w:r w:rsidR="00F2201E">
          <w:rPr>
            <w:noProof/>
            <w:webHidden/>
          </w:rPr>
          <w:t>69</w:t>
        </w:r>
        <w:r w:rsidR="00F2201E">
          <w:rPr>
            <w:noProof/>
            <w:webHidden/>
          </w:rPr>
          <w:fldChar w:fldCharType="end"/>
        </w:r>
      </w:hyperlink>
    </w:p>
    <w:p w14:paraId="123FEAF3" w14:textId="40D2B453" w:rsidR="00F2201E" w:rsidRDefault="005B1B30">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2" w:history="1">
        <w:r w:rsidR="00F2201E" w:rsidRPr="00CC2689">
          <w:rPr>
            <w:rStyle w:val="Hyperlink"/>
            <w:noProof/>
          </w:rPr>
          <w:t>14.</w:t>
        </w:r>
        <w:r w:rsidR="00F2201E">
          <w:rPr>
            <w:rFonts w:asciiTheme="minorHAnsi" w:eastAsiaTheme="minorEastAsia" w:hAnsiTheme="minorHAnsi" w:cstheme="minorBidi"/>
            <w:noProof/>
            <w:sz w:val="22"/>
            <w:szCs w:val="22"/>
            <w:lang w:val="de-AT" w:eastAsia="de-AT"/>
          </w:rPr>
          <w:tab/>
        </w:r>
        <w:r w:rsidR="00F2201E" w:rsidRPr="00CC2689">
          <w:rPr>
            <w:rStyle w:val="Hyperlink"/>
            <w:noProof/>
          </w:rPr>
          <w:t>Quellenverzeichnis</w:t>
        </w:r>
        <w:r w:rsidR="00F2201E">
          <w:rPr>
            <w:noProof/>
            <w:webHidden/>
          </w:rPr>
          <w:tab/>
        </w:r>
        <w:r w:rsidR="00F2201E">
          <w:rPr>
            <w:noProof/>
            <w:webHidden/>
          </w:rPr>
          <w:fldChar w:fldCharType="begin"/>
        </w:r>
        <w:r w:rsidR="00F2201E">
          <w:rPr>
            <w:noProof/>
            <w:webHidden/>
          </w:rPr>
          <w:instrText xml:space="preserve"> PAGEREF _Toc518321822 \h </w:instrText>
        </w:r>
        <w:r w:rsidR="00F2201E">
          <w:rPr>
            <w:noProof/>
            <w:webHidden/>
          </w:rPr>
        </w:r>
        <w:r w:rsidR="00F2201E">
          <w:rPr>
            <w:noProof/>
            <w:webHidden/>
          </w:rPr>
          <w:fldChar w:fldCharType="separate"/>
        </w:r>
        <w:r w:rsidR="00F2201E">
          <w:rPr>
            <w:noProof/>
            <w:webHidden/>
          </w:rPr>
          <w:t>70</w:t>
        </w:r>
        <w:r w:rsidR="00F2201E">
          <w:rPr>
            <w:noProof/>
            <w:webHidden/>
          </w:rPr>
          <w:fldChar w:fldCharType="end"/>
        </w:r>
      </w:hyperlink>
    </w:p>
    <w:p w14:paraId="106566EF" w14:textId="46C44791"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21764"/>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21765"/>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2" w:name="_Toc146196916"/>
            <w:bookmarkStart w:id="13" w:name="_Toc518168763"/>
            <w:bookmarkStart w:id="14" w:name="_Toc518260533"/>
            <w:bookmarkStart w:id="15" w:name="_Toc518321766"/>
            <w:r w:rsidRPr="00EC7D91">
              <w:t>Projektzieleplan</w:t>
            </w:r>
            <w:bookmarkEnd w:id="12"/>
            <w:bookmarkEnd w:id="13"/>
            <w:bookmarkEnd w:id="14"/>
            <w:bookmarkEnd w:id="15"/>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6" w:name="_Toc518168764"/>
            <w:bookmarkStart w:id="17" w:name="_Toc518260534"/>
            <w:bookmarkStart w:id="18" w:name="_Toc518321767"/>
            <w:r w:rsidRPr="00EC7D91">
              <w:rPr>
                <w:rStyle w:val="Hervorhebung"/>
                <w:i w:val="0"/>
              </w:rPr>
              <w:t>Changerequests</w:t>
            </w:r>
            <w:bookmarkEnd w:id="16"/>
            <w:bookmarkEnd w:id="17"/>
            <w:bookmarkEnd w:id="18"/>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19" w:name="_Toc518168765"/>
            <w:bookmarkStart w:id="20" w:name="_Toc518260535"/>
            <w:bookmarkStart w:id="21" w:name="_Toc518321768"/>
            <w:r w:rsidRPr="00EC7D91">
              <w:t>Change 1</w:t>
            </w:r>
            <w:bookmarkEnd w:id="19"/>
            <w:bookmarkEnd w:id="20"/>
            <w:bookmarkEnd w:id="21"/>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2" w:name="_Toc146196917"/>
            <w:bookmarkStart w:id="23" w:name="_Toc518168766"/>
            <w:bookmarkStart w:id="24" w:name="_Toc518260536"/>
            <w:bookmarkStart w:id="25" w:name="_Toc518321769"/>
            <w:r w:rsidRPr="00EC7D91">
              <w:t>Projektstrukturplan</w:t>
            </w:r>
            <w:bookmarkEnd w:id="22"/>
            <w:bookmarkEnd w:id="23"/>
            <w:bookmarkEnd w:id="24"/>
            <w:bookmarkEnd w:id="25"/>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6" w:name="_Toc518321770"/>
            <w:r w:rsidRPr="00EC7D91">
              <w:t>Projekt</w:t>
            </w:r>
            <w:r>
              <w:t>phasen</w:t>
            </w:r>
            <w:r w:rsidRPr="00EC7D91">
              <w:t>plan</w:t>
            </w:r>
            <w:bookmarkEnd w:id="26"/>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7" w:name="_Toc146196918"/>
            <w:bookmarkStart w:id="28" w:name="_Toc518168767"/>
            <w:bookmarkStart w:id="29" w:name="_Toc518260537"/>
            <w:bookmarkStart w:id="30" w:name="_Toc518321771"/>
            <w:r w:rsidRPr="00EC7D91">
              <w:t>Arbeitspaketspezifikationen</w:t>
            </w:r>
            <w:bookmarkEnd w:id="27"/>
            <w:bookmarkEnd w:id="28"/>
            <w:bookmarkEnd w:id="29"/>
            <w:bookmarkEnd w:id="30"/>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1"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536661">
            <w:pPr>
              <w:numPr>
                <w:ilvl w:val="0"/>
                <w:numId w:val="5"/>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536661">
            <w:pPr>
              <w:numPr>
                <w:ilvl w:val="0"/>
                <w:numId w:val="5"/>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536661">
            <w:pPr>
              <w:numPr>
                <w:ilvl w:val="0"/>
                <w:numId w:val="5"/>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536661">
            <w:pPr>
              <w:numPr>
                <w:ilvl w:val="0"/>
                <w:numId w:val="5"/>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536661">
            <w:pPr>
              <w:numPr>
                <w:ilvl w:val="0"/>
                <w:numId w:val="5"/>
              </w:numPr>
              <w:ind w:left="357" w:hanging="357"/>
            </w:pPr>
            <w:r w:rsidRPr="00AF6FFB">
              <w:t>Vollständigkeit Lösungsarchitektur</w:t>
            </w:r>
          </w:p>
          <w:p w14:paraId="141458CC" w14:textId="534901CB" w:rsidR="00E53C48" w:rsidRPr="00AF6FFB" w:rsidRDefault="00AF6FFB" w:rsidP="00536661">
            <w:pPr>
              <w:numPr>
                <w:ilvl w:val="0"/>
                <w:numId w:val="5"/>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1"/>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536661">
            <w:pPr>
              <w:numPr>
                <w:ilvl w:val="0"/>
                <w:numId w:val="5"/>
              </w:numPr>
              <w:ind w:left="357" w:hanging="357"/>
            </w:pPr>
            <w:r w:rsidRPr="00EC7D91">
              <w:rPr>
                <w:sz w:val="18"/>
              </w:rPr>
              <w:t>R</w:t>
            </w:r>
            <w:r w:rsidRPr="00372AA4">
              <w:t>egelmäßige Kommunikation Projektergebnisse</w:t>
            </w:r>
          </w:p>
          <w:p w14:paraId="6F670AAF" w14:textId="26DF92F3" w:rsidR="00A21826" w:rsidRPr="00372AA4" w:rsidRDefault="00B2669D" w:rsidP="00536661">
            <w:pPr>
              <w:numPr>
                <w:ilvl w:val="0"/>
                <w:numId w:val="5"/>
              </w:numPr>
              <w:ind w:left="357" w:hanging="357"/>
            </w:pPr>
            <w:r w:rsidRPr="00372AA4">
              <w:t>Planung Abschlusspräsentation</w:t>
            </w:r>
          </w:p>
          <w:p w14:paraId="5F11C080" w14:textId="5A80B1A7" w:rsidR="00A21826" w:rsidRPr="00EC7D91" w:rsidRDefault="00B2669D" w:rsidP="00536661">
            <w:pPr>
              <w:numPr>
                <w:ilvl w:val="0"/>
                <w:numId w:val="5"/>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536661">
            <w:pPr>
              <w:numPr>
                <w:ilvl w:val="0"/>
                <w:numId w:val="5"/>
              </w:numPr>
              <w:ind w:left="357" w:hanging="357"/>
            </w:pPr>
            <w:r w:rsidRPr="00372AA4">
              <w:t>Erfolgreiche Abschlusspräsentation</w:t>
            </w:r>
          </w:p>
          <w:p w14:paraId="1478D4BD" w14:textId="25106A26" w:rsidR="00A21826" w:rsidRPr="00372AA4" w:rsidRDefault="00372AA4" w:rsidP="00536661">
            <w:pPr>
              <w:numPr>
                <w:ilvl w:val="0"/>
                <w:numId w:val="5"/>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536661">
            <w:pPr>
              <w:numPr>
                <w:ilvl w:val="0"/>
                <w:numId w:val="5"/>
              </w:numPr>
              <w:ind w:left="357" w:hanging="357"/>
            </w:pPr>
            <w:r w:rsidRPr="00372AA4">
              <w:t>Durchführung regelmäßiger Projektkommunikation zum Auftraggeber</w:t>
            </w:r>
          </w:p>
          <w:p w14:paraId="3A2D9A04" w14:textId="4C3CE31F" w:rsidR="00A21826" w:rsidRPr="00372AA4" w:rsidRDefault="00384DBA" w:rsidP="00536661">
            <w:pPr>
              <w:numPr>
                <w:ilvl w:val="0"/>
                <w:numId w:val="5"/>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F5998" w:rsidRDefault="00B2669D" w:rsidP="00536661">
            <w:pPr>
              <w:numPr>
                <w:ilvl w:val="0"/>
                <w:numId w:val="5"/>
              </w:numPr>
              <w:ind w:left="357" w:hanging="357"/>
            </w:pPr>
            <w:r w:rsidRPr="005F5998">
              <w:t>Implementieren einer architekturkonformen Netzwerkanbindung</w:t>
            </w:r>
          </w:p>
          <w:p w14:paraId="540DD639" w14:textId="6E00EE6C" w:rsidR="00931148" w:rsidRPr="005F5998" w:rsidRDefault="004656DE" w:rsidP="00536661">
            <w:pPr>
              <w:numPr>
                <w:ilvl w:val="0"/>
                <w:numId w:val="5"/>
              </w:numPr>
              <w:ind w:left="357" w:hanging="357"/>
            </w:pPr>
            <w:r w:rsidRPr="005F5998">
              <w:t>Unterstützung TCP basierter Kommunikation</w:t>
            </w:r>
          </w:p>
          <w:p w14:paraId="31E03A60" w14:textId="72048A7B" w:rsidR="00931148" w:rsidRPr="005F5998" w:rsidRDefault="004656DE" w:rsidP="00536661">
            <w:pPr>
              <w:numPr>
                <w:ilvl w:val="0"/>
                <w:numId w:val="5"/>
              </w:numPr>
              <w:ind w:left="357" w:hanging="357"/>
            </w:pPr>
            <w:r w:rsidRPr="005F5998">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5F5998" w:rsidRDefault="009E0FAA" w:rsidP="00A84A55">
            <w:pPr>
              <w:spacing w:before="120" w:after="120"/>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F5998" w:rsidRDefault="004656DE" w:rsidP="00536661">
            <w:pPr>
              <w:numPr>
                <w:ilvl w:val="0"/>
                <w:numId w:val="5"/>
              </w:numPr>
              <w:ind w:left="357" w:hanging="357"/>
            </w:pPr>
            <w:r w:rsidRPr="005F5998">
              <w:t>Unterstützung UDP basierter Kommunikation</w:t>
            </w:r>
          </w:p>
          <w:p w14:paraId="034582E5" w14:textId="52FF5B4E" w:rsidR="00931148" w:rsidRPr="005F5998" w:rsidRDefault="004656DE" w:rsidP="00536661">
            <w:pPr>
              <w:numPr>
                <w:ilvl w:val="0"/>
                <w:numId w:val="5"/>
              </w:numPr>
              <w:ind w:left="357" w:hanging="357"/>
            </w:pPr>
            <w:r w:rsidRPr="005F5998">
              <w:t>Unterstützung von drahtlosen Netzwerkverbindungen</w:t>
            </w:r>
          </w:p>
          <w:p w14:paraId="1CBB2FD5" w14:textId="77777777" w:rsidR="00931148" w:rsidRPr="00EC7D91" w:rsidRDefault="00931148"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536661">
            <w:pPr>
              <w:numPr>
                <w:ilvl w:val="0"/>
                <w:numId w:val="5"/>
              </w:numPr>
              <w:ind w:left="357" w:hanging="357"/>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5F5998" w:rsidRDefault="009E0FAA" w:rsidP="00536661">
            <w:pPr>
              <w:numPr>
                <w:ilvl w:val="0"/>
                <w:numId w:val="5"/>
              </w:numPr>
              <w:ind w:left="357" w:hanging="357"/>
            </w:pPr>
            <w:r w:rsidRPr="005F5998">
              <w:t>Erfolgreiche Netzwerkkommunikation der Mikrocontroller</w:t>
            </w:r>
          </w:p>
          <w:p w14:paraId="43CCE0A8"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5F5998" w:rsidRDefault="009E0FAA" w:rsidP="00A84A55">
            <w:pPr>
              <w:spacing w:before="120" w:after="120"/>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F5998" w:rsidRDefault="00384DBA" w:rsidP="00536661">
            <w:pPr>
              <w:numPr>
                <w:ilvl w:val="0"/>
                <w:numId w:val="5"/>
              </w:numPr>
              <w:ind w:left="357" w:hanging="357"/>
            </w:pPr>
            <w:r w:rsidRPr="005F5998">
              <w:t>Funktion der implementierten Netzwerkanbindung</w:t>
            </w:r>
          </w:p>
          <w:p w14:paraId="778F2E65" w14:textId="23B78723" w:rsidR="00931148" w:rsidRPr="005F5998" w:rsidRDefault="00384DBA" w:rsidP="00536661">
            <w:pPr>
              <w:numPr>
                <w:ilvl w:val="0"/>
                <w:numId w:val="5"/>
              </w:numPr>
              <w:ind w:left="357" w:hanging="357"/>
            </w:pPr>
            <w:r w:rsidRPr="005F5998">
              <w:t>Funktion der IPC Anbindung</w:t>
            </w:r>
          </w:p>
          <w:p w14:paraId="4AF3DD77"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5F5998" w:rsidRDefault="009E0FAA" w:rsidP="00A84A55">
            <w:pPr>
              <w:spacing w:before="120" w:after="120"/>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F5998" w:rsidRDefault="00B2669D" w:rsidP="00536661">
            <w:pPr>
              <w:numPr>
                <w:ilvl w:val="0"/>
                <w:numId w:val="5"/>
              </w:numPr>
              <w:ind w:left="357" w:hanging="357"/>
            </w:pPr>
            <w:r w:rsidRPr="005F5998">
              <w:t xml:space="preserve">Implementieren der </w:t>
            </w:r>
            <w:r w:rsidR="004656DE" w:rsidRPr="005F5998">
              <w:t>Sensorikfunktionalität</w:t>
            </w:r>
          </w:p>
          <w:p w14:paraId="5F0DA0B7" w14:textId="6DBF8C4E" w:rsidR="00931148" w:rsidRPr="005F5998" w:rsidRDefault="00B2669D" w:rsidP="00536661">
            <w:pPr>
              <w:numPr>
                <w:ilvl w:val="0"/>
                <w:numId w:val="5"/>
              </w:numPr>
              <w:ind w:left="357" w:hanging="357"/>
            </w:pPr>
            <w:r w:rsidRPr="005F5998">
              <w:t xml:space="preserve">Implementieren </w:t>
            </w:r>
            <w:r w:rsidR="00CA0465" w:rsidRPr="005F5998">
              <w:t xml:space="preserve">einer Ausgabe auf </w:t>
            </w:r>
            <w:r w:rsidRPr="005F5998">
              <w:t xml:space="preserve">der </w:t>
            </w:r>
            <w:r w:rsidR="00CA0465" w:rsidRPr="005F5998">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6D5EE3EC" w:rsidR="00931148" w:rsidRPr="005F5998" w:rsidRDefault="004225CF" w:rsidP="00A84A55">
            <w:pPr>
              <w:spacing w:before="120" w:after="120"/>
            </w:pPr>
            <w:r>
              <w:t>02.07.2018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40AF5AD" w14:textId="5347C7D3" w:rsidR="00931148" w:rsidRPr="005F5998" w:rsidRDefault="00CA0465" w:rsidP="004225CF">
            <w:pPr>
              <w:numPr>
                <w:ilvl w:val="0"/>
                <w:numId w:val="5"/>
              </w:numPr>
              <w:ind w:left="357" w:hanging="357"/>
            </w:pPr>
            <w:r w:rsidRPr="005F5998">
              <w:t>Implementieren von Mailboxes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5F5998" w:rsidRDefault="009E0FAA" w:rsidP="00A84A55">
            <w:pPr>
              <w:spacing w:before="120" w:after="120"/>
            </w:pPr>
            <w:r w:rsidRPr="005F5998">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F5998" w:rsidRDefault="00CA0465" w:rsidP="00536661">
            <w:pPr>
              <w:numPr>
                <w:ilvl w:val="0"/>
                <w:numId w:val="5"/>
              </w:numPr>
              <w:ind w:left="357" w:hanging="357"/>
            </w:pPr>
            <w:r w:rsidRPr="005F5998">
              <w:t>Sensorik funktionsfähig</w:t>
            </w:r>
          </w:p>
          <w:p w14:paraId="45E8D9BE" w14:textId="492F4732" w:rsidR="00931148" w:rsidRPr="005F5998" w:rsidRDefault="00CA0465" w:rsidP="00536661">
            <w:pPr>
              <w:numPr>
                <w:ilvl w:val="0"/>
                <w:numId w:val="5"/>
              </w:numPr>
              <w:ind w:left="357" w:hanging="357"/>
            </w:pPr>
            <w:r w:rsidRPr="005F5998">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5F5998" w:rsidRDefault="009E0FAA" w:rsidP="00A84A55">
            <w:pPr>
              <w:spacing w:before="120" w:after="120"/>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445E023" w14:textId="77777777" w:rsidR="00931148" w:rsidRPr="005F5998" w:rsidRDefault="006919DE" w:rsidP="00536661">
            <w:pPr>
              <w:numPr>
                <w:ilvl w:val="0"/>
                <w:numId w:val="5"/>
              </w:numPr>
              <w:ind w:left="357" w:hanging="357"/>
            </w:pPr>
            <w:r w:rsidRPr="005F5998">
              <w:t>Temperatur kann ausgelesen werden</w:t>
            </w:r>
          </w:p>
          <w:p w14:paraId="61E4A800" w14:textId="4417673A" w:rsidR="006919DE" w:rsidRPr="005F5998" w:rsidRDefault="006919DE" w:rsidP="00536661">
            <w:pPr>
              <w:numPr>
                <w:ilvl w:val="0"/>
                <w:numId w:val="5"/>
              </w:numPr>
              <w:ind w:left="357" w:hanging="357"/>
            </w:pPr>
            <w:r w:rsidRPr="005F5998">
              <w:t>Luftfeuchtigkeit kann ausgelesen werden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0E12960A" w:rsidR="00931148" w:rsidRPr="005F5998" w:rsidRDefault="006919DE" w:rsidP="00A84A55">
            <w:pPr>
              <w:spacing w:before="120" w:after="120"/>
            </w:pPr>
            <w:r w:rsidRPr="005F5998">
              <w:t>19.02.2018</w:t>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5F5998" w:rsidRDefault="009E0FAA" w:rsidP="00536661">
            <w:pPr>
              <w:numPr>
                <w:ilvl w:val="0"/>
                <w:numId w:val="5"/>
              </w:numPr>
              <w:ind w:left="357" w:hanging="357"/>
            </w:pPr>
            <w:r w:rsidRPr="005F5998">
              <w:t>Datenpersistenz im definierten Umfang</w:t>
            </w:r>
          </w:p>
          <w:p w14:paraId="17688359" w14:textId="568F11E5" w:rsidR="009E0FAA" w:rsidRPr="005F5998" w:rsidRDefault="009E0FAA" w:rsidP="00536661">
            <w:pPr>
              <w:numPr>
                <w:ilvl w:val="0"/>
                <w:numId w:val="5"/>
              </w:numPr>
              <w:ind w:left="357" w:hanging="357"/>
            </w:pPr>
            <w:r w:rsidRPr="005F5998">
              <w:t>Implementieren der Serverschnittstelle zum Empfang der Sensordaten</w:t>
            </w:r>
          </w:p>
          <w:p w14:paraId="1F83B03F" w14:textId="7518123B" w:rsidR="009E0FAA" w:rsidRPr="005F5998" w:rsidRDefault="009E0FAA" w:rsidP="00536661">
            <w:pPr>
              <w:numPr>
                <w:ilvl w:val="0"/>
                <w:numId w:val="5"/>
              </w:numPr>
              <w:ind w:left="357" w:hanging="357"/>
            </w:pPr>
            <w:r w:rsidRPr="005F5998">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5F5998" w:rsidRDefault="009E0FAA" w:rsidP="009E0FAA">
            <w:pPr>
              <w:spacing w:before="120" w:after="120"/>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0068693E" w:rsidR="009E0FAA" w:rsidRPr="005F5998" w:rsidRDefault="003A7957" w:rsidP="00536661">
            <w:pPr>
              <w:numPr>
                <w:ilvl w:val="0"/>
                <w:numId w:val="5"/>
              </w:numPr>
              <w:ind w:left="357" w:hanging="357"/>
            </w:pPr>
            <w:r w:rsidRPr="005F5998">
              <w:t>Security via API Key oder Benutzerregistrierung</w:t>
            </w:r>
          </w:p>
          <w:p w14:paraId="0379658D" w14:textId="77777777" w:rsidR="009E0FAA" w:rsidRPr="005F5998" w:rsidRDefault="009E0FAA"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633978F5" w14:textId="77777777" w:rsidR="009E0FAA" w:rsidRPr="005F5998" w:rsidRDefault="009E0FAA"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52D8DDF" w:rsidR="009E0FAA" w:rsidRPr="005F5998" w:rsidRDefault="003A7957" w:rsidP="009E0FAA">
            <w:pPr>
              <w:spacing w:before="120" w:after="120"/>
            </w:pPr>
            <w:r w:rsidRPr="005F5998">
              <w:t>19.02.2018</w:t>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279306F" w14:textId="77777777" w:rsidR="003A7957" w:rsidRPr="005F5998" w:rsidRDefault="003A7957" w:rsidP="00536661">
            <w:pPr>
              <w:numPr>
                <w:ilvl w:val="0"/>
                <w:numId w:val="5"/>
              </w:numPr>
              <w:ind w:left="357" w:hanging="357"/>
            </w:pPr>
            <w:r w:rsidRPr="005F5998">
              <w:t>Funktionierende RESTful APIs für Sensoren</w:t>
            </w:r>
          </w:p>
          <w:p w14:paraId="0E4404D1" w14:textId="77777777" w:rsidR="003A7957" w:rsidRPr="005F5998" w:rsidRDefault="003A7957" w:rsidP="00536661">
            <w:pPr>
              <w:numPr>
                <w:ilvl w:val="0"/>
                <w:numId w:val="5"/>
              </w:numPr>
              <w:ind w:left="357" w:hanging="357"/>
            </w:pPr>
            <w:r w:rsidRPr="005F5998">
              <w:t>Funktionierende RESTful APIs für Alexa</w:t>
            </w:r>
          </w:p>
          <w:p w14:paraId="58914884" w14:textId="62798E61" w:rsidR="009E0FAA" w:rsidRPr="005F5998" w:rsidRDefault="003A7957" w:rsidP="00536661">
            <w:pPr>
              <w:numPr>
                <w:ilvl w:val="0"/>
                <w:numId w:val="5"/>
              </w:numPr>
              <w:ind w:left="357" w:hanging="357"/>
            </w:pPr>
            <w:r w:rsidRPr="005F5998">
              <w:t>Deployment der Web App in Azure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09B2BB22" w:rsidR="009E0FAA" w:rsidRPr="005F5998" w:rsidRDefault="003A7957" w:rsidP="009E0FAA">
            <w:pPr>
              <w:spacing w:before="120" w:after="120"/>
            </w:pPr>
            <w:r w:rsidRPr="005F5998">
              <w:t>17.05.2018</w:t>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5F5998" w:rsidRDefault="009E0FAA" w:rsidP="00536661">
            <w:pPr>
              <w:numPr>
                <w:ilvl w:val="0"/>
                <w:numId w:val="5"/>
              </w:numPr>
              <w:ind w:left="357" w:hanging="357"/>
            </w:pPr>
            <w:r w:rsidRPr="005F5998">
              <w:t>Funktionierende Datenpersistenz</w:t>
            </w:r>
          </w:p>
          <w:p w14:paraId="15C412AE" w14:textId="551A5E38" w:rsidR="009E0FAA" w:rsidRPr="005F5998" w:rsidRDefault="009E0FAA" w:rsidP="00536661">
            <w:pPr>
              <w:numPr>
                <w:ilvl w:val="0"/>
                <w:numId w:val="5"/>
              </w:numPr>
              <w:ind w:left="357" w:hanging="357"/>
            </w:pPr>
            <w:r w:rsidRPr="005F5998">
              <w:t>Funktion der Serverschnittstelle</w:t>
            </w:r>
          </w:p>
          <w:p w14:paraId="1E0D643F" w14:textId="6C692627" w:rsidR="009E0FAA" w:rsidRPr="005F5998" w:rsidRDefault="009E0FAA" w:rsidP="00536661">
            <w:pPr>
              <w:numPr>
                <w:ilvl w:val="0"/>
                <w:numId w:val="5"/>
              </w:numPr>
              <w:ind w:left="357" w:hanging="357"/>
            </w:pPr>
            <w:r w:rsidRPr="005F5998">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5F5998" w:rsidRDefault="009E0FAA" w:rsidP="009E0FAA">
            <w:pPr>
              <w:spacing w:before="120" w:after="120"/>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0D0A3FC4" w:rsidR="00931148" w:rsidRPr="005F5998" w:rsidRDefault="00A976EE" w:rsidP="00536661">
            <w:pPr>
              <w:numPr>
                <w:ilvl w:val="0"/>
                <w:numId w:val="5"/>
              </w:numPr>
              <w:ind w:left="357" w:hanging="357"/>
            </w:pPr>
            <w:r w:rsidRPr="005F5998">
              <w:t>Entwickeln einer Weboberfläche für Benutzerinteraktionen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528713DE" w:rsidR="00931148" w:rsidRPr="005F5998" w:rsidRDefault="00A976EE" w:rsidP="00A84A55">
            <w:pPr>
              <w:spacing w:before="120" w:after="120"/>
            </w:pPr>
            <w:r w:rsidRPr="005F5998">
              <w:t>19.02.2018</w:t>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27B93F" w14:textId="25ACDB4C" w:rsidR="00931148" w:rsidRPr="005F5998" w:rsidRDefault="00A976EE" w:rsidP="00536661">
            <w:pPr>
              <w:numPr>
                <w:ilvl w:val="0"/>
                <w:numId w:val="5"/>
              </w:numPr>
              <w:ind w:left="357" w:hanging="357"/>
            </w:pPr>
            <w:r w:rsidRPr="005F5998">
              <w:t>Voller Funktionsumfang auf Mobile Devices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1EAF9F82" w:rsidR="00931148" w:rsidRPr="005F5998" w:rsidRDefault="00A976EE" w:rsidP="00A84A55">
            <w:pPr>
              <w:spacing w:before="120" w:after="120"/>
            </w:pPr>
            <w:r w:rsidRPr="005F5998">
              <w:t>19.02.2018</w:t>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DD2942" w14:textId="77777777" w:rsidR="00A976EE" w:rsidRPr="005F5998" w:rsidRDefault="00A976EE" w:rsidP="00536661">
            <w:pPr>
              <w:numPr>
                <w:ilvl w:val="0"/>
                <w:numId w:val="5"/>
              </w:numPr>
              <w:ind w:left="357" w:hanging="357"/>
            </w:pPr>
            <w:r w:rsidRPr="005F5998">
              <w:t>Devices können erfasst, bearbeitet oder gelöscht werden</w:t>
            </w:r>
          </w:p>
          <w:p w14:paraId="2584921C" w14:textId="77777777" w:rsidR="00A976EE" w:rsidRPr="005F5998" w:rsidRDefault="00A976EE" w:rsidP="00536661">
            <w:pPr>
              <w:numPr>
                <w:ilvl w:val="0"/>
                <w:numId w:val="5"/>
              </w:numPr>
              <w:ind w:left="357" w:hanging="357"/>
            </w:pPr>
            <w:r w:rsidRPr="005F5998">
              <w:t>Echtzeitdaten der Devices werden angezeigt</w:t>
            </w:r>
          </w:p>
          <w:p w14:paraId="3511C186" w14:textId="69E5FA6F" w:rsidR="00931148" w:rsidRPr="005F5998" w:rsidRDefault="00A976EE" w:rsidP="00536661">
            <w:pPr>
              <w:numPr>
                <w:ilvl w:val="0"/>
                <w:numId w:val="5"/>
              </w:numPr>
              <w:ind w:left="357" w:hanging="357"/>
            </w:pPr>
            <w:r w:rsidRPr="005F5998">
              <w:t>Aktuellste Messdaten werden angezeigt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0526C9AA" w:rsidR="00931148" w:rsidRPr="005F5998" w:rsidRDefault="00A976EE" w:rsidP="00A84A55">
            <w:pPr>
              <w:spacing w:before="120" w:after="120"/>
            </w:pPr>
            <w:r w:rsidRPr="005F5998">
              <w:t>17.05.2018</w:t>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AE865B2" w14:textId="77777777" w:rsidR="00A976EE" w:rsidRPr="005F5998" w:rsidRDefault="00A976EE" w:rsidP="00536661">
            <w:pPr>
              <w:numPr>
                <w:ilvl w:val="0"/>
                <w:numId w:val="5"/>
              </w:numPr>
              <w:ind w:left="357" w:hanging="357"/>
            </w:pPr>
            <w:r w:rsidRPr="005F5998">
              <w:t>Generelles Layout ist implementiert</w:t>
            </w:r>
          </w:p>
          <w:p w14:paraId="209254F4" w14:textId="77777777" w:rsidR="00A976EE" w:rsidRPr="005F5998" w:rsidRDefault="00A976EE" w:rsidP="00536661">
            <w:pPr>
              <w:numPr>
                <w:ilvl w:val="0"/>
                <w:numId w:val="5"/>
              </w:numPr>
              <w:ind w:left="357" w:hanging="357"/>
            </w:pPr>
            <w:r w:rsidRPr="005F5998">
              <w:t>Daten aus der Datenbank werden angezeigt</w:t>
            </w:r>
          </w:p>
          <w:p w14:paraId="0A2F173F" w14:textId="28D1CEB6" w:rsidR="00931148" w:rsidRPr="005F5998" w:rsidRDefault="00A976EE" w:rsidP="00536661">
            <w:pPr>
              <w:numPr>
                <w:ilvl w:val="0"/>
                <w:numId w:val="5"/>
              </w:numPr>
              <w:ind w:left="357" w:hanging="357"/>
            </w:pPr>
            <w:r w:rsidRPr="005F5998">
              <w:t>Benutzereingaben werden persistiert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0FDF38CF" w:rsidR="00931148" w:rsidRPr="005F5998" w:rsidRDefault="00A976EE" w:rsidP="00A84A55">
            <w:pPr>
              <w:spacing w:before="120" w:after="120"/>
            </w:pPr>
            <w:r w:rsidRPr="005F5998">
              <w:t>19.02.2018</w:t>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610E814A" w:rsidR="00931148" w:rsidRPr="005F5998" w:rsidRDefault="00445BBB" w:rsidP="00536661">
            <w:pPr>
              <w:numPr>
                <w:ilvl w:val="0"/>
                <w:numId w:val="5"/>
              </w:numPr>
              <w:ind w:left="357" w:hanging="357"/>
            </w:pPr>
            <w:r w:rsidRPr="005F5998">
              <w:t>Entwickeln eines Alexa Skills welcher Messungen mittels REST Call abruft (nach Fire and Forget Prinzip)</w:t>
            </w:r>
          </w:p>
          <w:p w14:paraId="3B6E903D" w14:textId="33ECD85D" w:rsidR="00931148" w:rsidRPr="005F5998" w:rsidRDefault="00931148" w:rsidP="00445BBB">
            <w:pPr>
              <w:ind w:left="357"/>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3F0E0AEB" w:rsidR="00931148" w:rsidRPr="005F5998" w:rsidRDefault="00445BBB" w:rsidP="00A84A55">
            <w:pPr>
              <w:spacing w:before="120" w:after="120"/>
            </w:pPr>
            <w:r w:rsidRPr="005F5998">
              <w:t>19.02.2018</w:t>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DDDD116" w:rsidR="00931148" w:rsidRPr="005F5998" w:rsidRDefault="00445BBB" w:rsidP="00536661">
            <w:pPr>
              <w:numPr>
                <w:ilvl w:val="0"/>
                <w:numId w:val="5"/>
              </w:numPr>
              <w:ind w:left="357" w:hanging="357"/>
            </w:pPr>
            <w:r w:rsidRPr="005F5998">
              <w:t>Konversation mit Alexa</w:t>
            </w:r>
          </w:p>
          <w:p w14:paraId="4295C1A5" w14:textId="2A099926" w:rsidR="00931148" w:rsidRPr="005F5998" w:rsidRDefault="00931148" w:rsidP="00445BBB">
            <w:pPr>
              <w:ind w:left="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33DBE30D" w:rsidR="00931148" w:rsidRPr="005F5998" w:rsidRDefault="00445BBB" w:rsidP="00A84A55">
            <w:pPr>
              <w:spacing w:before="120" w:after="120"/>
            </w:pPr>
            <w:r w:rsidRPr="005F5998">
              <w:t>19.02.2018</w:t>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8BDE0E" w14:textId="3A1BA849" w:rsidR="00445BBB" w:rsidRPr="005F5998" w:rsidRDefault="00445BBB" w:rsidP="00536661">
            <w:pPr>
              <w:numPr>
                <w:ilvl w:val="0"/>
                <w:numId w:val="5"/>
              </w:numPr>
              <w:ind w:left="357" w:hanging="357"/>
            </w:pPr>
            <w:r w:rsidRPr="005F5998">
              <w:t>Alexa Skill ist funktionsfähig</w:t>
            </w:r>
          </w:p>
          <w:p w14:paraId="71B2DEA8" w14:textId="17FFDCC9" w:rsidR="00931148" w:rsidRPr="005F5998" w:rsidRDefault="00445BBB" w:rsidP="00536661">
            <w:pPr>
              <w:numPr>
                <w:ilvl w:val="0"/>
                <w:numId w:val="5"/>
              </w:numPr>
              <w:ind w:left="357" w:hanging="357"/>
            </w:pPr>
            <w:r w:rsidRPr="005F5998">
              <w:t>Dazugehörige Lambda Funktion ist deplyoed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6AACC90A" w:rsidR="00931148" w:rsidRPr="005F5998" w:rsidRDefault="00445BBB" w:rsidP="00A84A55">
            <w:pPr>
              <w:spacing w:before="120" w:after="120"/>
            </w:pPr>
            <w:r w:rsidRPr="005F5998">
              <w:t>22.05.2018</w:t>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99008C" w14:textId="2366A0E9" w:rsidR="00931148" w:rsidRPr="005F5998" w:rsidRDefault="00445BBB" w:rsidP="00536661">
            <w:pPr>
              <w:numPr>
                <w:ilvl w:val="0"/>
                <w:numId w:val="5"/>
              </w:numPr>
              <w:ind w:left="357" w:hanging="357"/>
            </w:pPr>
            <w:r w:rsidRPr="005F5998">
              <w:t>Messungen des TiviaC Boards sind via Alexa Skill abrufbar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38F59F9B" w:rsidR="00931148" w:rsidRPr="005F5998" w:rsidRDefault="00445BBB" w:rsidP="00A84A55">
            <w:pPr>
              <w:spacing w:before="120" w:after="120"/>
            </w:pPr>
            <w:r w:rsidRPr="005F5998">
              <w:t>02.06.2018</w:t>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5F5998" w:rsidRDefault="00953AF7" w:rsidP="00536661">
            <w:pPr>
              <w:numPr>
                <w:ilvl w:val="0"/>
                <w:numId w:val="5"/>
              </w:numPr>
              <w:ind w:left="357" w:hanging="357"/>
            </w:pPr>
            <w:r w:rsidRPr="005F5998">
              <w:t>Erstellung von Mockups, um das Hauptaugenmerk bei der Entwicklung des Frontend einzugrenzen</w:t>
            </w:r>
          </w:p>
          <w:p w14:paraId="791CB6C1" w14:textId="77777777" w:rsidR="00953AF7" w:rsidRPr="005F5998" w:rsidRDefault="00953AF7" w:rsidP="00536661">
            <w:pPr>
              <w:numPr>
                <w:ilvl w:val="0"/>
                <w:numId w:val="5"/>
              </w:numPr>
              <w:ind w:left="357" w:hanging="357"/>
            </w:pPr>
            <w:r w:rsidRPr="005F5998">
              <w:t>Auswahl eines geeigneten Tools</w:t>
            </w:r>
          </w:p>
          <w:p w14:paraId="5D9BF569" w14:textId="77777777" w:rsidR="00953AF7" w:rsidRPr="005F5998" w:rsidRDefault="00953AF7" w:rsidP="00536661">
            <w:pPr>
              <w:numPr>
                <w:ilvl w:val="0"/>
                <w:numId w:val="5"/>
              </w:numPr>
              <w:ind w:left="357" w:hanging="357"/>
            </w:pPr>
            <w:r w:rsidRPr="005F5998">
              <w:t>Registrierung, um Produkt verwenden zu können</w:t>
            </w:r>
          </w:p>
          <w:p w14:paraId="53B35CF7" w14:textId="43229B2E" w:rsidR="00A45E0F" w:rsidRPr="005F5998" w:rsidRDefault="00953AF7" w:rsidP="00536661">
            <w:pPr>
              <w:numPr>
                <w:ilvl w:val="0"/>
                <w:numId w:val="5"/>
              </w:numPr>
              <w:ind w:left="357" w:hanging="357"/>
            </w:pPr>
            <w:r w:rsidRPr="005F5998">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5F5998" w:rsidRDefault="00953AF7" w:rsidP="003753C1">
            <w:pPr>
              <w:spacing w:before="120" w:after="120"/>
            </w:pPr>
            <w:r w:rsidRPr="005F5998">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5F5998" w:rsidRDefault="00953AF7" w:rsidP="00536661">
            <w:pPr>
              <w:numPr>
                <w:ilvl w:val="0"/>
                <w:numId w:val="5"/>
              </w:numPr>
              <w:ind w:left="357" w:hanging="357"/>
            </w:pPr>
            <w:r w:rsidRPr="005F5998">
              <w:t>Details der Implementierung mit einzubeziehen</w:t>
            </w:r>
          </w:p>
          <w:p w14:paraId="3F0A3488" w14:textId="2CF439D1" w:rsidR="00A45E0F" w:rsidRPr="005F5998" w:rsidRDefault="00A45E0F" w:rsidP="00536661">
            <w:pPr>
              <w:numPr>
                <w:ilvl w:val="0"/>
                <w:numId w:val="5"/>
              </w:numPr>
              <w:ind w:left="357" w:hanging="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34808299" w:rsidR="00A45E0F" w:rsidRPr="005F5998" w:rsidRDefault="006919DE" w:rsidP="003753C1">
            <w:pPr>
              <w:spacing w:before="120" w:after="120"/>
            </w:pPr>
            <w:r w:rsidRPr="005F5998">
              <w:t>18.03.2018</w:t>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5F5998" w:rsidRDefault="00953AF7" w:rsidP="00536661">
            <w:pPr>
              <w:numPr>
                <w:ilvl w:val="0"/>
                <w:numId w:val="5"/>
              </w:numPr>
              <w:ind w:left="357" w:hanging="357"/>
            </w:pPr>
            <w:r w:rsidRPr="005F5998">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5F5998" w:rsidRDefault="00953AF7" w:rsidP="003753C1">
            <w:pPr>
              <w:spacing w:before="120" w:after="120"/>
            </w:pPr>
            <w:r w:rsidRPr="005F5998">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A4A6E61" w14:textId="5FB35895" w:rsidR="00A45E0F" w:rsidRPr="005F5998" w:rsidRDefault="006919DE" w:rsidP="00536661">
            <w:pPr>
              <w:numPr>
                <w:ilvl w:val="0"/>
                <w:numId w:val="5"/>
              </w:numPr>
              <w:ind w:left="357" w:hanging="357"/>
            </w:pPr>
            <w:r w:rsidRPr="005F5998">
              <w:t>Fertige Mockups, die den Vorstellungen aller Teammitglieder entsprechen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3FC61B40" w:rsidR="00A45E0F" w:rsidRPr="005F5998" w:rsidRDefault="006919DE" w:rsidP="003753C1">
            <w:pPr>
              <w:spacing w:before="120" w:after="120"/>
            </w:pPr>
            <w:r w:rsidRPr="005F5998">
              <w:t>18.03.2018</w:t>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68DC7C5D" w:rsidR="00150A97" w:rsidRPr="005F5998" w:rsidRDefault="00A45E0F" w:rsidP="00536661">
            <w:pPr>
              <w:numPr>
                <w:ilvl w:val="0"/>
                <w:numId w:val="5"/>
              </w:numPr>
              <w:ind w:left="357" w:hanging="357"/>
            </w:pPr>
            <w:r w:rsidRPr="005F5998">
              <w:t xml:space="preserve">Kommunikation der beiden embedded </w:t>
            </w:r>
            <w:r w:rsidR="005F5998" w:rsidRPr="005F5998">
              <w:t>SW-Module</w:t>
            </w:r>
            <w:r w:rsidRPr="005F5998">
              <w:t xml:space="preserve"> sicherstellen</w:t>
            </w:r>
          </w:p>
          <w:p w14:paraId="060437D6"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6C3BD690" w:rsidR="00150A97" w:rsidRPr="005F5998" w:rsidRDefault="005F5998" w:rsidP="00A84A55">
            <w:pPr>
              <w:spacing w:before="120" w:after="120"/>
            </w:pPr>
            <w:r w:rsidRPr="005F5998">
              <w:t>18.03.2018</w:t>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536661">
            <w:pPr>
              <w:numPr>
                <w:ilvl w:val="0"/>
                <w:numId w:val="5"/>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4ABF664" w:rsidR="00150A97" w:rsidRPr="005F5998" w:rsidRDefault="005F5998" w:rsidP="00536661">
            <w:pPr>
              <w:numPr>
                <w:ilvl w:val="0"/>
                <w:numId w:val="5"/>
              </w:numPr>
              <w:ind w:left="357" w:hanging="357"/>
            </w:pPr>
            <w:r w:rsidRPr="005F5998">
              <w:t>Kommunikation zwischen den embedded Softwaremodulen ist möglich</w:t>
            </w:r>
          </w:p>
          <w:p w14:paraId="4EDB2632" w14:textId="7AC393ED" w:rsidR="005F5998" w:rsidRPr="005F5998" w:rsidRDefault="005F5998" w:rsidP="00536661">
            <w:pPr>
              <w:numPr>
                <w:ilvl w:val="0"/>
                <w:numId w:val="5"/>
              </w:numPr>
              <w:ind w:left="357" w:hanging="357"/>
            </w:pPr>
            <w:r w:rsidRPr="005F5998">
              <w:t>Kommunikation zwischen den embedded Softwaremodulen ist synchronisieirt</w:t>
            </w:r>
          </w:p>
          <w:p w14:paraId="022C1891" w14:textId="5B39AE28" w:rsidR="00150A97" w:rsidRPr="005F5998" w:rsidRDefault="00150A97" w:rsidP="00536661">
            <w:pPr>
              <w:numPr>
                <w:ilvl w:val="0"/>
                <w:numId w:val="5"/>
              </w:numPr>
              <w:ind w:left="357" w:hanging="357"/>
            </w:pPr>
          </w:p>
          <w:p w14:paraId="70B7343C"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F81BC0B" w:rsidR="00150A97" w:rsidRPr="005F5998" w:rsidRDefault="005F5998" w:rsidP="00A84A55">
            <w:pPr>
              <w:spacing w:before="120" w:after="120"/>
            </w:pPr>
            <w:r w:rsidRPr="005F5998">
              <w:t>18.03.2018</w:t>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263BBE0E" w:rsidR="00150A97" w:rsidRPr="005F5998" w:rsidRDefault="005F5998" w:rsidP="00536661">
            <w:pPr>
              <w:numPr>
                <w:ilvl w:val="0"/>
                <w:numId w:val="5"/>
              </w:numPr>
              <w:ind w:left="357" w:hanging="357"/>
            </w:pPr>
            <w:r w:rsidRPr="005F5998">
              <w:t>Komminikation zwischen den Modulen möglich</w:t>
            </w:r>
          </w:p>
          <w:p w14:paraId="2AC7D455" w14:textId="77777777" w:rsidR="00150A97" w:rsidRPr="005F5998" w:rsidRDefault="00150A97"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4F299C84"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2A176FB8" w:rsidR="00150A97" w:rsidRPr="005F5998" w:rsidRDefault="005F5998" w:rsidP="00A84A55">
            <w:pPr>
              <w:spacing w:before="120" w:after="120"/>
            </w:pPr>
            <w:r w:rsidRPr="005F5998">
              <w:t>18.03.2018</w:t>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708"/>
        <w:gridCol w:w="1370"/>
        <w:gridCol w:w="1370"/>
        <w:gridCol w:w="1478"/>
        <w:gridCol w:w="963"/>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2" w:name="_Toc146196919"/>
            <w:bookmarkStart w:id="33" w:name="_Toc518168768"/>
            <w:bookmarkStart w:id="34" w:name="_Toc518260538"/>
            <w:bookmarkStart w:id="35" w:name="_Toc518321772"/>
            <w:r w:rsidRPr="00EC7D91">
              <w:t>Projektmeilensteinplan</w:t>
            </w:r>
            <w:bookmarkEnd w:id="32"/>
            <w:bookmarkEnd w:id="33"/>
            <w:bookmarkEnd w:id="34"/>
            <w:bookmarkEnd w:id="35"/>
          </w:p>
          <w:p w14:paraId="3F1FF7E4" w14:textId="77777777" w:rsidR="00E53C48" w:rsidRPr="00EC7D91" w:rsidRDefault="00E53C48" w:rsidP="00E53C48">
            <w:pPr>
              <w:pStyle w:val="RGC2"/>
              <w:rPr>
                <w:sz w:val="20"/>
              </w:rPr>
            </w:pPr>
          </w:p>
        </w:tc>
      </w:tr>
      <w:tr w:rsidR="006705CA" w:rsidRPr="00EC7D91" w14:paraId="3BE1DAA4" w14:textId="77777777" w:rsidTr="006705CA">
        <w:trPr>
          <w:gridAfter w:val="1"/>
          <w:wAfter w:w="963" w:type="dxa"/>
        </w:trPr>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6705CA" w:rsidRPr="00EC7D91" w:rsidRDefault="006705CA"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6705CA" w:rsidRPr="00EC7D91" w:rsidRDefault="006705CA"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6705CA" w:rsidRPr="00EC7D91" w:rsidRDefault="006705CA" w:rsidP="00E53C48">
            <w:pPr>
              <w:spacing w:before="120" w:after="120"/>
              <w:rPr>
                <w:b/>
                <w:sz w:val="18"/>
              </w:rPr>
            </w:pPr>
            <w:r w:rsidRPr="00EC7D91">
              <w:rPr>
                <w:b/>
                <w:sz w:val="18"/>
              </w:rPr>
              <w:t>Plantermin adaptiert per …</w:t>
            </w:r>
          </w:p>
        </w:tc>
        <w:tc>
          <w:tcPr>
            <w:tcW w:w="1478"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6705CA" w:rsidRPr="00EC7D91" w:rsidRDefault="006705CA" w:rsidP="00E53C48">
            <w:pPr>
              <w:spacing w:before="120" w:after="120"/>
              <w:rPr>
                <w:b/>
                <w:sz w:val="18"/>
              </w:rPr>
            </w:pPr>
            <w:r w:rsidRPr="00EC7D91">
              <w:rPr>
                <w:b/>
                <w:sz w:val="18"/>
              </w:rPr>
              <w:t>Isttermin</w:t>
            </w:r>
          </w:p>
        </w:tc>
      </w:tr>
      <w:tr w:rsidR="006705CA" w:rsidRPr="00EC7D91" w14:paraId="3FD407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6705CA" w:rsidRPr="00EC7D91" w:rsidRDefault="006705CA"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B0B605F" w:rsidR="006705CA" w:rsidRPr="006705CA" w:rsidRDefault="006705CA" w:rsidP="00E53C48">
            <w:pPr>
              <w:spacing w:before="120" w:after="120"/>
              <w:rPr>
                <w:rFonts w:cs="Tahoma"/>
                <w:szCs w:val="18"/>
              </w:rPr>
            </w:pPr>
            <w:r w:rsidRPr="006705CA">
              <w:rPr>
                <w:rFonts w:cs="Tahoma"/>
                <w:szCs w:val="18"/>
              </w:rPr>
              <w:t>02.04.2018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6C590605" w:rsidR="006705CA" w:rsidRPr="006705CA" w:rsidRDefault="006705CA" w:rsidP="00E53C48">
            <w:pPr>
              <w:spacing w:before="120" w:after="120"/>
              <w:rPr>
                <w:rFonts w:cs="Tahoma"/>
                <w:szCs w:val="18"/>
              </w:rPr>
            </w:pP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890A342" w14:textId="014F48EC" w:rsidR="006705CA" w:rsidRPr="006705CA" w:rsidRDefault="006705CA" w:rsidP="00E53C48">
            <w:pPr>
              <w:spacing w:before="120" w:after="120"/>
              <w:rPr>
                <w:rFonts w:cs="Tahoma"/>
                <w:szCs w:val="18"/>
              </w:rPr>
            </w:pPr>
            <w:r w:rsidRPr="006705CA">
              <w:rPr>
                <w:rFonts w:cs="Tahoma"/>
                <w:szCs w:val="18"/>
              </w:rPr>
              <w:t>02.04.2018</w:t>
            </w:r>
          </w:p>
        </w:tc>
      </w:tr>
      <w:tr w:rsidR="006705CA" w:rsidRPr="00EC7D91" w14:paraId="3AF3700D"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6705CA" w:rsidRPr="00EC7D91" w:rsidRDefault="006705CA"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539D1B37" w:rsidR="006705CA" w:rsidRPr="006705CA" w:rsidRDefault="006705CA" w:rsidP="00E53C48">
            <w:pPr>
              <w:spacing w:before="120" w:after="120"/>
              <w:rPr>
                <w:rFonts w:cs="Tahoma"/>
                <w:szCs w:val="18"/>
              </w:rPr>
            </w:pPr>
            <w:r>
              <w:rPr>
                <w:rFonts w:cs="Tahoma"/>
                <w:szCs w:val="18"/>
              </w:rPr>
              <w:t>15.06.2018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5DAAFF63" w:rsidR="006705CA" w:rsidRPr="006705CA" w:rsidRDefault="006705CA" w:rsidP="00E53C48">
            <w:pPr>
              <w:spacing w:before="120" w:after="120"/>
              <w:rPr>
                <w:rFonts w:cs="Tahoma"/>
                <w:szCs w:val="18"/>
              </w:rPr>
            </w:pPr>
            <w:r>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2F8B98F" w14:textId="1E0C543B" w:rsidR="006705CA" w:rsidRPr="006705CA" w:rsidRDefault="006705CA" w:rsidP="00E53C48">
            <w:pPr>
              <w:spacing w:before="120" w:after="120"/>
              <w:rPr>
                <w:rFonts w:cs="Tahoma"/>
                <w:szCs w:val="18"/>
              </w:rPr>
            </w:pPr>
            <w:r>
              <w:rPr>
                <w:rFonts w:cs="Tahoma"/>
                <w:szCs w:val="18"/>
              </w:rPr>
              <w:t>30.06.2018</w:t>
            </w:r>
          </w:p>
        </w:tc>
      </w:tr>
      <w:tr w:rsidR="006705CA" w:rsidRPr="00EC7D91" w14:paraId="16CAD641"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6705CA" w:rsidRPr="00EC7D91" w:rsidRDefault="006705CA"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20BDED6F" w:rsidR="006705CA" w:rsidRPr="006705CA" w:rsidRDefault="006705CA" w:rsidP="00E53C48">
            <w:pPr>
              <w:spacing w:before="120" w:after="120"/>
              <w:rPr>
                <w:rFonts w:cs="Tahoma"/>
                <w:szCs w:val="18"/>
              </w:rPr>
            </w:pPr>
            <w:r>
              <w:rPr>
                <w:rFonts w:cs="Tahoma"/>
                <w:szCs w:val="18"/>
              </w:rPr>
              <w:t>22.06.2018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473BA9C" w14:textId="1355146F" w:rsidR="006705CA" w:rsidRPr="006705CA" w:rsidRDefault="006705CA" w:rsidP="00E53C48">
            <w:pPr>
              <w:spacing w:before="120" w:after="120"/>
              <w:rPr>
                <w:rFonts w:cs="Tahoma"/>
                <w:szCs w:val="18"/>
              </w:rPr>
            </w:pPr>
            <w:r>
              <w:rPr>
                <w:rFonts w:cs="Tahoma"/>
                <w:szCs w:val="18"/>
              </w:rPr>
              <w:t>22.06.2018</w:t>
            </w:r>
          </w:p>
        </w:tc>
      </w:tr>
      <w:tr w:rsidR="006705CA" w:rsidRPr="00EC7D91" w14:paraId="18CA4807"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6705CA" w:rsidRPr="00EC7D91" w:rsidRDefault="006705CA"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1BFD6B2B" w:rsidR="006705CA" w:rsidRPr="006705CA" w:rsidRDefault="006705CA" w:rsidP="00E53C48">
            <w:pPr>
              <w:spacing w:before="120" w:after="120"/>
              <w:rPr>
                <w:rFonts w:cs="Tahoma"/>
                <w:szCs w:val="18"/>
              </w:rPr>
            </w:pPr>
            <w:r>
              <w:rPr>
                <w:rFonts w:cs="Tahoma"/>
                <w:szCs w:val="18"/>
              </w:rPr>
              <w:t>10.06.2018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4B031F76" w:rsidR="006705CA" w:rsidRPr="006705CA" w:rsidRDefault="006705CA" w:rsidP="00E53C48">
            <w:pPr>
              <w:spacing w:before="120" w:after="120"/>
              <w:rPr>
                <w:rFonts w:cs="Tahoma"/>
                <w:szCs w:val="18"/>
              </w:rPr>
            </w:pPr>
            <w:r>
              <w:rPr>
                <w:rFonts w:cs="Tahoma"/>
                <w:szCs w:val="18"/>
              </w:rPr>
              <w:t>20.06.2018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3E44F7C" w14:textId="336ED73B" w:rsidR="006705CA" w:rsidRPr="006705CA" w:rsidRDefault="006705CA" w:rsidP="00E53C48">
            <w:pPr>
              <w:spacing w:before="120" w:after="120"/>
              <w:rPr>
                <w:rFonts w:cs="Tahoma"/>
                <w:szCs w:val="18"/>
              </w:rPr>
            </w:pPr>
            <w:r>
              <w:rPr>
                <w:rFonts w:cs="Tahoma"/>
                <w:szCs w:val="18"/>
              </w:rPr>
              <w:t>20.06.2018</w:t>
            </w:r>
          </w:p>
        </w:tc>
      </w:tr>
      <w:tr w:rsidR="006705CA" w:rsidRPr="006705CA" w14:paraId="0C01A2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6705CA" w:rsidRPr="00EC7D91" w:rsidRDefault="006705CA"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3028BD4F" w:rsidR="006705CA" w:rsidRPr="006705CA" w:rsidRDefault="006705CA" w:rsidP="00E53C48">
            <w:pPr>
              <w:spacing w:before="120" w:after="120"/>
              <w:rPr>
                <w:rFonts w:cs="Tahoma"/>
                <w:szCs w:val="18"/>
                <w:lang w:val="en-GB"/>
              </w:rPr>
            </w:pPr>
            <w:r w:rsidRPr="006705CA">
              <w:rPr>
                <w:rFonts w:cs="Tahoma"/>
                <w:szCs w:val="18"/>
                <w:lang w:val="en-GB"/>
              </w:rPr>
              <w:t>30.</w:t>
            </w:r>
            <w:r>
              <w:rPr>
                <w:rFonts w:cs="Tahoma"/>
                <w:szCs w:val="18"/>
                <w:lang w:val="en-GB"/>
              </w:rPr>
              <w:t>06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FFD1AFF" w14:textId="655E8FF9" w:rsidR="006705CA" w:rsidRPr="006705CA" w:rsidRDefault="006705CA" w:rsidP="00E53C48">
            <w:pPr>
              <w:spacing w:before="120" w:after="120"/>
              <w:rPr>
                <w:rFonts w:cs="Tahoma"/>
                <w:szCs w:val="18"/>
                <w:lang w:val="en-GB"/>
              </w:rPr>
            </w:pPr>
            <w:r w:rsidRPr="006705CA">
              <w:rPr>
                <w:rFonts w:cs="Tahoma"/>
                <w:szCs w:val="18"/>
                <w:lang w:val="en-GB"/>
              </w:rPr>
              <w:t>30.06.2018</w:t>
            </w:r>
          </w:p>
        </w:tc>
      </w:tr>
      <w:tr w:rsidR="006705CA" w:rsidRPr="006705CA" w14:paraId="6DBF0798"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6705CA" w:rsidRPr="006705CA" w:rsidRDefault="006705CA" w:rsidP="00E53C48">
            <w:pPr>
              <w:spacing w:before="120" w:after="120"/>
              <w:rPr>
                <w:rFonts w:cs="Tahoma"/>
                <w:szCs w:val="18"/>
                <w:lang w:val="en-GB"/>
              </w:rPr>
            </w:pPr>
            <w:r w:rsidRPr="006705CA">
              <w:rPr>
                <w:rFonts w:cs="Tahoma"/>
                <w:szCs w:val="18"/>
                <w:lang w:val="en-GB"/>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01C7CB7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8DE285C" w14:textId="3574F7D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r>
      <w:tr w:rsidR="006705CA" w:rsidRPr="00EC7D91" w14:paraId="7074F96F"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6705CA" w:rsidRPr="00EC7D91" w:rsidRDefault="006705CA" w:rsidP="00E53C48">
            <w:pPr>
              <w:spacing w:before="120" w:after="120"/>
              <w:rPr>
                <w:rFonts w:cs="Tahoma"/>
                <w:szCs w:val="18"/>
              </w:rPr>
            </w:pPr>
            <w:r w:rsidRPr="006705CA">
              <w:rPr>
                <w:rFonts w:cs="Tahoma"/>
                <w:szCs w:val="18"/>
                <w:lang w:val="en-GB"/>
              </w:rPr>
              <w:t>Embedded Integration fe</w:t>
            </w:r>
            <w:r w:rsidRPr="00EC7D91">
              <w:rPr>
                <w:rFonts w:cs="Tahoma"/>
                <w:szCs w:val="18"/>
              </w:rPr>
              <w:t>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2926C6B2" w:rsidR="006705CA" w:rsidRPr="006705CA" w:rsidRDefault="006705CA" w:rsidP="00E53C48">
            <w:pPr>
              <w:spacing w:before="120" w:after="120"/>
              <w:rPr>
                <w:rFonts w:cs="Tahoma"/>
                <w:szCs w:val="18"/>
              </w:rPr>
            </w:pPr>
            <w:r w:rsidRPr="006705CA">
              <w:rPr>
                <w:rFonts w:cs="Tahoma"/>
                <w:szCs w:val="18"/>
              </w:rPr>
              <w:t>29.06.2018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25C853DB" w:rsidR="006705CA" w:rsidRPr="006705CA" w:rsidRDefault="006705CA" w:rsidP="00E53C48">
            <w:pPr>
              <w:spacing w:before="120" w:after="120"/>
              <w:rPr>
                <w:rFonts w:cs="Tahoma"/>
                <w:szCs w:val="18"/>
              </w:rPr>
            </w:pPr>
            <w:r w:rsidRPr="006705CA">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49703383" w14:textId="4FA1606C"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4722F6F3"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6705CA" w:rsidRPr="00EC7D91" w:rsidRDefault="006705CA"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5D3E5C1A" w:rsidR="006705CA" w:rsidRPr="006705CA" w:rsidRDefault="006705CA" w:rsidP="00E53C48">
            <w:pPr>
              <w:spacing w:before="120" w:after="120"/>
              <w:rPr>
                <w:rFonts w:cs="Tahoma"/>
                <w:szCs w:val="18"/>
              </w:rPr>
            </w:pPr>
            <w:r w:rsidRPr="006705CA">
              <w:rPr>
                <w:rFonts w:cs="Tahoma"/>
                <w:szCs w:val="18"/>
              </w:rPr>
              <w:t>30.06.2018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E1A6F0C" w14:textId="17C0202D"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3B39C1E4"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6705CA" w:rsidRPr="00EC7D91" w:rsidRDefault="006705CA"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6705CA" w:rsidRPr="006705CA" w:rsidRDefault="006705CA" w:rsidP="00472A3B">
            <w:pPr>
              <w:spacing w:before="120" w:after="120"/>
              <w:rPr>
                <w:rFonts w:cs="Tahoma"/>
                <w:szCs w:val="18"/>
              </w:rPr>
            </w:pPr>
            <w:r w:rsidRPr="006705CA">
              <w:rPr>
                <w:rFonts w:cs="Tahoma"/>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6705CA" w:rsidRPr="006705CA" w:rsidRDefault="006705CA" w:rsidP="00472A3B">
            <w:pPr>
              <w:spacing w:before="120" w:after="120"/>
              <w:rPr>
                <w:rFonts w:cs="Tahoma"/>
                <w:szCs w:val="18"/>
              </w:rPr>
            </w:pPr>
            <w:r w:rsidRPr="006705CA">
              <w:rPr>
                <w:rFonts w:cs="Tahoma"/>
                <w:szCs w:val="18"/>
              </w:rPr>
              <w:t>02.07.2018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6705CA" w:rsidRPr="006705CA" w:rsidRDefault="006705CA" w:rsidP="00472A3B">
            <w:pPr>
              <w:spacing w:before="120" w:after="120"/>
              <w:rPr>
                <w:rFonts w:cs="Tahoma"/>
                <w:szCs w:val="18"/>
              </w:rPr>
            </w:pPr>
            <w:r w:rsidRPr="006705CA">
              <w:rPr>
                <w:rFonts w:cs="Tahoma"/>
                <w:szCs w:val="18"/>
              </w:rPr>
              <w:t>02.07.2018</w:t>
            </w:r>
          </w:p>
        </w:tc>
      </w:tr>
      <w:tr w:rsidR="006705CA" w:rsidRPr="00EC7D91" w14:paraId="55DC7402"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6705CA" w:rsidRPr="00EC7D91" w:rsidRDefault="006705CA"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6705CA" w:rsidRPr="006705CA" w:rsidRDefault="006705CA" w:rsidP="00472A3B">
            <w:pPr>
              <w:spacing w:before="120" w:after="120"/>
              <w:rPr>
                <w:rFonts w:cs="Tahoma"/>
                <w:szCs w:val="18"/>
              </w:rPr>
            </w:pPr>
            <w:r w:rsidRPr="006705CA">
              <w:rPr>
                <w:rFonts w:cs="Tahoma"/>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6705CA" w:rsidRPr="006705CA" w:rsidRDefault="006705CA" w:rsidP="00472A3B">
            <w:pPr>
              <w:spacing w:before="120" w:after="120"/>
              <w:rPr>
                <w:rFonts w:cs="Tahoma"/>
                <w:szCs w:val="18"/>
              </w:rPr>
            </w:pPr>
            <w:r w:rsidRPr="006705CA">
              <w:rPr>
                <w:rFonts w:cs="Tahoma"/>
                <w:szCs w:val="18"/>
              </w:rPr>
              <w:fldChar w:fldCharType="begin">
                <w:ffData>
                  <w:name w:val="Text49"/>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6705CA" w:rsidRPr="006705CA" w:rsidRDefault="006705CA" w:rsidP="00472A3B">
            <w:pPr>
              <w:spacing w:before="120" w:after="120"/>
              <w:rPr>
                <w:rFonts w:cs="Tahoma"/>
                <w:szCs w:val="18"/>
              </w:rPr>
            </w:pPr>
            <w:r w:rsidRPr="006705CA">
              <w:rPr>
                <w:rFonts w:cs="Tahoma"/>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6" w:name="_Toc146196927"/>
            <w:bookmarkStart w:id="37" w:name="_Toc518168769"/>
            <w:bookmarkStart w:id="38" w:name="_Toc518260539"/>
            <w:bookmarkStart w:id="39" w:name="_Toc518321773"/>
            <w:r w:rsidRPr="00EC7D91">
              <w:t>Projektfunktionendiagramm</w:t>
            </w:r>
            <w:bookmarkEnd w:id="36"/>
            <w:bookmarkEnd w:id="37"/>
            <w:bookmarkEnd w:id="38"/>
            <w:bookmarkEnd w:id="39"/>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0"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bl>
    <w:p w14:paraId="013664BF" w14:textId="77777777" w:rsidR="008E7EF3" w:rsidRDefault="008E7EF3" w:rsidP="001C5AB1"/>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1" w:name="OLE_LINK5"/>
            <w:bookmarkStart w:id="42" w:name="OLE_LINK6"/>
          </w:p>
          <w:p w14:paraId="4893B5D5" w14:textId="77777777" w:rsidR="00E53C48" w:rsidRPr="00EC7D91" w:rsidRDefault="00E53C48" w:rsidP="00C9571A">
            <w:pPr>
              <w:pStyle w:val="berschrift2"/>
            </w:pPr>
            <w:bookmarkStart w:id="43" w:name="_Toc146196928"/>
            <w:bookmarkStart w:id="44" w:name="_Toc518168771"/>
            <w:bookmarkStart w:id="45" w:name="_Toc518260541"/>
            <w:bookmarkStart w:id="46" w:name="_Toc518321774"/>
            <w:r w:rsidRPr="00EC7D91">
              <w:t>Projektregeln und Projektwerte</w:t>
            </w:r>
            <w:bookmarkEnd w:id="43"/>
            <w:bookmarkEnd w:id="44"/>
            <w:bookmarkEnd w:id="45"/>
            <w:bookmarkEnd w:id="46"/>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1"/>
    <w:bookmarkEnd w:id="42"/>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47" w:name="_Toc146196941"/>
            <w:bookmarkStart w:id="48" w:name="_Toc518168772"/>
            <w:bookmarkStart w:id="49" w:name="_Toc518260542"/>
            <w:bookmarkStart w:id="50" w:name="_Toc518321775"/>
            <w:r w:rsidRPr="00EC7D91">
              <w:t>Projektabschlussbericht</w:t>
            </w:r>
            <w:bookmarkEnd w:id="47"/>
            <w:bookmarkEnd w:id="48"/>
            <w:bookmarkEnd w:id="49"/>
            <w:bookmarkEnd w:id="50"/>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1"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1"/>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2"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2"/>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3"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3"/>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4"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4"/>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55"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5"/>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56"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5"/>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57" w:name="_Toc518168773"/>
      <w:bookmarkStart w:id="58" w:name="_Toc518260543"/>
      <w:bookmarkStart w:id="59" w:name="_Toc518321776"/>
      <w:r w:rsidRPr="00EC7D91">
        <w:t>Projektdokumentation</w:t>
      </w:r>
      <w:bookmarkEnd w:id="57"/>
      <w:bookmarkEnd w:id="58"/>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536661">
            <w:pPr>
              <w:pStyle w:val="berschrift2"/>
              <w:numPr>
                <w:ilvl w:val="0"/>
                <w:numId w:val="7"/>
              </w:numPr>
            </w:pPr>
            <w:bookmarkStart w:id="60" w:name="_Toc518168774"/>
            <w:bookmarkStart w:id="61" w:name="_Toc518260544"/>
            <w:bookmarkStart w:id="62" w:name="_Toc518321777"/>
            <w:r w:rsidRPr="00EC7D91">
              <w:t>Einleitung</w:t>
            </w:r>
            <w:bookmarkEnd w:id="60"/>
            <w:bookmarkEnd w:id="61"/>
            <w:bookmarkEnd w:id="62"/>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3" w:name="_Toc518321778"/>
            <w:r>
              <w:t>Projektziel</w:t>
            </w:r>
            <w:bookmarkEnd w:id="63"/>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536661">
            <w:pPr>
              <w:pStyle w:val="berschrift2"/>
              <w:numPr>
                <w:ilvl w:val="0"/>
                <w:numId w:val="7"/>
              </w:numPr>
            </w:pPr>
            <w:bookmarkStart w:id="64" w:name="_Toc518168775"/>
            <w:bookmarkStart w:id="65" w:name="_Toc518260545"/>
            <w:bookmarkStart w:id="66" w:name="_Toc518321779"/>
            <w:r w:rsidRPr="00EC7D91">
              <w:t>AP: Projektkommunikation</w:t>
            </w:r>
            <w:bookmarkEnd w:id="64"/>
            <w:bookmarkEnd w:id="65"/>
            <w:bookmarkEnd w:id="66"/>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67" w:name="_Toc518321780"/>
            <w:r>
              <w:t>Verantwortlicher: Hannes Aurednik</w:t>
            </w:r>
            <w:bookmarkEnd w:id="67"/>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536661">
            <w:pPr>
              <w:pStyle w:val="Listenabsatz"/>
              <w:numPr>
                <w:ilvl w:val="0"/>
                <w:numId w:val="8"/>
              </w:numPr>
              <w:spacing w:line="360" w:lineRule="auto"/>
              <w:jc w:val="both"/>
            </w:pPr>
            <w:r w:rsidRPr="00EC7D91">
              <w:t>Regelmäßige Statusupdates an den Projektauftraggeber</w:t>
            </w:r>
          </w:p>
          <w:p w14:paraId="262828A4" w14:textId="235C584A" w:rsidR="00BD7A43" w:rsidRPr="00EC7D91" w:rsidRDefault="00975123" w:rsidP="00536661">
            <w:pPr>
              <w:pStyle w:val="Listenabsatz"/>
              <w:numPr>
                <w:ilvl w:val="0"/>
                <w:numId w:val="8"/>
              </w:numPr>
              <w:spacing w:line="360" w:lineRule="auto"/>
              <w:jc w:val="both"/>
            </w:pPr>
            <w:r w:rsidRPr="00EC7D91">
              <w:t>Koordination und Planung der internen Jours fixes</w:t>
            </w:r>
          </w:p>
          <w:p w14:paraId="28B3CF8C" w14:textId="660A39F9" w:rsidR="00975123" w:rsidRPr="00EC7D91" w:rsidRDefault="00975123" w:rsidP="00536661">
            <w:pPr>
              <w:pStyle w:val="Listenabsatz"/>
              <w:numPr>
                <w:ilvl w:val="0"/>
                <w:numId w:val="8"/>
              </w:numPr>
              <w:spacing w:line="360" w:lineRule="auto"/>
              <w:jc w:val="both"/>
            </w:pPr>
            <w:r w:rsidRPr="00EC7D91">
              <w:t>Sicherstellen des Informationsflusses im Projektteam</w:t>
            </w:r>
          </w:p>
          <w:p w14:paraId="315EE37E" w14:textId="65CF72AF" w:rsidR="00975123" w:rsidRPr="00EC7D91" w:rsidRDefault="00975123" w:rsidP="00536661">
            <w:pPr>
              <w:pStyle w:val="Listenabsatz"/>
              <w:numPr>
                <w:ilvl w:val="0"/>
                <w:numId w:val="8"/>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594069" w:rsidRDefault="00975123" w:rsidP="000A6AAE">
            <w:pPr>
              <w:spacing w:line="360" w:lineRule="auto"/>
              <w:ind w:left="435"/>
              <w:jc w:val="both"/>
              <w:rPr>
                <w:lang w:val="de-AT"/>
              </w:rPr>
            </w:pPr>
            <w:r w:rsidRPr="00594069">
              <w:rPr>
                <w:lang w:val="de-AT"/>
              </w:rPr>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594069" w:rsidRDefault="00975123" w:rsidP="000A6AAE">
            <w:pPr>
              <w:spacing w:line="360" w:lineRule="auto"/>
              <w:ind w:left="435"/>
              <w:jc w:val="both"/>
              <w:rPr>
                <w:lang w:val="de-AT"/>
              </w:rPr>
            </w:pPr>
          </w:p>
          <w:p w14:paraId="0BC3BE43" w14:textId="0107CFDA" w:rsidR="00975123" w:rsidRPr="00594069" w:rsidRDefault="00975123" w:rsidP="000A6AAE">
            <w:pPr>
              <w:spacing w:line="360" w:lineRule="auto"/>
              <w:ind w:left="435"/>
              <w:jc w:val="both"/>
              <w:rPr>
                <w:lang w:val="de-AT"/>
              </w:rPr>
            </w:pPr>
            <w:r w:rsidRPr="00594069">
              <w:rPr>
                <w:lang w:val="de-AT"/>
              </w:rPr>
              <w:t>Dies ist primär durch die besondere netzwerktechnische Situation in den Räumlichkeiten des FH-Technikums induziert.</w:t>
            </w:r>
            <w:r w:rsidR="00AC6F05" w:rsidRPr="00594069">
              <w:rPr>
                <w:lang w:val="de-AT"/>
              </w:rPr>
              <w:t xml:space="preserve"> </w:t>
            </w:r>
          </w:p>
          <w:p w14:paraId="6660C395" w14:textId="4DB116D4" w:rsidR="00975123" w:rsidRPr="00594069" w:rsidRDefault="00AC6F05" w:rsidP="000A6AAE">
            <w:pPr>
              <w:spacing w:line="360" w:lineRule="auto"/>
              <w:ind w:left="435"/>
              <w:jc w:val="both"/>
              <w:rPr>
                <w:lang w:val="de-AT"/>
              </w:rPr>
            </w:pPr>
            <w:r w:rsidRPr="00594069">
              <w:rPr>
                <w:lang w:val="de-AT"/>
              </w:rPr>
              <w:t>Anders als in einem Heimnetzwerk, für welches das Projekt konzipiert wurde, ist der Netzwerkzugang in der Fachhochschule strenger geregelt und die Mikrocontroller erhalten keine IP-Adressen.</w:t>
            </w:r>
          </w:p>
          <w:p w14:paraId="31B807DE" w14:textId="0957C3BD" w:rsidR="00AC6F05" w:rsidRPr="00594069" w:rsidRDefault="00AC6F05" w:rsidP="000A6AAE">
            <w:pPr>
              <w:spacing w:line="360" w:lineRule="auto"/>
              <w:ind w:left="435"/>
              <w:jc w:val="both"/>
              <w:rPr>
                <w:lang w:val="de-AT"/>
              </w:rPr>
            </w:pPr>
            <w:r w:rsidRPr="00594069">
              <w:rPr>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594069" w:rsidRDefault="00AC6F05" w:rsidP="00AC6F05">
            <w:pPr>
              <w:spacing w:line="360" w:lineRule="auto"/>
              <w:ind w:left="435"/>
              <w:jc w:val="both"/>
              <w:rPr>
                <w:lang w:val="de-AT"/>
              </w:rPr>
            </w:pPr>
            <w:r w:rsidRPr="00594069">
              <w:rPr>
                <w:lang w:val="de-AT"/>
              </w:rPr>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68" w:name="_Toc518260546"/>
            <w:bookmarkStart w:id="69" w:name="_Toc518321781"/>
            <w:r w:rsidRPr="00EC7D91">
              <w:t>Besonderheiten Abschlusspräsentation</w:t>
            </w:r>
            <w:bookmarkEnd w:id="68"/>
            <w:bookmarkEnd w:id="69"/>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594069" w:rsidRDefault="00AC6F05" w:rsidP="00AC6F05">
            <w:pPr>
              <w:spacing w:line="360" w:lineRule="auto"/>
              <w:ind w:left="435"/>
              <w:jc w:val="both"/>
              <w:rPr>
                <w:lang w:val="de-AT"/>
              </w:rPr>
            </w:pPr>
            <w:r w:rsidRPr="00594069">
              <w:rPr>
                <w:lang w:val="de-AT"/>
              </w:rPr>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594069" w:rsidRDefault="00AC6F05" w:rsidP="00AC6F05">
            <w:pPr>
              <w:spacing w:line="360" w:lineRule="auto"/>
              <w:ind w:left="435"/>
              <w:jc w:val="both"/>
              <w:rPr>
                <w:lang w:val="de-AT"/>
              </w:rPr>
            </w:pPr>
            <w:r w:rsidRPr="00594069">
              <w:rPr>
                <w:lang w:val="de-AT"/>
              </w:rPr>
              <w:t xml:space="preserve">Um trotz der, aus dem Blickwinkel des Raumklimas, homogenen </w:t>
            </w:r>
            <w:r w:rsidR="005D2E13" w:rsidRPr="00594069">
              <w:rPr>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594069" w:rsidRDefault="005D2E13" w:rsidP="00AC6F05">
            <w:pPr>
              <w:spacing w:line="360" w:lineRule="auto"/>
              <w:ind w:left="435"/>
              <w:jc w:val="both"/>
              <w:rPr>
                <w:lang w:val="de-AT"/>
              </w:rPr>
            </w:pPr>
          </w:p>
          <w:p w14:paraId="0A137FFA" w14:textId="79D2751B" w:rsidR="005D2E13" w:rsidRPr="00594069" w:rsidRDefault="005D2E13" w:rsidP="00AC6F05">
            <w:pPr>
              <w:spacing w:line="360" w:lineRule="auto"/>
              <w:ind w:left="435"/>
              <w:jc w:val="both"/>
              <w:rPr>
                <w:lang w:val="de-AT"/>
              </w:rPr>
            </w:pPr>
            <w:r w:rsidRPr="00594069">
              <w:rPr>
                <w:lang w:val="de-AT"/>
              </w:rPr>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594069" w:rsidRDefault="005D2E13" w:rsidP="00AC6F05">
            <w:pPr>
              <w:spacing w:line="360" w:lineRule="auto"/>
              <w:ind w:left="435"/>
              <w:jc w:val="both"/>
              <w:rPr>
                <w:lang w:val="de-AT"/>
              </w:rPr>
            </w:pPr>
            <w:r w:rsidRPr="00594069">
              <w:rPr>
                <w:lang w:val="de-AT"/>
              </w:rPr>
              <w:t>Eine größere Herausforderung stellten die eingeschränkten Möglichkeiten der Netzwerkumgebung dar.</w:t>
            </w:r>
          </w:p>
          <w:p w14:paraId="77B1C054" w14:textId="2CFF4184" w:rsidR="005D2E13" w:rsidRPr="00594069" w:rsidRDefault="005D2E13" w:rsidP="00AC6F05">
            <w:pPr>
              <w:spacing w:line="360" w:lineRule="auto"/>
              <w:ind w:left="435"/>
              <w:jc w:val="both"/>
              <w:rPr>
                <w:lang w:val="de-AT"/>
              </w:rPr>
            </w:pPr>
            <w:r w:rsidRPr="00594069">
              <w:rPr>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sidRPr="00594069">
              <w:rPr>
                <w:lang w:val="de-AT"/>
              </w:rPr>
              <w:t>Anforderungen für eine Live-Demonstration erfüllt, ohne ein Sicherheitsrisiko für das Netzwerk der Fachhochschule zu erzeugen.</w:t>
            </w:r>
          </w:p>
          <w:p w14:paraId="57812278" w14:textId="6A6CEFDC" w:rsidR="009E45FA" w:rsidRPr="00594069" w:rsidRDefault="009E45FA" w:rsidP="00AC6F05">
            <w:pPr>
              <w:spacing w:line="360" w:lineRule="auto"/>
              <w:ind w:left="435"/>
              <w:jc w:val="both"/>
              <w:rPr>
                <w:lang w:val="de-AT"/>
              </w:rPr>
            </w:pPr>
          </w:p>
          <w:p w14:paraId="65C2C94F" w14:textId="02C6F85F" w:rsidR="00AC6F05" w:rsidRPr="00EC7D91" w:rsidRDefault="009E45FA" w:rsidP="00556832">
            <w:pPr>
              <w:spacing w:line="360" w:lineRule="auto"/>
              <w:ind w:left="435"/>
              <w:jc w:val="both"/>
            </w:pPr>
            <w:r w:rsidRPr="00594069">
              <w:rPr>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0" w:name="_Toc518304691"/>
      <w:bookmarkStart w:id="71" w:name="_Toc518321679"/>
      <w:bookmarkStart w:id="72"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1</w:t>
      </w:r>
      <w:r w:rsidRPr="00EC7D91">
        <w:rPr>
          <w:rFonts w:cs="Arial"/>
          <w:lang w:val="de-DE"/>
        </w:rPr>
        <w:fldChar w:fldCharType="end"/>
      </w:r>
      <w:r w:rsidRPr="00EC7D91">
        <w:rPr>
          <w:rFonts w:cs="Arial"/>
          <w:lang w:val="de-DE"/>
        </w:rPr>
        <w:t>: Netzwerktopologie Abschlusspräsentation</w:t>
      </w:r>
      <w:bookmarkEnd w:id="70"/>
      <w:bookmarkEnd w:id="71"/>
    </w:p>
    <w:bookmarkEnd w:id="72"/>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594069" w:rsidRDefault="00556832" w:rsidP="00556832">
            <w:pPr>
              <w:spacing w:line="360" w:lineRule="auto"/>
              <w:ind w:left="435"/>
              <w:jc w:val="both"/>
              <w:rPr>
                <w:lang w:val="de-AT"/>
              </w:rPr>
            </w:pPr>
            <w:r w:rsidRPr="00594069">
              <w:rPr>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594069" w:rsidRDefault="00556832" w:rsidP="00556832">
            <w:pPr>
              <w:spacing w:line="360" w:lineRule="auto"/>
              <w:ind w:left="435"/>
              <w:jc w:val="both"/>
              <w:rPr>
                <w:lang w:val="de-AT"/>
              </w:rPr>
            </w:pPr>
          </w:p>
          <w:p w14:paraId="2D39ECF6" w14:textId="0085FDA4" w:rsidR="00556832" w:rsidRPr="00594069" w:rsidRDefault="00556832" w:rsidP="00556832">
            <w:pPr>
              <w:spacing w:line="360" w:lineRule="auto"/>
              <w:ind w:left="435"/>
              <w:jc w:val="both"/>
              <w:rPr>
                <w:lang w:val="de-AT"/>
              </w:rPr>
            </w:pPr>
            <w:r w:rsidRPr="00594069">
              <w:rPr>
                <w:lang w:val="de-AT"/>
              </w:rPr>
              <w:t>Der Server ist über das Internet erreichbar auf Microsoft Azure deployed.</w:t>
            </w:r>
          </w:p>
          <w:p w14:paraId="2F603AC5" w14:textId="4516385D" w:rsidR="00556832" w:rsidRPr="00594069" w:rsidRDefault="00556832" w:rsidP="00556832">
            <w:pPr>
              <w:spacing w:line="360" w:lineRule="auto"/>
              <w:ind w:left="435"/>
              <w:jc w:val="both"/>
              <w:rPr>
                <w:lang w:val="de-AT"/>
              </w:rPr>
            </w:pPr>
          </w:p>
          <w:p w14:paraId="007D32F0" w14:textId="594D07F2" w:rsidR="00556832" w:rsidRPr="00594069" w:rsidRDefault="00556832" w:rsidP="00556832">
            <w:pPr>
              <w:spacing w:line="360" w:lineRule="auto"/>
              <w:ind w:left="435"/>
              <w:jc w:val="both"/>
              <w:rPr>
                <w:lang w:val="de-AT"/>
              </w:rPr>
            </w:pPr>
            <w:r w:rsidRPr="00594069">
              <w:rPr>
                <w:lang w:val="de-AT"/>
              </w:rPr>
              <w:t>Benutzerdevices wie Notebooks oder Tablets können sich über eine aktive Internetverbindung mit dem Server verbinden und die aktuellen Daten anzeigen sowie Sensoren konfigurieren.</w:t>
            </w:r>
          </w:p>
          <w:p w14:paraId="7B36B590" w14:textId="4A941066" w:rsidR="00556832" w:rsidRPr="00594069" w:rsidRDefault="00556832" w:rsidP="00556832">
            <w:pPr>
              <w:spacing w:line="360" w:lineRule="auto"/>
              <w:ind w:left="435"/>
              <w:jc w:val="both"/>
              <w:rPr>
                <w:lang w:val="de-AT"/>
              </w:rPr>
            </w:pPr>
          </w:p>
          <w:p w14:paraId="2D45F9CA" w14:textId="18F85293" w:rsidR="00E47FF2" w:rsidRPr="00594069" w:rsidRDefault="00E47FF2" w:rsidP="00556832">
            <w:pPr>
              <w:spacing w:line="360" w:lineRule="auto"/>
              <w:ind w:left="435"/>
              <w:jc w:val="both"/>
              <w:rPr>
                <w:lang w:val="de-AT"/>
              </w:rPr>
            </w:pPr>
            <w:r w:rsidRPr="00594069">
              <w:rPr>
                <w:lang w:val="de-AT"/>
              </w:rPr>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3" w:name="_Toc518321782"/>
            <w:r w:rsidRPr="00EC7D91">
              <w:t>Verwendete Tools</w:t>
            </w:r>
            <w:bookmarkEnd w:id="73"/>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536661">
            <w:pPr>
              <w:pStyle w:val="berschrift2"/>
              <w:numPr>
                <w:ilvl w:val="0"/>
                <w:numId w:val="7"/>
              </w:numPr>
            </w:pPr>
            <w:bookmarkStart w:id="74" w:name="_Toc518260547"/>
            <w:bookmarkStart w:id="75" w:name="_Toc518321783"/>
            <w:r w:rsidRPr="00EC7D91">
              <w:t>AP: Frontend Design</w:t>
            </w:r>
            <w:bookmarkEnd w:id="74"/>
            <w:bookmarkEnd w:id="75"/>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76" w:name="_Toc518321784"/>
            <w:r>
              <w:t>Verantwortlicher: Eva Gergely</w:t>
            </w:r>
            <w:bookmarkEnd w:id="76"/>
          </w:p>
          <w:p w14:paraId="1457E008" w14:textId="172949FE" w:rsidR="00F1417C" w:rsidRDefault="00F1417C" w:rsidP="00F1417C">
            <w:pPr>
              <w:spacing w:line="360" w:lineRule="auto"/>
              <w:ind w:left="435"/>
              <w:jc w:val="both"/>
            </w:pPr>
          </w:p>
          <w:p w14:paraId="260857F6" w14:textId="458D5FA2" w:rsidR="00766A39" w:rsidRPr="00594069" w:rsidRDefault="00766A39" w:rsidP="00F1417C">
            <w:pPr>
              <w:spacing w:line="360" w:lineRule="auto"/>
              <w:ind w:left="435"/>
              <w:jc w:val="both"/>
              <w:rPr>
                <w:lang w:val="de-AT"/>
              </w:rPr>
            </w:pPr>
            <w:r w:rsidRPr="00594069">
              <w:rPr>
                <w:lang w:val="de-AT"/>
              </w:rPr>
              <w:t xml:space="preserve">Um sich im Vorfeld einen klaren Überblick über die Requirements an das Frontend zu verschaffen, wurden Mockups erstellt, die jeweils die drei wichtigsten Oberflächen darstellen. </w:t>
            </w:r>
          </w:p>
          <w:p w14:paraId="5B9A96CD" w14:textId="54982537" w:rsidR="00766A39" w:rsidRDefault="00766A39" w:rsidP="00F1417C">
            <w:pPr>
              <w:spacing w:line="360" w:lineRule="auto"/>
              <w:ind w:left="435"/>
              <w:jc w:val="both"/>
            </w:pPr>
          </w:p>
          <w:p w14:paraId="6BD89AA6" w14:textId="52751A65" w:rsidR="00766A39" w:rsidRPr="00594069" w:rsidRDefault="00766A39" w:rsidP="00F1417C">
            <w:pPr>
              <w:spacing w:line="360" w:lineRule="auto"/>
              <w:ind w:left="435"/>
              <w:jc w:val="both"/>
              <w:rPr>
                <w:lang w:val="de-AT"/>
              </w:rPr>
            </w:pPr>
            <w:r w:rsidRPr="00594069">
              <w:rPr>
                <w:lang w:val="de-AT"/>
              </w:rPr>
              <w:t>Zunächst kommt man auf die Hauptseite, wo man mittels Klick die gewünschte Funktionalität auswählen kann. Es steht ein Menüpunkt für die Anzeige eines generellen Überblicks über die bis dato gesammelten Daten zur Verfügung, ein Menüpunkt für die Anzeige der Echtzeitdaten, sowie ein Menüpunkt um die erfassten Geräte anzeigen zu können.</w:t>
            </w:r>
          </w:p>
          <w:p w14:paraId="71827233" w14:textId="34640E35" w:rsidR="00766A39" w:rsidRPr="00594069" w:rsidRDefault="00766A39" w:rsidP="00F1417C">
            <w:pPr>
              <w:spacing w:line="360" w:lineRule="auto"/>
              <w:ind w:left="435"/>
              <w:jc w:val="both"/>
              <w:rPr>
                <w:lang w:val="de-AT"/>
              </w:rPr>
            </w:pPr>
          </w:p>
          <w:p w14:paraId="7D81CE82" w14:textId="07635B45" w:rsidR="00766A39" w:rsidRPr="00594069" w:rsidRDefault="00766A39" w:rsidP="00F1417C">
            <w:pPr>
              <w:spacing w:line="360" w:lineRule="auto"/>
              <w:ind w:left="435"/>
              <w:jc w:val="both"/>
              <w:rPr>
                <w:lang w:val="de-AT"/>
              </w:rPr>
            </w:pPr>
            <w:r w:rsidRPr="00594069">
              <w:rPr>
                <w:lang w:val="de-AT"/>
              </w:rPr>
              <w:t>Auf Mockup Nr. 2 wird die Anzeige der Echtzeitdaten dargestellt, die durch ein einfaches Diagramm verwirklicht werden soll.</w:t>
            </w:r>
          </w:p>
          <w:p w14:paraId="09B114FA" w14:textId="697E630E" w:rsidR="00766A39" w:rsidRPr="00594069" w:rsidRDefault="00766A39" w:rsidP="00F1417C">
            <w:pPr>
              <w:spacing w:line="360" w:lineRule="auto"/>
              <w:ind w:left="435"/>
              <w:jc w:val="both"/>
              <w:rPr>
                <w:lang w:val="de-AT"/>
              </w:rPr>
            </w:pPr>
          </w:p>
          <w:p w14:paraId="30AAFEAE" w14:textId="72B505E3" w:rsidR="00766A39" w:rsidRPr="00594069" w:rsidRDefault="00766A39" w:rsidP="00F1417C">
            <w:pPr>
              <w:spacing w:line="360" w:lineRule="auto"/>
              <w:ind w:left="435"/>
              <w:jc w:val="both"/>
              <w:rPr>
                <w:lang w:val="de-AT"/>
              </w:rPr>
            </w:pPr>
            <w:r w:rsidRPr="00594069">
              <w:rPr>
                <w:lang w:val="de-AT"/>
              </w:rPr>
              <w:t>Auf Mockup Nr. 3 sieht man</w:t>
            </w:r>
            <w:r w:rsidR="00C10868" w:rsidRPr="00594069">
              <w:rPr>
                <w:lang w:val="de-AT"/>
              </w:rPr>
              <w:t xml:space="preserve"> die Oberfläche für die Anzeige der erfassten Geräte. Es soll die Nummer des Geräts, die MAC-Adresse, das Erfassungsdatum sichtbar sein und ob das Gerät aktiv ist. Es soll außerdem möglich sein, die Liste zu editieren. </w:t>
            </w:r>
          </w:p>
          <w:p w14:paraId="0D1542B0" w14:textId="77777777" w:rsidR="00766A39" w:rsidRDefault="00766A39" w:rsidP="00766A39">
            <w:pPr>
              <w:spacing w:line="360" w:lineRule="auto"/>
              <w:jc w:val="both"/>
            </w:pPr>
          </w:p>
          <w:p w14:paraId="42CFE73F" w14:textId="369C2B12" w:rsidR="00766A39" w:rsidRPr="00EC7D91" w:rsidRDefault="00766A39" w:rsidP="00CA2FFF">
            <w:pPr>
              <w:rPr>
                <w:i/>
                <w:color w:val="FF0000"/>
              </w:rPr>
            </w:pPr>
          </w:p>
        </w:tc>
      </w:tr>
    </w:tbl>
    <w:p w14:paraId="4E12E43E" w14:textId="13C4E5CE" w:rsidR="00594069" w:rsidRDefault="00594069" w:rsidP="00594069">
      <w:pPr>
        <w:spacing w:line="360" w:lineRule="auto"/>
        <w:ind w:left="435"/>
        <w:jc w:val="both"/>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94069" w:rsidRPr="00EC7D91" w14:paraId="4DE40B4D" w14:textId="77777777" w:rsidTr="00691451">
        <w:tc>
          <w:tcPr>
            <w:tcW w:w="9638" w:type="dxa"/>
            <w:gridSpan w:val="2"/>
            <w:tcBorders>
              <w:top w:val="nil"/>
              <w:bottom w:val="nil"/>
            </w:tcBorders>
            <w:shd w:val="clear" w:color="auto" w:fill="auto"/>
          </w:tcPr>
          <w:p w14:paraId="0BF8410B" w14:textId="77777777" w:rsidR="00594069" w:rsidRPr="00EC7D91" w:rsidRDefault="00594069" w:rsidP="00691451">
            <w:pPr>
              <w:pStyle w:val="berschrift3"/>
            </w:pPr>
            <w:bookmarkStart w:id="77" w:name="_Toc518321785"/>
            <w:r w:rsidRPr="00EC7D91">
              <w:t>Verwendete Tools</w:t>
            </w:r>
            <w:bookmarkEnd w:id="77"/>
          </w:p>
        </w:tc>
      </w:tr>
      <w:tr w:rsidR="00594069" w:rsidRPr="00EC7D91" w14:paraId="20BE1501" w14:textId="77777777" w:rsidTr="00691451">
        <w:trPr>
          <w:gridAfter w:val="1"/>
          <w:wAfter w:w="170" w:type="dxa"/>
        </w:trPr>
        <w:tc>
          <w:tcPr>
            <w:tcW w:w="9468" w:type="dxa"/>
            <w:tcBorders>
              <w:top w:val="single" w:sz="4" w:space="0" w:color="auto"/>
              <w:bottom w:val="nil"/>
            </w:tcBorders>
            <w:shd w:val="clear" w:color="auto" w:fill="auto"/>
          </w:tcPr>
          <w:p w14:paraId="40926DAD" w14:textId="77777777" w:rsidR="00594069" w:rsidRPr="00EC7D91" w:rsidRDefault="00594069" w:rsidP="00691451">
            <w:pPr>
              <w:spacing w:line="360" w:lineRule="auto"/>
              <w:ind w:left="435"/>
              <w:jc w:val="both"/>
              <w:rPr>
                <w:bCs/>
                <w:color w:val="000000"/>
              </w:rPr>
            </w:pPr>
          </w:p>
          <w:p w14:paraId="7BB0762D" w14:textId="77777777" w:rsidR="00594069" w:rsidRDefault="00594069" w:rsidP="00594069">
            <w:pPr>
              <w:spacing w:line="360" w:lineRule="auto"/>
              <w:ind w:left="435"/>
              <w:jc w:val="both"/>
            </w:pPr>
            <w:r>
              <w:t xml:space="preserve">Für das Frontend Design wurde das Tool Balsamiq verwendet. </w:t>
            </w:r>
          </w:p>
          <w:p w14:paraId="3BB2938F" w14:textId="77777777" w:rsidR="00594069" w:rsidRPr="00EC7D91" w:rsidRDefault="00594069" w:rsidP="00594069">
            <w:pPr>
              <w:pStyle w:val="FormatvorlageAufzhlungen2"/>
              <w:rPr>
                <w:lang w:val="de-DE"/>
              </w:rPr>
            </w:pPr>
            <w:r w:rsidRPr="00EC7D91">
              <w:rPr>
                <w:lang w:val="de-DE"/>
              </w:rPr>
              <w:t>Balsamiq (c)</w:t>
            </w:r>
          </w:p>
          <w:p w14:paraId="4CD3AE7D" w14:textId="77777777" w:rsidR="00594069" w:rsidRPr="00EC7D91" w:rsidRDefault="005B1B30" w:rsidP="00594069">
            <w:pPr>
              <w:pStyle w:val="FormatvorlageAufzhlungen2"/>
              <w:numPr>
                <w:ilvl w:val="0"/>
                <w:numId w:val="0"/>
              </w:numPr>
              <w:ind w:left="680"/>
              <w:rPr>
                <w:lang w:val="de-DE"/>
              </w:rPr>
            </w:pPr>
            <w:hyperlink r:id="rId17" w:history="1">
              <w:r w:rsidR="00594069" w:rsidRPr="00EC7D91">
                <w:rPr>
                  <w:rStyle w:val="Hyperlink"/>
                  <w:lang w:val="de-DE"/>
                </w:rPr>
                <w:t>https://balsamiq.cloud/</w:t>
              </w:r>
            </w:hyperlink>
          </w:p>
          <w:p w14:paraId="6FD9CD92" w14:textId="77777777" w:rsidR="00594069" w:rsidRPr="00EC7D91" w:rsidRDefault="00594069" w:rsidP="00594069">
            <w:pPr>
              <w:pStyle w:val="FormatvorlageAufzhlungen2"/>
              <w:numPr>
                <w:ilvl w:val="0"/>
                <w:numId w:val="0"/>
              </w:numPr>
              <w:ind w:left="680"/>
              <w:rPr>
                <w:lang w:val="de-DE"/>
              </w:rPr>
            </w:pPr>
            <w:r w:rsidRPr="00EC7D91">
              <w:rPr>
                <w:lang w:val="de-DE"/>
              </w:rPr>
              <w:t xml:space="preserve">Eine Webanwendung, mit der man sog. Mockups erstellen kann. </w:t>
            </w:r>
          </w:p>
          <w:p w14:paraId="40B2A704" w14:textId="77777777" w:rsidR="00594069" w:rsidRPr="00EC7D91" w:rsidRDefault="00594069" w:rsidP="00691451">
            <w:pPr>
              <w:spacing w:line="360" w:lineRule="auto"/>
              <w:ind w:left="435"/>
              <w:jc w:val="both"/>
              <w:rPr>
                <w:bCs/>
                <w:color w:val="000000"/>
                <w:sz w:val="20"/>
                <w:szCs w:val="20"/>
              </w:rPr>
            </w:pPr>
          </w:p>
        </w:tc>
      </w:tr>
    </w:tbl>
    <w:p w14:paraId="14EF0D3F" w14:textId="09EF6F7B" w:rsidR="00594069" w:rsidRDefault="00594069" w:rsidP="00594069">
      <w:pPr>
        <w:spacing w:line="360" w:lineRule="auto"/>
        <w:ind w:left="435"/>
        <w:jc w:val="both"/>
      </w:pPr>
    </w:p>
    <w:p w14:paraId="41948412" w14:textId="40861A78" w:rsidR="00594069" w:rsidRDefault="00594069" w:rsidP="00594069">
      <w:pPr>
        <w:pStyle w:val="berschrift3"/>
      </w:pPr>
      <w:bookmarkStart w:id="78" w:name="_Toc518321786"/>
      <w:r>
        <w:t>Screenshots der Mockups</w:t>
      </w:r>
      <w:bookmarkEnd w:id="78"/>
    </w:p>
    <w:p w14:paraId="14850DF5" w14:textId="7D30378A" w:rsidR="00594069" w:rsidRDefault="00594069" w:rsidP="00594069">
      <w:pPr>
        <w:spacing w:line="360" w:lineRule="auto"/>
        <w:ind w:left="435"/>
        <w:jc w:val="both"/>
      </w:pPr>
      <w:r>
        <w:rPr>
          <w:noProof/>
          <w:lang w:val="de-AT" w:eastAsia="de-AT"/>
        </w:rPr>
        <w:drawing>
          <wp:inline distT="0" distB="0" distL="0" distR="0" wp14:anchorId="3DCF98DA" wp14:editId="6027B670">
            <wp:extent cx="5539563" cy="3427752"/>
            <wp:effectExtent l="0" t="0" r="444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463" cy="3430165"/>
                    </a:xfrm>
                    <a:prstGeom prst="rect">
                      <a:avLst/>
                    </a:prstGeom>
                    <a:noFill/>
                    <a:ln>
                      <a:noFill/>
                    </a:ln>
                  </pic:spPr>
                </pic:pic>
              </a:graphicData>
            </a:graphic>
          </wp:inline>
        </w:drawing>
      </w:r>
    </w:p>
    <w:p w14:paraId="78151829" w14:textId="77777777" w:rsidR="00594069" w:rsidRPr="00EC7D91" w:rsidRDefault="00594069" w:rsidP="00594069">
      <w:pPr>
        <w:pStyle w:val="Beschriftung"/>
        <w:spacing w:before="0"/>
        <w:jc w:val="center"/>
        <w:rPr>
          <w:rFonts w:cs="Arial"/>
          <w:lang w:val="de-DE"/>
        </w:rPr>
      </w:pPr>
      <w:bookmarkStart w:id="79" w:name="_Toc51832168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2</w:t>
      </w:r>
      <w:r w:rsidRPr="00EC7D91">
        <w:rPr>
          <w:rFonts w:cs="Arial"/>
          <w:lang w:val="de-DE"/>
        </w:rPr>
        <w:fldChar w:fldCharType="end"/>
      </w:r>
      <w:r>
        <w:rPr>
          <w:rFonts w:cs="Arial"/>
          <w:lang w:val="de-DE"/>
        </w:rPr>
        <w:t>: Mockup Hauptseite</w:t>
      </w:r>
      <w:bookmarkEnd w:id="79"/>
    </w:p>
    <w:p w14:paraId="168EFA92" w14:textId="77777777" w:rsidR="00594069" w:rsidRDefault="00594069" w:rsidP="00594069">
      <w:pPr>
        <w:spacing w:line="360" w:lineRule="auto"/>
        <w:ind w:left="435"/>
        <w:jc w:val="both"/>
      </w:pPr>
    </w:p>
    <w:p w14:paraId="31DBEDA0" w14:textId="77777777" w:rsidR="00594069" w:rsidRDefault="00594069" w:rsidP="00594069">
      <w:pPr>
        <w:spacing w:line="360" w:lineRule="auto"/>
        <w:ind w:left="435"/>
        <w:jc w:val="both"/>
      </w:pPr>
      <w:r>
        <w:rPr>
          <w:noProof/>
          <w:lang w:val="de-AT" w:eastAsia="de-AT"/>
        </w:rPr>
        <w:drawing>
          <wp:inline distT="0" distB="0" distL="0" distR="0" wp14:anchorId="7E157D4A" wp14:editId="197487CE">
            <wp:extent cx="5465135" cy="33565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085" cy="3360826"/>
                    </a:xfrm>
                    <a:prstGeom prst="rect">
                      <a:avLst/>
                    </a:prstGeom>
                    <a:noFill/>
                    <a:ln>
                      <a:noFill/>
                    </a:ln>
                  </pic:spPr>
                </pic:pic>
              </a:graphicData>
            </a:graphic>
          </wp:inline>
        </w:drawing>
      </w:r>
    </w:p>
    <w:p w14:paraId="5D37CE64" w14:textId="77777777" w:rsidR="00594069" w:rsidRPr="00EC7D91" w:rsidRDefault="00594069" w:rsidP="00594069">
      <w:pPr>
        <w:pStyle w:val="Beschriftung"/>
        <w:spacing w:before="0"/>
        <w:jc w:val="center"/>
        <w:rPr>
          <w:rFonts w:cs="Arial"/>
          <w:lang w:val="de-DE"/>
        </w:rPr>
      </w:pPr>
      <w:bookmarkStart w:id="80" w:name="_Toc51832168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3</w:t>
      </w:r>
      <w:r w:rsidRPr="00EC7D91">
        <w:rPr>
          <w:rFonts w:cs="Arial"/>
          <w:lang w:val="de-DE"/>
        </w:rPr>
        <w:fldChar w:fldCharType="end"/>
      </w:r>
      <w:r w:rsidRPr="00EC7D91">
        <w:rPr>
          <w:rFonts w:cs="Arial"/>
          <w:lang w:val="de-DE"/>
        </w:rPr>
        <w:t xml:space="preserve">: </w:t>
      </w:r>
      <w:r>
        <w:rPr>
          <w:rFonts w:cs="Arial"/>
          <w:lang w:val="de-DE"/>
        </w:rPr>
        <w:t>Mockup Echtzeitdaten</w:t>
      </w:r>
      <w:bookmarkEnd w:id="80"/>
    </w:p>
    <w:p w14:paraId="40F5C62B" w14:textId="77777777" w:rsidR="00594069" w:rsidRDefault="00594069" w:rsidP="00594069">
      <w:pPr>
        <w:spacing w:line="360" w:lineRule="auto"/>
        <w:ind w:left="435"/>
        <w:jc w:val="both"/>
      </w:pPr>
    </w:p>
    <w:p w14:paraId="2FC0326B" w14:textId="77777777" w:rsidR="00594069" w:rsidRDefault="00594069" w:rsidP="00594069">
      <w:pPr>
        <w:spacing w:line="360" w:lineRule="auto"/>
        <w:ind w:left="435"/>
        <w:jc w:val="both"/>
        <w:rPr>
          <w:i/>
          <w:color w:val="FF0000"/>
        </w:rPr>
      </w:pPr>
      <w:r>
        <w:rPr>
          <w:i/>
          <w:noProof/>
          <w:color w:val="FF0000"/>
          <w:lang w:val="de-AT" w:eastAsia="de-AT"/>
        </w:rPr>
        <w:drawing>
          <wp:inline distT="0" distB="0" distL="0" distR="0" wp14:anchorId="268AB07F" wp14:editId="1DAB3B34">
            <wp:extent cx="5739641" cy="3497344"/>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469" cy="3514910"/>
                    </a:xfrm>
                    <a:prstGeom prst="rect">
                      <a:avLst/>
                    </a:prstGeom>
                    <a:noFill/>
                    <a:ln>
                      <a:noFill/>
                    </a:ln>
                  </pic:spPr>
                </pic:pic>
              </a:graphicData>
            </a:graphic>
          </wp:inline>
        </w:drawing>
      </w:r>
    </w:p>
    <w:p w14:paraId="7B5B01B1" w14:textId="77777777" w:rsidR="00594069" w:rsidRDefault="00594069" w:rsidP="00594069">
      <w:pPr>
        <w:pStyle w:val="Beschriftung"/>
        <w:spacing w:before="0"/>
        <w:jc w:val="center"/>
        <w:rPr>
          <w:rFonts w:cs="Arial"/>
          <w:lang w:val="de-DE"/>
        </w:rPr>
      </w:pPr>
      <w:bookmarkStart w:id="81" w:name="_Toc51832168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4</w:t>
      </w:r>
      <w:r w:rsidRPr="00EC7D91">
        <w:rPr>
          <w:rFonts w:cs="Arial"/>
          <w:lang w:val="de-DE"/>
        </w:rPr>
        <w:fldChar w:fldCharType="end"/>
      </w:r>
      <w:r w:rsidRPr="00EC7D91">
        <w:rPr>
          <w:rFonts w:cs="Arial"/>
          <w:lang w:val="de-DE"/>
        </w:rPr>
        <w:t xml:space="preserve">: </w:t>
      </w:r>
      <w:r>
        <w:rPr>
          <w:rFonts w:cs="Arial"/>
          <w:lang w:val="de-DE"/>
        </w:rPr>
        <w:t>Mockup Geräteauswahl</w:t>
      </w:r>
      <w:bookmarkEnd w:id="81"/>
    </w:p>
    <w:p w14:paraId="3DC18CDA" w14:textId="77777777" w:rsidR="000A6AAE" w:rsidRDefault="000A6AAE" w:rsidP="00D34D6E"/>
    <w:p w14:paraId="129CDB7F" w14:textId="5BC5495A" w:rsidR="00766A39" w:rsidRDefault="00766A39" w:rsidP="00D34D6E"/>
    <w:p w14:paraId="3A9BDDEF" w14:textId="77777777" w:rsidR="00594069" w:rsidRPr="00EC7D91" w:rsidRDefault="00594069"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2" w:name="_Toc518260548"/>
            <w:bookmarkStart w:id="83" w:name="_Toc518321787"/>
            <w:r w:rsidRPr="00EC7D91">
              <w:t>AP: Architektur</w:t>
            </w:r>
            <w:bookmarkEnd w:id="82"/>
            <w:bookmarkEnd w:id="83"/>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4" w:name="_Toc518321788"/>
            <w:r>
              <w:t>Verantwortlicher: Salko Nuhanovic</w:t>
            </w:r>
            <w:bookmarkEnd w:id="84"/>
          </w:p>
          <w:p w14:paraId="0DEEC6EC" w14:textId="04311195" w:rsidR="000A6AAE" w:rsidRPr="00EC7D91" w:rsidRDefault="000A6AAE" w:rsidP="00140F0F">
            <w:pPr>
              <w:spacing w:line="360" w:lineRule="auto"/>
              <w:ind w:left="435"/>
              <w:jc w:val="both"/>
            </w:pPr>
          </w:p>
          <w:p w14:paraId="37ECC2A7" w14:textId="54438626" w:rsidR="00140F0F" w:rsidRPr="00594069" w:rsidRDefault="00140F0F" w:rsidP="00594069">
            <w:pPr>
              <w:spacing w:line="360" w:lineRule="auto"/>
              <w:ind w:left="435"/>
              <w:jc w:val="both"/>
              <w:rPr>
                <w:lang w:val="de-AT"/>
              </w:rPr>
            </w:pPr>
            <w:r w:rsidRPr="00594069">
              <w:rPr>
                <w:lang w:val="de-AT"/>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5" w:name="_Toc518304692"/>
      <w:bookmarkStart w:id="86" w:name="_Toc51832168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5</w:t>
      </w:r>
      <w:r w:rsidRPr="00EC7D91">
        <w:rPr>
          <w:rFonts w:cs="Arial"/>
          <w:lang w:val="de-DE"/>
        </w:rPr>
        <w:fldChar w:fldCharType="end"/>
      </w:r>
      <w:r w:rsidRPr="00EC7D91">
        <w:rPr>
          <w:rFonts w:cs="Arial"/>
          <w:lang w:val="de-DE"/>
        </w:rPr>
        <w:t>: Architektur</w:t>
      </w:r>
      <w:bookmarkEnd w:id="85"/>
      <w:bookmarkEnd w:id="86"/>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594069" w:rsidRDefault="00140F0F" w:rsidP="00594069">
            <w:pPr>
              <w:spacing w:line="360" w:lineRule="auto"/>
              <w:ind w:left="435"/>
              <w:jc w:val="both"/>
              <w:rPr>
                <w:lang w:val="de-AT"/>
              </w:rPr>
            </w:pPr>
            <w:r w:rsidRPr="00594069">
              <w:rPr>
                <w:lang w:val="de-AT"/>
              </w:rPr>
              <w:t>Die Architektur unseres Projekts setzt sich aus den folgenden Komponenten zusammen:</w:t>
            </w:r>
          </w:p>
          <w:p w14:paraId="3499BED2" w14:textId="77777777" w:rsidR="00140F0F" w:rsidRPr="00594069" w:rsidRDefault="00140F0F" w:rsidP="00536661">
            <w:pPr>
              <w:pStyle w:val="Listenabsatz"/>
              <w:numPr>
                <w:ilvl w:val="0"/>
                <w:numId w:val="20"/>
              </w:numPr>
              <w:spacing w:line="360" w:lineRule="auto"/>
              <w:jc w:val="both"/>
              <w:rPr>
                <w:lang w:val="de-AT"/>
              </w:rPr>
            </w:pPr>
            <w:r w:rsidRPr="00594069">
              <w:rPr>
                <w:lang w:val="de-AT"/>
              </w:rPr>
              <w:t>Alexa Skill</w:t>
            </w:r>
          </w:p>
          <w:p w14:paraId="093A4421" w14:textId="77777777" w:rsidR="00140F0F" w:rsidRPr="004225CF" w:rsidRDefault="00140F0F" w:rsidP="00536661">
            <w:pPr>
              <w:pStyle w:val="Listenabsatz"/>
              <w:numPr>
                <w:ilvl w:val="0"/>
                <w:numId w:val="20"/>
              </w:numPr>
              <w:spacing w:line="360" w:lineRule="auto"/>
              <w:jc w:val="both"/>
              <w:rPr>
                <w:lang w:val="en-US"/>
              </w:rPr>
            </w:pPr>
            <w:r w:rsidRPr="004225CF">
              <w:rPr>
                <w:lang w:val="en-US"/>
              </w:rPr>
              <w:t>Tivia C Launchpad (inkl. HTU 21D Click Modul)</w:t>
            </w:r>
          </w:p>
          <w:p w14:paraId="1B545532" w14:textId="77777777" w:rsidR="00140F0F" w:rsidRPr="004225CF" w:rsidRDefault="00140F0F" w:rsidP="00536661">
            <w:pPr>
              <w:pStyle w:val="Listenabsatz"/>
              <w:numPr>
                <w:ilvl w:val="0"/>
                <w:numId w:val="20"/>
              </w:numPr>
              <w:spacing w:line="360" w:lineRule="auto"/>
              <w:jc w:val="both"/>
              <w:rPr>
                <w:lang w:val="en-US"/>
              </w:rPr>
            </w:pPr>
            <w:r w:rsidRPr="004225CF">
              <w:rPr>
                <w:lang w:val="en-US"/>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594069">
            <w:pPr>
              <w:pStyle w:val="berschrift4"/>
            </w:pPr>
            <w:r w:rsidRPr="00EC7D91">
              <w:t>Backend</w:t>
            </w:r>
          </w:p>
          <w:p w14:paraId="1637128B" w14:textId="77777777" w:rsidR="00140F0F" w:rsidRPr="00594069" w:rsidRDefault="00140F0F" w:rsidP="00594069">
            <w:pPr>
              <w:spacing w:line="360" w:lineRule="auto"/>
              <w:ind w:left="435"/>
              <w:jc w:val="both"/>
              <w:rPr>
                <w:lang w:val="de-AT"/>
              </w:rPr>
            </w:pPr>
            <w:r w:rsidRPr="00594069">
              <w:rPr>
                <w:lang w:val="de-AT"/>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Datenbank:</w:t>
            </w:r>
          </w:p>
          <w:p w14:paraId="337C9C6D" w14:textId="04457FEB" w:rsidR="00140F0F" w:rsidRPr="00EC7D91" w:rsidRDefault="00140F0F" w:rsidP="00536661">
            <w:pPr>
              <w:pStyle w:val="FormatvorlageAufzhlungen2"/>
              <w:numPr>
                <w:ilvl w:val="1"/>
                <w:numId w:val="1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 xml:space="preserve">Applikation Server </w:t>
            </w:r>
          </w:p>
          <w:p w14:paraId="1697ED2F" w14:textId="579F831C" w:rsidR="00140F0F" w:rsidRPr="00EC7D91" w:rsidRDefault="00140F0F" w:rsidP="00536661">
            <w:pPr>
              <w:pStyle w:val="FormatvorlageAufzhlungen2"/>
              <w:numPr>
                <w:ilvl w:val="1"/>
                <w:numId w:val="1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Vergabe von IDs für Wetterstationen</w:t>
            </w:r>
          </w:p>
          <w:p w14:paraId="7BE098F6"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Annahme von Messwerten</w:t>
            </w:r>
          </w:p>
          <w:p w14:paraId="03747193"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Liste der registrierten Wetterstationen</w:t>
            </w:r>
          </w:p>
          <w:p w14:paraId="0F9BF69D" w14:textId="3D871D1B" w:rsidR="00140F0F" w:rsidRPr="00EC7D91" w:rsidRDefault="00140F0F" w:rsidP="00536661">
            <w:pPr>
              <w:pStyle w:val="FormatvorlageAufzhlungen2"/>
              <w:numPr>
                <w:ilvl w:val="2"/>
                <w:numId w:val="11"/>
              </w:numPr>
              <w:tabs>
                <w:tab w:val="left" w:pos="708"/>
              </w:tabs>
              <w:rPr>
                <w:lang w:val="de-DE"/>
              </w:rPr>
            </w:pPr>
            <w:r w:rsidRPr="00EC7D91">
              <w:rPr>
                <w:lang w:val="de-DE"/>
              </w:rPr>
              <w:t>Auskunft über aktuelle Messwerte</w:t>
            </w:r>
          </w:p>
          <w:p w14:paraId="6D508B65" w14:textId="77777777" w:rsidR="00140F0F" w:rsidRPr="00EC7D91" w:rsidRDefault="00140F0F" w:rsidP="00536661">
            <w:pPr>
              <w:pStyle w:val="FormatvorlageAufzhlungen2"/>
              <w:numPr>
                <w:ilvl w:val="1"/>
                <w:numId w:val="1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594069" w:rsidRDefault="00140F0F" w:rsidP="00594069">
            <w:pPr>
              <w:spacing w:line="360" w:lineRule="auto"/>
              <w:ind w:left="435"/>
              <w:jc w:val="both"/>
              <w:rPr>
                <w:lang w:val="de-AT"/>
              </w:rPr>
            </w:pPr>
          </w:p>
          <w:p w14:paraId="214F9FF1" w14:textId="1C5C3B9B" w:rsidR="00140F0F" w:rsidRPr="00594069" w:rsidRDefault="00140F0F" w:rsidP="00594069">
            <w:pPr>
              <w:spacing w:line="360" w:lineRule="auto"/>
              <w:ind w:left="435"/>
              <w:jc w:val="both"/>
              <w:rPr>
                <w:lang w:val="de-AT"/>
              </w:rPr>
            </w:pPr>
            <w:r w:rsidRPr="00594069">
              <w:rPr>
                <w:lang w:val="de-AT"/>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594069">
            <w:pPr>
              <w:pStyle w:val="berschrift4"/>
            </w:pPr>
            <w:r w:rsidRPr="00EC7D91">
              <w:t>Alexa Skill</w:t>
            </w:r>
          </w:p>
          <w:p w14:paraId="1376C5BC" w14:textId="77777777" w:rsidR="00EC7D91" w:rsidRPr="00594069" w:rsidRDefault="00EC7D91" w:rsidP="00594069">
            <w:pPr>
              <w:spacing w:line="360" w:lineRule="auto"/>
              <w:ind w:left="435"/>
              <w:jc w:val="both"/>
              <w:rPr>
                <w:lang w:val="de-AT"/>
              </w:rPr>
            </w:pPr>
            <w:r w:rsidRPr="00594069">
              <w:rPr>
                <w:lang w:val="de-AT"/>
              </w:rPr>
              <w:t xml:space="preserve">Der Alexa Skill besteht aus einem Interaction Model und aus einer Lambda Funktion welche auf AWS deployed sind. </w:t>
            </w:r>
          </w:p>
          <w:p w14:paraId="4E8C8813" w14:textId="77777777" w:rsidR="00EC7D91" w:rsidRPr="00594069" w:rsidRDefault="00EC7D91" w:rsidP="00594069">
            <w:pPr>
              <w:spacing w:line="360" w:lineRule="auto"/>
              <w:ind w:left="435"/>
              <w:jc w:val="both"/>
              <w:rPr>
                <w:lang w:val="de-AT"/>
              </w:rPr>
            </w:pPr>
          </w:p>
          <w:p w14:paraId="004D2563" w14:textId="77777777" w:rsidR="00EC7D91" w:rsidRPr="00594069" w:rsidRDefault="00EC7D91" w:rsidP="00594069">
            <w:pPr>
              <w:spacing w:line="360" w:lineRule="auto"/>
              <w:ind w:left="435"/>
              <w:jc w:val="both"/>
              <w:rPr>
                <w:lang w:val="de-AT"/>
              </w:rPr>
            </w:pPr>
            <w:r w:rsidRPr="00594069">
              <w:rPr>
                <w:lang w:val="de-AT"/>
              </w:rPr>
              <w:t xml:space="preserve">Das Interaction Model ist das Interface für den User welches auf bestimmte Schlagwörter hört und entsprechend Logik durchführt. </w:t>
            </w:r>
          </w:p>
          <w:p w14:paraId="2A9FEA55" w14:textId="77777777" w:rsidR="00EC7D91" w:rsidRPr="00594069" w:rsidRDefault="00EC7D91" w:rsidP="00594069">
            <w:pPr>
              <w:spacing w:line="360" w:lineRule="auto"/>
              <w:ind w:left="435"/>
              <w:jc w:val="both"/>
              <w:rPr>
                <w:lang w:val="de-AT"/>
              </w:rPr>
            </w:pPr>
          </w:p>
          <w:p w14:paraId="53ED8E87" w14:textId="67AEE7F1" w:rsidR="00EC7D91" w:rsidRPr="00594069" w:rsidRDefault="00EC7D91" w:rsidP="00594069">
            <w:pPr>
              <w:spacing w:line="360" w:lineRule="auto"/>
              <w:ind w:left="435"/>
              <w:jc w:val="both"/>
              <w:rPr>
                <w:lang w:val="de-AT"/>
              </w:rPr>
            </w:pPr>
            <w:r w:rsidRPr="00594069">
              <w:rPr>
                <w:lang w:val="de-AT"/>
              </w:rPr>
              <w:t xml:space="preserve">Lambda ist ein eine Plattform welche FaaS (Function as a Service) anbietet, somit kann einfach ein Code Snippet nach Lambda deployed werden und dann </w:t>
            </w:r>
            <w:r w:rsidR="00C631FC" w:rsidRPr="00594069">
              <w:rPr>
                <w:lang w:val="de-AT"/>
              </w:rPr>
              <w:t>remote</w:t>
            </w:r>
            <w:r w:rsidRPr="00594069">
              <w:rPr>
                <w:lang w:val="de-AT"/>
              </w:rPr>
              <w:t xml:space="preserve"> ausgeführt werden.</w:t>
            </w:r>
          </w:p>
          <w:p w14:paraId="1B28F362" w14:textId="77777777" w:rsidR="00EC7D91" w:rsidRPr="00594069" w:rsidRDefault="00EC7D91" w:rsidP="00594069">
            <w:pPr>
              <w:pStyle w:val="berschrift4"/>
            </w:pPr>
            <w:r w:rsidRPr="00594069">
              <w:t>µController</w:t>
            </w:r>
          </w:p>
          <w:p w14:paraId="0D0DC6A1" w14:textId="6F0C0CDA" w:rsidR="00EC7D91" w:rsidRPr="00594069" w:rsidRDefault="00EC7D91" w:rsidP="00594069">
            <w:pPr>
              <w:spacing w:line="360" w:lineRule="auto"/>
              <w:ind w:left="435"/>
              <w:jc w:val="both"/>
              <w:rPr>
                <w:lang w:val="de-AT"/>
              </w:rPr>
            </w:pPr>
            <w:r w:rsidRPr="00594069">
              <w:rPr>
                <w:lang w:val="de-AT"/>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594069">
            <w:pPr>
              <w:pStyle w:val="berschrift4"/>
            </w:pPr>
            <w:r w:rsidRPr="00EC7D91">
              <w:t>Zusammenspiel der einzelnen Komponenten</w:t>
            </w:r>
          </w:p>
          <w:p w14:paraId="069EDF0D" w14:textId="35F4DC75" w:rsidR="00EC7D91" w:rsidRPr="00594069" w:rsidRDefault="00EC7D91" w:rsidP="00594069">
            <w:pPr>
              <w:spacing w:line="360" w:lineRule="auto"/>
              <w:ind w:left="435"/>
              <w:jc w:val="both"/>
              <w:rPr>
                <w:lang w:val="de-AT"/>
              </w:rPr>
            </w:pPr>
            <w:r w:rsidRPr="00594069">
              <w:rPr>
                <w:lang w:val="de-AT"/>
              </w:rPr>
              <w:t xml:space="preserve">Grundlegend kann man sagen das alle Komponenten der Architektur via HTTP miteinander kommunizieren. </w:t>
            </w:r>
          </w:p>
          <w:p w14:paraId="0DBA3625" w14:textId="77777777" w:rsidR="00EC7D91" w:rsidRPr="00594069" w:rsidRDefault="00EC7D91" w:rsidP="00594069">
            <w:pPr>
              <w:spacing w:line="360" w:lineRule="auto"/>
              <w:ind w:left="435"/>
              <w:jc w:val="both"/>
              <w:rPr>
                <w:lang w:val="de-AT"/>
              </w:rPr>
            </w:pPr>
          </w:p>
          <w:p w14:paraId="17DFA8C0" w14:textId="77777777" w:rsidR="00EC7D91" w:rsidRPr="00594069" w:rsidRDefault="00EC7D91" w:rsidP="00594069">
            <w:pPr>
              <w:spacing w:line="360" w:lineRule="auto"/>
              <w:ind w:left="435"/>
              <w:jc w:val="both"/>
              <w:rPr>
                <w:lang w:val="de-AT"/>
              </w:rPr>
            </w:pPr>
            <w:r w:rsidRPr="00594069">
              <w:rPr>
                <w:lang w:val="de-AT"/>
              </w:rPr>
              <w:t>Damit eine Wetterstation (Tivia C Board) Messungen an die Backendapplikation senden kann, muss dieses zuerst registriert werden, dies passiert über das Web Dashboard.</w:t>
            </w:r>
          </w:p>
          <w:p w14:paraId="11F37335" w14:textId="77777777" w:rsidR="00EC7D91" w:rsidRPr="00594069" w:rsidRDefault="00EC7D91" w:rsidP="00594069">
            <w:pPr>
              <w:spacing w:line="360" w:lineRule="auto"/>
              <w:ind w:left="435"/>
              <w:jc w:val="both"/>
              <w:rPr>
                <w:lang w:val="de-AT"/>
              </w:rPr>
            </w:pPr>
            <w:r w:rsidRPr="00594069">
              <w:rPr>
                <w:lang w:val="de-AT"/>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594069" w:rsidRDefault="00EC7D91" w:rsidP="00536661">
            <w:pPr>
              <w:pStyle w:val="Listenabsatz"/>
              <w:numPr>
                <w:ilvl w:val="0"/>
                <w:numId w:val="19"/>
              </w:numPr>
              <w:spacing w:line="360" w:lineRule="auto"/>
              <w:jc w:val="both"/>
              <w:rPr>
                <w:lang w:val="de-AT"/>
              </w:rPr>
            </w:pPr>
            <w:r w:rsidRPr="00594069">
              <w:rPr>
                <w:lang w:val="de-AT"/>
              </w:rPr>
              <w:t>Dashboard</w:t>
            </w:r>
          </w:p>
          <w:p w14:paraId="4EFA8074" w14:textId="1FD579CD" w:rsidR="00EC7D91" w:rsidRPr="00594069" w:rsidRDefault="00EC7D91" w:rsidP="00536661">
            <w:pPr>
              <w:pStyle w:val="Listenabsatz"/>
              <w:numPr>
                <w:ilvl w:val="0"/>
                <w:numId w:val="19"/>
              </w:numPr>
              <w:spacing w:line="360" w:lineRule="auto"/>
              <w:jc w:val="both"/>
              <w:rPr>
                <w:lang w:val="de-AT"/>
              </w:rPr>
            </w:pPr>
            <w:r w:rsidRPr="00594069">
              <w:rPr>
                <w:lang w:val="de-AT"/>
              </w:rPr>
              <w:t xml:space="preserve">Alexa Skill </w:t>
            </w:r>
          </w:p>
          <w:p w14:paraId="7B1EC9FD" w14:textId="77777777" w:rsidR="00EC7D91" w:rsidRPr="00594069" w:rsidRDefault="00EC7D91" w:rsidP="00594069">
            <w:pPr>
              <w:spacing w:line="360" w:lineRule="auto"/>
              <w:ind w:left="435"/>
              <w:jc w:val="both"/>
              <w:rPr>
                <w:lang w:val="de-AT"/>
              </w:rPr>
            </w:pPr>
          </w:p>
          <w:p w14:paraId="5D45754A" w14:textId="7A2BE61E" w:rsidR="00EC7D91" w:rsidRPr="00594069" w:rsidRDefault="00EC7D91" w:rsidP="00594069">
            <w:pPr>
              <w:spacing w:line="360" w:lineRule="auto"/>
              <w:ind w:left="435"/>
              <w:jc w:val="both"/>
              <w:rPr>
                <w:lang w:val="de-AT"/>
              </w:rPr>
            </w:pPr>
            <w:r w:rsidRPr="00594069">
              <w:rPr>
                <w:lang w:val="de-AT"/>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t>Further Work</w:t>
            </w:r>
          </w:p>
          <w:p w14:paraId="50758015" w14:textId="7EC5B52F" w:rsidR="00EC7D91" w:rsidRPr="00594069" w:rsidRDefault="00EC7D91" w:rsidP="00594069">
            <w:pPr>
              <w:spacing w:line="360" w:lineRule="auto"/>
              <w:ind w:left="435"/>
              <w:jc w:val="both"/>
              <w:rPr>
                <w:lang w:val="de-AT"/>
              </w:rPr>
            </w:pPr>
            <w:r w:rsidRPr="00594069">
              <w:rPr>
                <w:lang w:val="de-AT"/>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594069" w:rsidRDefault="00EC7D91" w:rsidP="00594069">
            <w:pPr>
              <w:spacing w:line="360" w:lineRule="auto"/>
              <w:ind w:left="435"/>
              <w:jc w:val="both"/>
              <w:rPr>
                <w:lang w:val="de-AT"/>
              </w:rPr>
            </w:pPr>
          </w:p>
          <w:p w14:paraId="46BF8802" w14:textId="6123E3C1" w:rsidR="00EC7D91" w:rsidRPr="00594069" w:rsidRDefault="00EC7D91" w:rsidP="00594069">
            <w:pPr>
              <w:spacing w:line="360" w:lineRule="auto"/>
              <w:ind w:left="435"/>
              <w:jc w:val="both"/>
              <w:rPr>
                <w:lang w:val="de-AT"/>
              </w:rPr>
            </w:pPr>
            <w:r w:rsidRPr="00594069">
              <w:rPr>
                <w:lang w:val="de-AT"/>
              </w:rPr>
              <w:t>Dies könnte durchgeführt werden indem man einen MQTT Client in der Wetterstation einbaut, welche dann einfach Messungen in den Broker publis</w:t>
            </w:r>
            <w:r w:rsidR="00CB349D" w:rsidRPr="00594069">
              <w:rPr>
                <w:lang w:val="de-AT"/>
              </w:rPr>
              <w:t>h</w:t>
            </w:r>
            <w:r w:rsidRPr="00594069">
              <w:rPr>
                <w:lang w:val="de-AT"/>
              </w:rPr>
              <w:t>ed. Der Consumer auf der anderen Sei</w:t>
            </w:r>
            <w:r w:rsidR="00CB349D" w:rsidRPr="00594069">
              <w:rPr>
                <w:lang w:val="de-AT"/>
              </w:rPr>
              <w:t>te kann dann diese Daten auswert</w:t>
            </w:r>
            <w:r w:rsidRPr="00594069">
              <w:rPr>
                <w:lang w:val="de-AT"/>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594069" w:rsidRDefault="00EC7D91" w:rsidP="00594069">
            <w:pPr>
              <w:spacing w:line="360" w:lineRule="auto"/>
              <w:ind w:left="435"/>
              <w:jc w:val="both"/>
              <w:rPr>
                <w:lang w:val="de-AT"/>
              </w:rPr>
            </w:pPr>
            <w:r w:rsidRPr="00594069">
              <w:rPr>
                <w:lang w:val="de-AT"/>
              </w:rPr>
              <w:t>MQTT hat folgende Vorteile gegenüber HTTP:</w:t>
            </w:r>
          </w:p>
          <w:p w14:paraId="575AE282"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Schneller</w:t>
            </w:r>
          </w:p>
          <w:p w14:paraId="54B06C7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Mehr Durchsatz</w:t>
            </w:r>
          </w:p>
          <w:p w14:paraId="0F3D156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Energieverbrauch</w:t>
            </w:r>
          </w:p>
          <w:p w14:paraId="3569D40D"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7" w:name="_Toc518168776"/>
            <w:bookmarkStart w:id="88" w:name="_Ref518258788"/>
            <w:bookmarkStart w:id="89" w:name="_Toc518260549"/>
            <w:bookmarkStart w:id="90" w:name="_Toc518321789"/>
            <w:r w:rsidRPr="00EC7D91">
              <w:t>AP: Netzwerk</w:t>
            </w:r>
            <w:bookmarkEnd w:id="87"/>
            <w:bookmarkEnd w:id="88"/>
            <w:bookmarkEnd w:id="89"/>
            <w:bookmarkEnd w:id="90"/>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1" w:name="_Toc518321790"/>
            <w:r>
              <w:t>Verantwortlicher: Hannes Aurednik</w:t>
            </w:r>
            <w:bookmarkEnd w:id="91"/>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Die Analyse typischer Heimnetzwerke ergab, dass im heutigen Regelfall zumindest ein WLAN- Router im Netz existiert. Bei diesem handelt es sich zumeist um ein vom Internet Service Provider zur Verfügung gestelltes 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3A4C9E20" w:rsidR="00DB3683" w:rsidRDefault="00594069" w:rsidP="00231858">
            <w:pPr>
              <w:spacing w:line="360" w:lineRule="auto"/>
              <w:ind w:left="435"/>
              <w:jc w:val="both"/>
            </w:pPr>
            <w:r>
              <w:t>Abbildung 6</w:t>
            </w:r>
            <w:r w:rsidR="00DB3683">
              <w:t xml:space="preserve">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Pr="00594069" w:rsidRDefault="00F92968" w:rsidP="00231858">
            <w:pPr>
              <w:spacing w:line="360" w:lineRule="auto"/>
              <w:ind w:left="435"/>
              <w:jc w:val="both"/>
              <w:rPr>
                <w:lang w:val="de-AT"/>
              </w:rPr>
            </w:pPr>
            <w:r w:rsidRPr="00594069">
              <w:rPr>
                <w:lang w:val="de-AT"/>
              </w:rPr>
              <w:t>Die implementierte Lösung basiert auf TCP/IP und kommuniziert mittels einem vordefinierten JSON Format mit dem Server.</w:t>
            </w:r>
          </w:p>
          <w:p w14:paraId="1F15C935" w14:textId="2A2FF5C5" w:rsidR="00F92968" w:rsidRPr="00594069" w:rsidRDefault="00F92968" w:rsidP="00231858">
            <w:pPr>
              <w:spacing w:line="360" w:lineRule="auto"/>
              <w:ind w:left="435"/>
              <w:jc w:val="both"/>
              <w:rPr>
                <w:lang w:val="de-AT"/>
              </w:rPr>
            </w:pPr>
          </w:p>
          <w:p w14:paraId="0CF4450F" w14:textId="3CFFC699" w:rsidR="00F92968" w:rsidRPr="00594069" w:rsidRDefault="00F92968" w:rsidP="00231858">
            <w:pPr>
              <w:spacing w:line="360" w:lineRule="auto"/>
              <w:ind w:left="435"/>
              <w:jc w:val="both"/>
              <w:rPr>
                <w:lang w:val="de-AT"/>
              </w:rPr>
            </w:pPr>
            <w:r w:rsidRPr="00594069">
              <w:rPr>
                <w:lang w:val="de-AT"/>
              </w:rPr>
              <w:t>Als Basis für die Software dient das httpget Beispiel von TI-RTOS, welches in der Umsetzung adaptiert und um weitere Module ergänzt wurde.</w:t>
            </w:r>
          </w:p>
          <w:p w14:paraId="10E2CA7D" w14:textId="120E5F6A" w:rsidR="00DB3683" w:rsidRPr="00594069" w:rsidRDefault="00DB3683" w:rsidP="00231858">
            <w:pPr>
              <w:spacing w:line="360" w:lineRule="auto"/>
              <w:ind w:left="435"/>
              <w:jc w:val="both"/>
              <w:rPr>
                <w:lang w:val="de-AT"/>
              </w:rPr>
            </w:pPr>
          </w:p>
          <w:p w14:paraId="4C6F2413" w14:textId="58D0465F" w:rsidR="00F92968" w:rsidRPr="00594069" w:rsidRDefault="00F92968" w:rsidP="00231858">
            <w:pPr>
              <w:spacing w:line="360" w:lineRule="auto"/>
              <w:ind w:left="435"/>
              <w:jc w:val="both"/>
              <w:rPr>
                <w:lang w:val="de-AT"/>
              </w:rPr>
            </w:pPr>
            <w:r w:rsidRPr="00594069">
              <w:rPr>
                <w:lang w:val="de-AT"/>
              </w:rPr>
              <w:t>Der HTTP GET Request wird verwendet um nach dem initialen Programmstart das Device mittels MAC Adresse am Server anzumelden.</w:t>
            </w:r>
          </w:p>
          <w:p w14:paraId="49288F11" w14:textId="46DB3A9C" w:rsidR="00F92968" w:rsidRPr="00594069" w:rsidRDefault="00F92968" w:rsidP="00231858">
            <w:pPr>
              <w:spacing w:line="360" w:lineRule="auto"/>
              <w:ind w:left="435"/>
              <w:jc w:val="both"/>
              <w:rPr>
                <w:lang w:val="de-AT"/>
              </w:rPr>
            </w:pPr>
            <w:r w:rsidRPr="00594069">
              <w:rPr>
                <w:lang w:val="de-AT"/>
              </w:rPr>
              <w:t>Dazu wird nach erfolgreichem Erhalt einer IP-Adresse die MAC Adresse des Devices ausgelesen und mittels einer eigenen Funktion an die zu erfragende URL angefügt.</w:t>
            </w:r>
            <w:r w:rsidR="00B76653" w:rsidRPr="00594069">
              <w:rPr>
                <w:lang w:val="de-AT"/>
              </w:rPr>
              <w:t xml:space="preserve"> [</w:t>
            </w:r>
            <w:r w:rsidR="00A92995">
              <w:rPr>
                <w:lang w:val="de-AT"/>
              </w:rPr>
              <w:t>1</w:t>
            </w:r>
            <w:r w:rsidR="00B76653" w:rsidRPr="00594069">
              <w:rPr>
                <w:lang w:val="de-AT"/>
              </w:rPr>
              <w:t>]</w:t>
            </w:r>
          </w:p>
          <w:p w14:paraId="785C0A08" w14:textId="77777777" w:rsidR="00F92968" w:rsidRPr="00594069" w:rsidRDefault="00F92968" w:rsidP="00231858">
            <w:pPr>
              <w:spacing w:line="360" w:lineRule="auto"/>
              <w:ind w:left="435"/>
              <w:jc w:val="both"/>
              <w:rPr>
                <w:lang w:val="de-AT"/>
              </w:rPr>
            </w:pPr>
          </w:p>
          <w:p w14:paraId="38AF9070" w14:textId="3D34F0EC" w:rsidR="00DB3683" w:rsidRPr="00594069" w:rsidRDefault="00B76653" w:rsidP="00231858">
            <w:pPr>
              <w:spacing w:line="360" w:lineRule="auto"/>
              <w:ind w:left="435"/>
              <w:jc w:val="both"/>
              <w:rPr>
                <w:lang w:val="de-AT"/>
              </w:rPr>
            </w:pPr>
            <w:r w:rsidRPr="00594069">
              <w:rPr>
                <w:lang w:val="de-AT"/>
              </w:rPr>
              <w:t>Der Server beantwortet diesen GET mit einer Device-ID welche der Controller speichert und zur Identifikation in allen weiteren Nachrichten an den Server anführt.</w:t>
            </w:r>
          </w:p>
          <w:p w14:paraId="330B60AE" w14:textId="03EA8421" w:rsidR="00B76653" w:rsidRPr="00594069" w:rsidRDefault="00B76653" w:rsidP="00231858">
            <w:pPr>
              <w:spacing w:line="360" w:lineRule="auto"/>
              <w:ind w:left="435"/>
              <w:jc w:val="both"/>
              <w:rPr>
                <w:lang w:val="de-AT"/>
              </w:rPr>
            </w:pPr>
          </w:p>
          <w:p w14:paraId="271953C6" w14:textId="77777777" w:rsidR="00B76653" w:rsidRPr="00594069" w:rsidRDefault="00B76653" w:rsidP="00231858">
            <w:pPr>
              <w:spacing w:line="360" w:lineRule="auto"/>
              <w:ind w:left="435"/>
              <w:jc w:val="both"/>
              <w:rPr>
                <w:lang w:val="de-AT"/>
              </w:rPr>
            </w:pPr>
            <w:r w:rsidRPr="00594069">
              <w:rPr>
                <w:lang w:val="de-AT"/>
              </w:rPr>
              <w:t>Anschließend wechselt der Task in einen „Listening“-Modus in dem er auf Werte von den Sensorik Modulen wartet.</w:t>
            </w:r>
          </w:p>
          <w:p w14:paraId="56DB91AC" w14:textId="1822A0CA" w:rsidR="00B76653" w:rsidRPr="00594069" w:rsidRDefault="00B76653" w:rsidP="00231858">
            <w:pPr>
              <w:spacing w:line="360" w:lineRule="auto"/>
              <w:ind w:left="435"/>
              <w:jc w:val="both"/>
              <w:rPr>
                <w:lang w:val="de-AT"/>
              </w:rPr>
            </w:pPr>
            <w:r w:rsidRPr="00594069">
              <w:rPr>
                <w:lang w:val="de-AT"/>
              </w:rPr>
              <w:t>Wenn der http-Task über die Mailboxen die gewünschten Werte erhält werden diese in einen JSON String gepackt und als Payload mit einem http POST an den Server gesendet.</w:t>
            </w:r>
            <w:r w:rsidR="00A92995">
              <w:rPr>
                <w:lang w:val="de-AT"/>
              </w:rPr>
              <w:t xml:space="preserve"> [2]</w:t>
            </w:r>
          </w:p>
          <w:p w14:paraId="022221B5" w14:textId="497119E4" w:rsidR="00B76653" w:rsidRPr="00594069" w:rsidRDefault="00B76653" w:rsidP="00231858">
            <w:pPr>
              <w:spacing w:line="360" w:lineRule="auto"/>
              <w:ind w:left="435"/>
              <w:jc w:val="both"/>
              <w:rPr>
                <w:lang w:val="de-AT"/>
              </w:rPr>
            </w:pPr>
            <w:r w:rsidRPr="00594069">
              <w:rPr>
                <w:lang w:val="de-AT"/>
              </w:rPr>
              <w:t>Im Fall eines erfolglosen Requests bricht die Applikation ab, da davon ausgegangen werden muss, dass entweder der Server oder das Netzwerk von einer Störung betroffen sind.</w:t>
            </w:r>
          </w:p>
          <w:p w14:paraId="12FB1DB7" w14:textId="1ECC4212" w:rsidR="00B76653" w:rsidRPr="00594069" w:rsidRDefault="00B76653" w:rsidP="00231858">
            <w:pPr>
              <w:spacing w:line="360" w:lineRule="auto"/>
              <w:ind w:left="435"/>
              <w:jc w:val="both"/>
              <w:rPr>
                <w:lang w:val="de-AT"/>
              </w:rPr>
            </w:pPr>
            <w:r w:rsidRPr="00594069">
              <w:rPr>
                <w:lang w:val="de-AT"/>
              </w:rPr>
              <w:t>Auch wenn das Device nicht vorab am Server registriert wurde kommt es zu einem Fehler der das Programm abbricht. Dies wurde umgesetzt um sicherzustellen, dass nur berechtigte Devices Werte an einen Server senden können.</w:t>
            </w:r>
          </w:p>
          <w:p w14:paraId="1D0F6FD4" w14:textId="75014592" w:rsidR="00B76653" w:rsidRPr="00594069" w:rsidRDefault="00B76653" w:rsidP="00231858">
            <w:pPr>
              <w:spacing w:line="360" w:lineRule="auto"/>
              <w:ind w:left="435"/>
              <w:jc w:val="both"/>
              <w:rPr>
                <w:lang w:val="de-AT"/>
              </w:rPr>
            </w:pPr>
            <w:r w:rsidRPr="00594069">
              <w:rPr>
                <w:lang w:val="de-AT"/>
              </w:rPr>
              <w:t>Nach erfolgreichem POST wartet der Controller wieder auf aktuelle Temperatur- und Luftfeuchtigkeitswerte.</w:t>
            </w:r>
          </w:p>
          <w:p w14:paraId="4CD6DFCF" w14:textId="0A81800F" w:rsidR="00B76653" w:rsidRPr="00594069" w:rsidRDefault="00B76653" w:rsidP="00231858">
            <w:pPr>
              <w:spacing w:line="360" w:lineRule="auto"/>
              <w:ind w:left="435"/>
              <w:jc w:val="both"/>
              <w:rPr>
                <w:lang w:val="de-AT"/>
              </w:rPr>
            </w:pPr>
            <w:r w:rsidRPr="00594069">
              <w:rPr>
                <w:lang w:val="de-AT"/>
              </w:rPr>
              <w:t xml:space="preserve">Dieser Ablauf wird auch in Abbildung </w:t>
            </w:r>
            <w:r w:rsidR="00A92995">
              <w:rPr>
                <w:lang w:val="de-AT"/>
              </w:rPr>
              <w:t>7</w:t>
            </w:r>
            <w:r w:rsidRPr="00594069">
              <w:rPr>
                <w:lang w:val="de-AT"/>
              </w:rPr>
              <w:t xml:space="preserve">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Pr="00594069" w:rsidRDefault="00885D22" w:rsidP="00231858">
            <w:pPr>
              <w:spacing w:line="360" w:lineRule="auto"/>
              <w:ind w:left="435"/>
              <w:jc w:val="both"/>
              <w:rPr>
                <w:lang w:val="de-AT"/>
              </w:rPr>
            </w:pPr>
            <w:r w:rsidRPr="00594069">
              <w:rPr>
                <w:lang w:val="de-AT"/>
              </w:rP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Pr="00594069" w:rsidRDefault="00885D22" w:rsidP="00231858">
            <w:pPr>
              <w:spacing w:line="360" w:lineRule="auto"/>
              <w:ind w:left="435"/>
              <w:jc w:val="both"/>
              <w:rPr>
                <w:lang w:val="de-AT"/>
              </w:rPr>
            </w:pPr>
            <w:r w:rsidRPr="00594069">
              <w:rPr>
                <w:lang w:val="de-AT"/>
              </w:rPr>
              <w:t>Diese sind im Punkt Verwendete Tools dokumentiert.</w:t>
            </w:r>
          </w:p>
          <w:p w14:paraId="33223B0E" w14:textId="77777777" w:rsidR="00885D22" w:rsidRDefault="00885D22" w:rsidP="00231858">
            <w:pPr>
              <w:spacing w:line="360" w:lineRule="auto"/>
              <w:ind w:left="435"/>
              <w:jc w:val="both"/>
            </w:pP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B1B30" w:rsidRPr="00EC7D91" w14:paraId="39520EA1" w14:textId="77777777" w:rsidTr="0098562E">
        <w:tc>
          <w:tcPr>
            <w:tcW w:w="9571" w:type="dxa"/>
            <w:gridSpan w:val="2"/>
            <w:tcBorders>
              <w:top w:val="nil"/>
              <w:bottom w:val="single" w:sz="4" w:space="0" w:color="auto"/>
            </w:tcBorders>
            <w:shd w:val="clear" w:color="auto" w:fill="auto"/>
          </w:tcPr>
          <w:p w14:paraId="5DF5C9F8" w14:textId="0EB1526E" w:rsidR="005B1B30" w:rsidRPr="00EC7D91" w:rsidRDefault="005B1B30" w:rsidP="005B1B30">
            <w:pPr>
              <w:pStyle w:val="berschrift3"/>
            </w:pPr>
            <w:r>
              <w:t>Future Work</w:t>
            </w:r>
          </w:p>
        </w:tc>
      </w:tr>
      <w:tr w:rsidR="005B1B30" w:rsidRPr="00EC7D91" w14:paraId="3A9A4BE1" w14:textId="77777777" w:rsidTr="0098562E">
        <w:tc>
          <w:tcPr>
            <w:tcW w:w="1384" w:type="dxa"/>
            <w:tcBorders>
              <w:top w:val="single" w:sz="4" w:space="0" w:color="auto"/>
            </w:tcBorders>
            <w:shd w:val="clear" w:color="auto" w:fill="auto"/>
          </w:tcPr>
          <w:p w14:paraId="1C0800AB" w14:textId="77777777" w:rsidR="005B1B30" w:rsidRPr="00EC7D91" w:rsidRDefault="005B1B30" w:rsidP="0098562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A0E7337" w14:textId="77777777" w:rsidR="005B1B30" w:rsidRPr="00EC7D91" w:rsidRDefault="005B1B30" w:rsidP="0098562E">
            <w:pPr>
              <w:spacing w:line="360" w:lineRule="auto"/>
              <w:ind w:left="435"/>
              <w:jc w:val="both"/>
              <w:rPr>
                <w:bCs/>
                <w:color w:val="000000"/>
              </w:rPr>
            </w:pPr>
          </w:p>
          <w:p w14:paraId="45FD5929" w14:textId="77777777" w:rsidR="005B1B30" w:rsidRPr="00594069" w:rsidRDefault="005B1B30" w:rsidP="005B1B30">
            <w:pPr>
              <w:spacing w:line="360" w:lineRule="auto"/>
              <w:ind w:left="435"/>
              <w:jc w:val="both"/>
              <w:rPr>
                <w:lang w:val="de-AT"/>
              </w:rPr>
            </w:pPr>
            <w:r w:rsidRPr="00594069">
              <w:rPr>
                <w:lang w:val="de-AT"/>
              </w:rPr>
              <w:t>In zukünftigen Projekten kann versucht werden die Mikrocontroller mit Hilfe eines WLAN-Moduls auch drahtlos zu verbinden und so mehr Flexibilität für den Benutzer zu bieten.</w:t>
            </w:r>
          </w:p>
          <w:p w14:paraId="4086B766" w14:textId="23525A08" w:rsidR="005B1B30" w:rsidRPr="00594069" w:rsidRDefault="005B1B30" w:rsidP="005B1B30">
            <w:pPr>
              <w:spacing w:line="360" w:lineRule="auto"/>
              <w:ind w:left="435"/>
              <w:jc w:val="both"/>
              <w:rPr>
                <w:lang w:val="de-AT"/>
              </w:rPr>
            </w:pPr>
            <w:r w:rsidRPr="00594069">
              <w:rPr>
                <w:lang w:val="de-AT"/>
              </w:rPr>
              <w:t>Im Projekt wurde dieser Schritt diskutiert aber aufgrund von Ressourcenmangel nicht weiterverfolgt</w:t>
            </w:r>
          </w:p>
          <w:p w14:paraId="2DCC8052" w14:textId="77777777" w:rsidR="005B1B30" w:rsidRDefault="005B1B30" w:rsidP="005B1B30">
            <w:pPr>
              <w:spacing w:line="360" w:lineRule="auto"/>
              <w:ind w:left="435"/>
              <w:jc w:val="both"/>
              <w:rPr>
                <w:bCs/>
                <w:color w:val="000000"/>
                <w:sz w:val="20"/>
                <w:szCs w:val="20"/>
              </w:rPr>
            </w:pPr>
          </w:p>
          <w:p w14:paraId="3075D47E" w14:textId="29FA4AFF" w:rsidR="005B1B30" w:rsidRDefault="005B1B30" w:rsidP="005B1B30">
            <w:pPr>
              <w:spacing w:line="360" w:lineRule="auto"/>
              <w:ind w:left="435"/>
              <w:jc w:val="both"/>
              <w:rPr>
                <w:lang w:val="de-AT"/>
              </w:rPr>
            </w:pPr>
            <w:r w:rsidRPr="005B1B30">
              <w:rPr>
                <w:lang w:val="de-AT"/>
              </w:rPr>
              <w:t>Ein weiterer Punkt für zukünftige Arbeit wäre das Erstellen des JSON Strings mittels der, für embedded Devices</w:t>
            </w:r>
            <w:r>
              <w:rPr>
                <w:lang w:val="de-AT"/>
              </w:rPr>
              <w:t xml:space="preserve"> entwickelten Library JSMN. Dabei handelt sich um einen leichtgewichtigen JSON Parser der einfach in Embedded Projekte integriert werden kann.</w:t>
            </w:r>
          </w:p>
          <w:p w14:paraId="021BF45A" w14:textId="44E8B1CB" w:rsidR="005B1B30" w:rsidRPr="005B1B30" w:rsidRDefault="005B1B30" w:rsidP="005B1B30">
            <w:pPr>
              <w:spacing w:line="360" w:lineRule="auto"/>
              <w:ind w:left="435"/>
              <w:jc w:val="both"/>
              <w:rPr>
                <w:lang w:val="de-AT"/>
              </w:rPr>
            </w:pPr>
            <w:r>
              <w:rPr>
                <w:lang w:val="de-AT"/>
              </w:rPr>
              <w:t>Dieser wurde bereits in das Projekt importiert konnte aus Zeitmangel aber nicht mehr voll integriert werden.</w:t>
            </w:r>
            <w:bookmarkStart w:id="92" w:name="_GoBack"/>
            <w:bookmarkEnd w:id="92"/>
          </w:p>
          <w:p w14:paraId="497F7AE4" w14:textId="7AA89555" w:rsidR="005B1B30" w:rsidRPr="00EC7D91" w:rsidRDefault="005B1B30" w:rsidP="005B1B30">
            <w:pPr>
              <w:spacing w:line="360" w:lineRule="auto"/>
              <w:ind w:left="435"/>
              <w:jc w:val="both"/>
              <w:rPr>
                <w:bCs/>
                <w:color w:val="000000"/>
                <w:sz w:val="20"/>
                <w:szCs w:val="20"/>
              </w:rPr>
            </w:pPr>
          </w:p>
        </w:tc>
      </w:tr>
    </w:tbl>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3" w:name="_Toc518304694"/>
      <w:bookmarkStart w:id="94" w:name="_Toc51832168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6</w:t>
      </w:r>
      <w:r w:rsidRPr="00EC7D91">
        <w:rPr>
          <w:rFonts w:cs="Arial"/>
          <w:lang w:val="de-DE"/>
        </w:rPr>
        <w:fldChar w:fldCharType="end"/>
      </w:r>
      <w:r w:rsidRPr="00EC7D91">
        <w:rPr>
          <w:rFonts w:cs="Arial"/>
          <w:lang w:val="de-DE"/>
        </w:rPr>
        <w:t>: Netzwerktopologie Betriebszenario</w:t>
      </w:r>
      <w:bookmarkEnd w:id="93"/>
      <w:bookmarkEnd w:id="94"/>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5" w:name="_Toc518304695"/>
      <w:bookmarkStart w:id="96" w:name="_Toc51832168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7</w:t>
      </w:r>
      <w:r w:rsidRPr="00EC7D91">
        <w:rPr>
          <w:rFonts w:cs="Arial"/>
          <w:lang w:val="de-DE"/>
        </w:rPr>
        <w:fldChar w:fldCharType="end"/>
      </w:r>
      <w:r w:rsidRPr="00EC7D91">
        <w:rPr>
          <w:rFonts w:cs="Arial"/>
          <w:lang w:val="de-DE"/>
        </w:rPr>
        <w:t>: Ablaufdiagramm http Task</w:t>
      </w:r>
      <w:bookmarkEnd w:id="95"/>
      <w:bookmarkEnd w:id="96"/>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7" w:name="_Toc518168777"/>
            <w:bookmarkStart w:id="98" w:name="_Toc518260550"/>
            <w:bookmarkStart w:id="99" w:name="_Toc518321791"/>
            <w:r w:rsidRPr="00EC7D91">
              <w:t>Verwendete Tools</w:t>
            </w:r>
            <w:bookmarkEnd w:id="97"/>
            <w:bookmarkEnd w:id="98"/>
            <w:bookmarkEnd w:id="99"/>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594069" w:rsidRDefault="00BD7A43" w:rsidP="000A6AAE">
            <w:pPr>
              <w:spacing w:line="360" w:lineRule="auto"/>
              <w:ind w:left="435"/>
              <w:jc w:val="both"/>
              <w:rPr>
                <w:lang w:val="de-AT"/>
              </w:rPr>
            </w:pPr>
            <w:r w:rsidRPr="00594069">
              <w:rPr>
                <w:lang w:val="de-AT"/>
              </w:rPr>
              <w:t>Für das Arbeitspaket wurden folgende Tools verwendet:</w:t>
            </w:r>
          </w:p>
          <w:p w14:paraId="04B73C67" w14:textId="3ED6F264" w:rsidR="00BD7A43" w:rsidRPr="00594069" w:rsidRDefault="00BD7A43" w:rsidP="00594069">
            <w:pPr>
              <w:spacing w:line="360" w:lineRule="auto"/>
              <w:ind w:left="435"/>
              <w:jc w:val="both"/>
              <w:rPr>
                <w:lang w:val="de-AT"/>
              </w:rPr>
            </w:pPr>
            <w:r w:rsidRPr="00594069">
              <w:rPr>
                <w:lang w:val="de-AT"/>
              </w:rPr>
              <w:t>https://webhook.site (a)</w:t>
            </w:r>
          </w:p>
          <w:p w14:paraId="0494FF3B" w14:textId="77777777" w:rsidR="00BD7A43" w:rsidRPr="00594069" w:rsidRDefault="00BD7A43" w:rsidP="00594069">
            <w:pPr>
              <w:spacing w:line="360" w:lineRule="auto"/>
              <w:ind w:left="435"/>
              <w:jc w:val="both"/>
              <w:rPr>
                <w:lang w:val="de-AT"/>
              </w:rPr>
            </w:pPr>
            <w:r w:rsidRPr="00594069">
              <w:rPr>
                <w:lang w:val="de-AT"/>
              </w:rPr>
              <w:t>Frei verfügbare Seite zum Testen von Webhooks und HTTP Requests</w:t>
            </w:r>
          </w:p>
          <w:p w14:paraId="63103CAB" w14:textId="77777777" w:rsidR="00BD7A43" w:rsidRPr="00594069" w:rsidRDefault="00BD7A43" w:rsidP="00594069">
            <w:pPr>
              <w:spacing w:line="360" w:lineRule="auto"/>
              <w:ind w:left="435"/>
              <w:jc w:val="both"/>
              <w:rPr>
                <w:lang w:val="de-AT"/>
              </w:rPr>
            </w:pPr>
            <w:r w:rsidRPr="00594069">
              <w:rPr>
                <w:lang w:val="de-AT"/>
              </w:rPr>
              <w:t>Erstellt eine eindeutige URL gegen die man seine Implementierung teste kann und welche einem die empfangenen Request inkl. Daten anzeigt.</w:t>
            </w:r>
          </w:p>
          <w:p w14:paraId="00F45BD8" w14:textId="77777777" w:rsidR="00BD7A43" w:rsidRPr="00594069" w:rsidRDefault="00BD7A43" w:rsidP="00594069">
            <w:pPr>
              <w:spacing w:line="360" w:lineRule="auto"/>
              <w:ind w:left="435"/>
              <w:jc w:val="both"/>
              <w:rPr>
                <w:lang w:val="de-AT"/>
              </w:rPr>
            </w:pPr>
            <w:r w:rsidRPr="00594069">
              <w:rPr>
                <w:lang w:val="de-AT"/>
              </w:rPr>
              <w:t>Im Projekt verwendet um die HTTP POST und GET Funktionalität zu testen ohne, dass das eigentliche Service laufen muss.</w:t>
            </w:r>
          </w:p>
          <w:p w14:paraId="39741A47" w14:textId="77777777" w:rsidR="00BD7A43" w:rsidRPr="00594069" w:rsidRDefault="00BD7A43" w:rsidP="00594069">
            <w:pPr>
              <w:spacing w:line="360" w:lineRule="auto"/>
              <w:ind w:left="435"/>
              <w:jc w:val="both"/>
              <w:rPr>
                <w:lang w:val="de-AT"/>
              </w:rPr>
            </w:pPr>
            <w:r w:rsidRPr="00594069">
              <w:rPr>
                <w:lang w:val="de-AT"/>
              </w:rPr>
              <w:t>Zusätzlich erlaubt die Verwendung des Services eine genauere Inspektion der von der selbst implementierten Methoden versendeten Requests.</w:t>
            </w:r>
          </w:p>
          <w:p w14:paraId="3620E119" w14:textId="77777777" w:rsidR="00BD7A43" w:rsidRPr="00594069" w:rsidRDefault="00BD7A43" w:rsidP="00594069">
            <w:pPr>
              <w:spacing w:line="360" w:lineRule="auto"/>
              <w:ind w:left="435"/>
              <w:jc w:val="both"/>
              <w:rPr>
                <w:lang w:val="de-AT"/>
              </w:rPr>
            </w:pPr>
          </w:p>
          <w:p w14:paraId="26685014" w14:textId="77777777" w:rsidR="00BD7A43" w:rsidRPr="00594069" w:rsidRDefault="005B1B30" w:rsidP="00594069">
            <w:pPr>
              <w:spacing w:line="360" w:lineRule="auto"/>
              <w:ind w:left="435"/>
              <w:jc w:val="both"/>
              <w:rPr>
                <w:lang w:val="de-AT"/>
              </w:rPr>
            </w:pPr>
            <w:hyperlink r:id="rId24" w:history="1">
              <w:r w:rsidR="00BD7A43" w:rsidRPr="00594069">
                <w:rPr>
                  <w:lang w:val="de-AT"/>
                </w:rPr>
                <w:t>https://apitester.com/</w:t>
              </w:r>
            </w:hyperlink>
            <w:r w:rsidR="00BD7A43" w:rsidRPr="00594069">
              <w:rPr>
                <w:lang w:val="de-AT"/>
              </w:rPr>
              <w:t xml:space="preserve"> (b)</w:t>
            </w:r>
          </w:p>
          <w:p w14:paraId="0AD4DA7F" w14:textId="77777777" w:rsidR="00BD7A43" w:rsidRPr="00594069" w:rsidRDefault="00BD7A43" w:rsidP="00594069">
            <w:pPr>
              <w:spacing w:line="360" w:lineRule="auto"/>
              <w:ind w:left="435"/>
              <w:jc w:val="both"/>
              <w:rPr>
                <w:lang w:val="de-AT"/>
              </w:rPr>
            </w:pPr>
            <w:r w:rsidRPr="00594069">
              <w:rPr>
                <w:lang w:val="de-AT"/>
              </w:rPr>
              <w:t>Frei verfügbares Tool zum Erstellen und Versenden verschiedener HTTP Requests. Erlaubt somit das Testen bestehender Endpunkte.</w:t>
            </w:r>
          </w:p>
          <w:p w14:paraId="22CEFBB3" w14:textId="77777777" w:rsidR="00BD7A43" w:rsidRPr="00594069" w:rsidRDefault="00BD7A43" w:rsidP="00594069">
            <w:pPr>
              <w:spacing w:line="360" w:lineRule="auto"/>
              <w:ind w:left="435"/>
              <w:jc w:val="both"/>
              <w:rPr>
                <w:lang w:val="de-AT"/>
              </w:rPr>
            </w:pPr>
            <w:r w:rsidRPr="00594069">
              <w:rPr>
                <w:lang w:val="de-AT"/>
              </w:rPr>
              <w:t>Im Projekt verwendet um die Erreichbarkeit und Funktion des eigenen Servers zu testen.</w:t>
            </w:r>
          </w:p>
          <w:p w14:paraId="799AD964" w14:textId="77777777" w:rsidR="00BD7A43" w:rsidRPr="00594069" w:rsidRDefault="00BD7A43" w:rsidP="00594069">
            <w:pPr>
              <w:spacing w:line="360" w:lineRule="auto"/>
              <w:ind w:left="435"/>
              <w:jc w:val="both"/>
              <w:rPr>
                <w:lang w:val="de-AT"/>
              </w:rPr>
            </w:pPr>
          </w:p>
          <w:p w14:paraId="4492C997" w14:textId="77777777" w:rsidR="00BD7A43" w:rsidRPr="00594069" w:rsidRDefault="00BD7A43" w:rsidP="00594069">
            <w:pPr>
              <w:spacing w:line="360" w:lineRule="auto"/>
              <w:ind w:left="435"/>
              <w:jc w:val="both"/>
              <w:rPr>
                <w:lang w:val="de-AT"/>
              </w:rPr>
            </w:pPr>
            <w:r w:rsidRPr="00594069">
              <w:rPr>
                <w:lang w:val="de-AT"/>
              </w:rPr>
              <w:t>Code Composer Studio (c)</w:t>
            </w:r>
          </w:p>
          <w:p w14:paraId="4E4C6DDC" w14:textId="77777777" w:rsidR="00BD7A43" w:rsidRPr="00594069" w:rsidRDefault="00BD7A43" w:rsidP="00594069">
            <w:pPr>
              <w:spacing w:line="360" w:lineRule="auto"/>
              <w:ind w:left="435"/>
              <w:jc w:val="both"/>
              <w:rPr>
                <w:lang w:val="de-AT"/>
              </w:rPr>
            </w:pPr>
            <w:r w:rsidRPr="00594069">
              <w:rPr>
                <w:lang w:val="de-AT"/>
              </w:rPr>
              <w:t>Version: 7.2.0.00013</w:t>
            </w:r>
          </w:p>
          <w:p w14:paraId="651F801D" w14:textId="77777777" w:rsidR="00BD7A43" w:rsidRPr="00594069" w:rsidRDefault="00BD7A43" w:rsidP="00594069">
            <w:pPr>
              <w:spacing w:line="360" w:lineRule="auto"/>
              <w:ind w:left="435"/>
              <w:jc w:val="both"/>
              <w:rPr>
                <w:lang w:val="de-AT"/>
              </w:rPr>
            </w:pPr>
            <w:r w:rsidRPr="00594069">
              <w:rPr>
                <w:lang w:val="de-AT"/>
              </w:rPr>
              <w:t>IDE von Texas Instruments für die Entwicklung von Embedded Projekten</w:t>
            </w:r>
          </w:p>
          <w:p w14:paraId="0482C7A8" w14:textId="77777777" w:rsidR="00BD7A43" w:rsidRPr="00594069" w:rsidRDefault="00BD7A43" w:rsidP="00594069">
            <w:pPr>
              <w:spacing w:line="360" w:lineRule="auto"/>
              <w:ind w:left="435"/>
              <w:jc w:val="both"/>
              <w:rPr>
                <w:lang w:val="de-AT"/>
              </w:rPr>
            </w:pPr>
            <w:r w:rsidRPr="00594069">
              <w:rPr>
                <w:lang w:val="de-AT"/>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436"/>
        <w:gridCol w:w="8086"/>
        <w:gridCol w:w="116"/>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100" w:name="_Toc518260551"/>
            <w:bookmarkStart w:id="101" w:name="_Toc518321792"/>
            <w:r w:rsidRPr="00EC7D91">
              <w:t>AP: Sensorik</w:t>
            </w:r>
            <w:bookmarkEnd w:id="100"/>
            <w:bookmarkEnd w:id="101"/>
          </w:p>
        </w:tc>
      </w:tr>
      <w:tr w:rsidR="000A6AAE" w:rsidRPr="00EC7D91" w14:paraId="618541DE" w14:textId="77777777" w:rsidTr="00594069">
        <w:tc>
          <w:tcPr>
            <w:tcW w:w="1276" w:type="dxa"/>
            <w:tcBorders>
              <w:top w:val="single" w:sz="4" w:space="0" w:color="auto"/>
            </w:tcBorders>
            <w:shd w:val="clear" w:color="auto" w:fill="auto"/>
          </w:tcPr>
          <w:p w14:paraId="60B40225" w14:textId="77777777" w:rsidR="000A6AAE" w:rsidRPr="00EC7D91" w:rsidRDefault="000A6AAE" w:rsidP="00ED2B93"/>
        </w:tc>
        <w:tc>
          <w:tcPr>
            <w:tcW w:w="8362"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2" w:name="_Toc518321793"/>
            <w:r>
              <w:t>Verantwortlicher: Eva Gergely</w:t>
            </w:r>
            <w:bookmarkEnd w:id="102"/>
          </w:p>
          <w:p w14:paraId="74C31FF4" w14:textId="77777777" w:rsidR="000A6AAE" w:rsidRPr="00594069" w:rsidRDefault="000A6AAE" w:rsidP="00980B1E">
            <w:pPr>
              <w:spacing w:line="360" w:lineRule="auto"/>
              <w:ind w:left="435"/>
              <w:jc w:val="both"/>
              <w:rPr>
                <w:lang w:val="de-AT"/>
              </w:rPr>
            </w:pPr>
          </w:p>
          <w:p w14:paraId="6CA297E0" w14:textId="77777777" w:rsidR="0058354A" w:rsidRPr="00594069" w:rsidRDefault="0058354A" w:rsidP="00594069">
            <w:pPr>
              <w:spacing w:line="360" w:lineRule="auto"/>
              <w:ind w:left="435"/>
              <w:jc w:val="both"/>
              <w:rPr>
                <w:lang w:val="de-AT"/>
              </w:rPr>
            </w:pPr>
            <w:r w:rsidRPr="00594069">
              <w:rPr>
                <w:lang w:val="de-AT"/>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594069" w:rsidRDefault="0058354A" w:rsidP="00594069">
            <w:pPr>
              <w:spacing w:line="360" w:lineRule="auto"/>
              <w:ind w:left="435"/>
              <w:jc w:val="both"/>
              <w:rPr>
                <w:lang w:val="de-AT"/>
              </w:rPr>
            </w:pPr>
          </w:p>
          <w:p w14:paraId="7B137657" w14:textId="77777777" w:rsidR="0058354A" w:rsidRPr="00594069" w:rsidRDefault="0058354A" w:rsidP="00594069">
            <w:pPr>
              <w:spacing w:line="360" w:lineRule="auto"/>
              <w:ind w:left="435"/>
              <w:jc w:val="both"/>
              <w:rPr>
                <w:lang w:val="de-AT"/>
              </w:rPr>
            </w:pPr>
            <w:r w:rsidRPr="00594069">
              <w:rPr>
                <w:lang w:val="de-AT"/>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594069" w:rsidRDefault="0058354A" w:rsidP="00594069">
            <w:pPr>
              <w:spacing w:line="360" w:lineRule="auto"/>
              <w:ind w:left="435"/>
              <w:jc w:val="both"/>
              <w:rPr>
                <w:lang w:val="de-AT"/>
              </w:rPr>
            </w:pPr>
          </w:p>
          <w:p w14:paraId="2DD3EAD4" w14:textId="77777777" w:rsidR="0058354A" w:rsidRPr="00594069" w:rsidRDefault="0058354A" w:rsidP="00594069">
            <w:pPr>
              <w:spacing w:line="360" w:lineRule="auto"/>
              <w:ind w:left="435"/>
              <w:jc w:val="both"/>
              <w:rPr>
                <w:lang w:val="de-AT"/>
              </w:rPr>
            </w:pPr>
            <w:r w:rsidRPr="00594069">
              <w:rPr>
                <w:lang w:val="de-AT"/>
              </w:rPr>
              <w:t>Mögliche Anwendungsbereiche sind unter anderem in der Automobilindustrie, im medizinischen Bereich, bei Luftbefeuchter und in der Wetterbeobachtung.</w:t>
            </w:r>
          </w:p>
          <w:p w14:paraId="46519522" w14:textId="77777777" w:rsidR="0058354A" w:rsidRPr="00594069" w:rsidRDefault="0058354A" w:rsidP="00594069">
            <w:pPr>
              <w:spacing w:line="360" w:lineRule="auto"/>
              <w:ind w:left="435"/>
              <w:jc w:val="both"/>
              <w:rPr>
                <w:lang w:val="de-AT"/>
              </w:rPr>
            </w:pPr>
          </w:p>
          <w:p w14:paraId="69D331D0" w14:textId="77777777" w:rsidR="0049619A" w:rsidRPr="00594069" w:rsidRDefault="0058354A" w:rsidP="00594069">
            <w:pPr>
              <w:spacing w:line="360" w:lineRule="auto"/>
              <w:ind w:left="435"/>
              <w:jc w:val="both"/>
              <w:rPr>
                <w:lang w:val="de-AT"/>
              </w:rPr>
            </w:pPr>
            <w:r w:rsidRPr="00594069">
              <w:rPr>
                <w:lang w:val="de-AT"/>
              </w:rPr>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594069" w:rsidRDefault="0049619A" w:rsidP="00594069">
            <w:pPr>
              <w:spacing w:line="360" w:lineRule="auto"/>
              <w:ind w:left="435"/>
              <w:jc w:val="both"/>
              <w:rPr>
                <w:lang w:val="de-AT"/>
              </w:rPr>
            </w:pPr>
          </w:p>
          <w:p w14:paraId="1EEC1263" w14:textId="77777777" w:rsidR="0058354A" w:rsidRPr="00594069" w:rsidRDefault="0058354A" w:rsidP="00594069">
            <w:pPr>
              <w:spacing w:line="360" w:lineRule="auto"/>
              <w:ind w:left="435"/>
              <w:jc w:val="both"/>
              <w:rPr>
                <w:lang w:val="de-AT"/>
              </w:rPr>
            </w:pPr>
            <w:r w:rsidRPr="00594069">
              <w:rPr>
                <w:lang w:val="de-AT"/>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594069" w:rsidRDefault="0058354A" w:rsidP="00594069">
            <w:pPr>
              <w:spacing w:line="360" w:lineRule="auto"/>
              <w:ind w:left="435"/>
              <w:jc w:val="both"/>
              <w:rPr>
                <w:lang w:val="de-AT"/>
              </w:rPr>
            </w:pPr>
            <w:r w:rsidRPr="00594069">
              <w:rPr>
                <w:lang w:val="de-AT"/>
              </w:rPr>
              <w:t xml:space="preserve"> </w:t>
            </w:r>
          </w:p>
          <w:p w14:paraId="60B3F297" w14:textId="77777777" w:rsidR="0058354A" w:rsidRPr="00594069" w:rsidRDefault="0058354A" w:rsidP="00594069">
            <w:pPr>
              <w:spacing w:line="360" w:lineRule="auto"/>
              <w:ind w:left="435"/>
              <w:jc w:val="both"/>
              <w:rPr>
                <w:lang w:val="de-AT"/>
              </w:rPr>
            </w:pPr>
            <w:r w:rsidRPr="00594069">
              <w:rPr>
                <w:lang w:val="de-AT"/>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594069" w:rsidRDefault="0058354A" w:rsidP="00594069">
            <w:pPr>
              <w:spacing w:line="360" w:lineRule="auto"/>
              <w:ind w:left="435"/>
              <w:jc w:val="both"/>
              <w:rPr>
                <w:lang w:val="de-AT"/>
              </w:rPr>
            </w:pPr>
            <w:r w:rsidRPr="00594069">
              <w:rPr>
                <w:lang w:val="de-AT"/>
              </w:rPr>
              <w:t xml:space="preserve"> </w:t>
            </w:r>
          </w:p>
          <w:p w14:paraId="3D45054D" w14:textId="3E54C5A7" w:rsidR="0058354A" w:rsidRPr="00594069" w:rsidRDefault="0052171E" w:rsidP="00594069">
            <w:pPr>
              <w:spacing w:line="360" w:lineRule="auto"/>
              <w:ind w:left="435"/>
              <w:jc w:val="both"/>
              <w:rPr>
                <w:lang w:val="de-AT"/>
              </w:rPr>
            </w:pPr>
            <w:r w:rsidRPr="00594069">
              <w:rPr>
                <w:lang w:val="de-AT"/>
              </w:rPr>
              <w:t>Der</w:t>
            </w:r>
            <w:r w:rsidR="0058354A" w:rsidRPr="00594069">
              <w:rPr>
                <w:lang w:val="de-AT"/>
              </w:rPr>
              <w:t xml:space="preserve"> HTU21D Sensor benötigt eine Betriebsspannung zwischen 1,5V und 3,6V. Nach Inbetriebnahme braucht </w:t>
            </w:r>
            <w:r w:rsidRPr="00594069">
              <w:rPr>
                <w:lang w:val="de-AT"/>
              </w:rPr>
              <w:t>e</w:t>
            </w:r>
            <w:r w:rsidR="0058354A" w:rsidRPr="00594069">
              <w:rPr>
                <w:lang w:val="de-AT"/>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3" w:name="_Toc518260552"/>
            <w:bookmarkStart w:id="104" w:name="_Toc518321794"/>
            <w:r w:rsidRPr="00EC7D91">
              <w:t>Verwendete Tools</w:t>
            </w:r>
            <w:bookmarkEnd w:id="103"/>
            <w:bookmarkEnd w:id="104"/>
          </w:p>
        </w:tc>
      </w:tr>
      <w:tr w:rsidR="0058354A" w:rsidRPr="00EC7D91" w14:paraId="7420F537" w14:textId="77777777" w:rsidTr="00594069">
        <w:trPr>
          <w:gridAfter w:val="1"/>
          <w:wAfter w:w="141" w:type="dxa"/>
        </w:trPr>
        <w:tc>
          <w:tcPr>
            <w:tcW w:w="9497"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594069">
        <w:trPr>
          <w:gridAfter w:val="1"/>
          <w:wAfter w:w="141" w:type="dxa"/>
        </w:trPr>
        <w:tc>
          <w:tcPr>
            <w:tcW w:w="9497"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5" w:name="_Toc518260553"/>
            <w:bookmarkStart w:id="106" w:name="_Toc518321795"/>
            <w:r w:rsidRPr="00EC7D91">
              <w:t>Vorgehensweise</w:t>
            </w:r>
            <w:bookmarkEnd w:id="105"/>
            <w:bookmarkEnd w:id="106"/>
          </w:p>
        </w:tc>
      </w:tr>
      <w:tr w:rsidR="0087251B" w:rsidRPr="00EC7D91" w14:paraId="2798D9A6" w14:textId="77777777" w:rsidTr="00594069">
        <w:trPr>
          <w:gridAfter w:val="1"/>
          <w:wAfter w:w="141" w:type="dxa"/>
        </w:trPr>
        <w:tc>
          <w:tcPr>
            <w:tcW w:w="9497"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594069" w:rsidRDefault="0087251B" w:rsidP="0087251B">
            <w:pPr>
              <w:spacing w:line="360" w:lineRule="auto"/>
              <w:ind w:left="435"/>
              <w:jc w:val="both"/>
              <w:rPr>
                <w:lang w:val="de-AT"/>
              </w:rPr>
            </w:pPr>
            <w:r w:rsidRPr="00594069">
              <w:rPr>
                <w:lang w:val="de-AT"/>
              </w:rPr>
              <w:t>Nach Erhalt des Mikrocontrollers und Sensors begann ich zunächst</w:t>
            </w:r>
            <w:r w:rsidR="0077799E" w:rsidRPr="00594069">
              <w:rPr>
                <w:lang w:val="de-AT"/>
              </w:rPr>
              <w:t xml:space="preserve"> mit einer ausführlichen Recherche zur Funktionalität des Sensors</w:t>
            </w:r>
            <w:r w:rsidRPr="00594069">
              <w:rPr>
                <w:lang w:val="de-AT"/>
              </w:rPr>
              <w:t>. Danach musste ich meine Kenntnisse über I2C auffrischen, die bis dahin nur theoretischer Natur waren.</w:t>
            </w:r>
          </w:p>
          <w:p w14:paraId="6AA6BDDB" w14:textId="70A2D016" w:rsidR="0087251B" w:rsidRPr="00594069" w:rsidRDefault="0087251B" w:rsidP="0087251B">
            <w:pPr>
              <w:spacing w:line="360" w:lineRule="auto"/>
              <w:ind w:left="435"/>
              <w:jc w:val="both"/>
              <w:rPr>
                <w:lang w:val="de-AT"/>
              </w:rPr>
            </w:pPr>
            <w:r w:rsidRPr="00594069">
              <w:rPr>
                <w:lang w:val="de-AT"/>
              </w:rPr>
              <w:t xml:space="preserve"> </w:t>
            </w:r>
          </w:p>
          <w:p w14:paraId="19CE7D63" w14:textId="77777777" w:rsidR="0087251B" w:rsidRPr="00594069" w:rsidRDefault="0087251B" w:rsidP="0087251B">
            <w:pPr>
              <w:spacing w:line="360" w:lineRule="auto"/>
              <w:ind w:left="435"/>
              <w:jc w:val="both"/>
              <w:rPr>
                <w:lang w:val="de-AT"/>
              </w:rPr>
            </w:pPr>
            <w:r w:rsidRPr="00594069">
              <w:rPr>
                <w:lang w:val="de-AT"/>
              </w:rPr>
              <w:t xml:space="preserve">Problem: Davor noch nie mit I2C gearbeitet </w:t>
            </w:r>
          </w:p>
          <w:p w14:paraId="21ACF7FD" w14:textId="0814BD09" w:rsidR="0087251B" w:rsidRPr="00594069" w:rsidRDefault="0087251B" w:rsidP="0087251B">
            <w:pPr>
              <w:spacing w:line="360" w:lineRule="auto"/>
              <w:ind w:left="435"/>
              <w:jc w:val="both"/>
              <w:rPr>
                <w:lang w:val="de-AT"/>
              </w:rPr>
            </w:pPr>
            <w:r w:rsidRPr="00594069">
              <w:rPr>
                <w:lang w:val="de-AT"/>
              </w:rPr>
              <w:t xml:space="preserve">Lösung: Beispielimplementierungen aus dem Internet und aus dem letzten Semester heranziehen und versuchen, die Funktionalität nachzuvollziehen. </w:t>
            </w:r>
          </w:p>
          <w:p w14:paraId="29DC689E" w14:textId="77777777" w:rsidR="0087251B" w:rsidRPr="00594069" w:rsidRDefault="0087251B" w:rsidP="0087251B">
            <w:pPr>
              <w:spacing w:line="360" w:lineRule="auto"/>
              <w:ind w:left="435"/>
              <w:jc w:val="both"/>
              <w:rPr>
                <w:lang w:val="de-AT"/>
              </w:rPr>
            </w:pPr>
          </w:p>
          <w:p w14:paraId="783E40A3" w14:textId="581FC07F" w:rsidR="00671F44" w:rsidRPr="00594069" w:rsidRDefault="00671F44" w:rsidP="00671F44">
            <w:pPr>
              <w:spacing w:line="360" w:lineRule="auto"/>
              <w:ind w:left="435"/>
              <w:jc w:val="both"/>
              <w:rPr>
                <w:lang w:val="de-AT"/>
              </w:rPr>
            </w:pPr>
            <w:r w:rsidRPr="00594069">
              <w:rPr>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594069" w:rsidRDefault="00671F44" w:rsidP="0087251B">
            <w:pPr>
              <w:spacing w:line="360" w:lineRule="auto"/>
              <w:ind w:left="435"/>
              <w:jc w:val="both"/>
              <w:rPr>
                <w:lang w:val="de-AT"/>
              </w:rPr>
            </w:pPr>
          </w:p>
          <w:p w14:paraId="51AB3236" w14:textId="77777777" w:rsidR="0077799E" w:rsidRPr="00594069" w:rsidRDefault="0087251B" w:rsidP="0087251B">
            <w:pPr>
              <w:spacing w:line="360" w:lineRule="auto"/>
              <w:ind w:left="435"/>
              <w:jc w:val="both"/>
              <w:rPr>
                <w:lang w:val="de-AT"/>
              </w:rPr>
            </w:pPr>
            <w:r w:rsidRPr="00594069">
              <w:rPr>
                <w:lang w:val="de-AT"/>
              </w:rPr>
              <w:t xml:space="preserve">Anschließend schaute ich mir Videos im Internet zum HTU21D Sensor an und </w:t>
            </w:r>
            <w:r w:rsidR="0077799E" w:rsidRPr="00594069">
              <w:rPr>
                <w:lang w:val="de-AT"/>
              </w:rPr>
              <w:t xml:space="preserve">unternahm </w:t>
            </w:r>
            <w:r w:rsidRPr="00594069">
              <w:rPr>
                <w:lang w:val="de-AT"/>
              </w:rPr>
              <w:t>erste Versuche, die I2C Funktionen, die für das Ein- und Auslesen der Daten benötigt werden, zu programmieren.</w:t>
            </w:r>
          </w:p>
          <w:p w14:paraId="03B26128" w14:textId="397A2159" w:rsidR="0087251B" w:rsidRPr="00594069" w:rsidRDefault="0087251B" w:rsidP="00594069">
            <w:pPr>
              <w:spacing w:line="360" w:lineRule="auto"/>
              <w:ind w:left="435"/>
              <w:jc w:val="both"/>
              <w:rPr>
                <w:lang w:val="de-AT"/>
              </w:rPr>
            </w:pPr>
          </w:p>
          <w:p w14:paraId="6D45F081" w14:textId="58F9AC58" w:rsidR="0087251B" w:rsidRPr="00594069" w:rsidRDefault="0087251B" w:rsidP="0087251B">
            <w:pPr>
              <w:spacing w:line="360" w:lineRule="auto"/>
              <w:ind w:left="435"/>
              <w:jc w:val="both"/>
              <w:rPr>
                <w:lang w:val="de-AT"/>
              </w:rPr>
            </w:pPr>
            <w:r w:rsidRPr="00594069">
              <w:rPr>
                <w:lang w:val="de-AT"/>
              </w:rPr>
              <w:t>Der Beispielcode</w:t>
            </w:r>
            <w:r w:rsidR="00717A43" w:rsidRPr="00594069">
              <w:rPr>
                <w:lang w:val="de-AT"/>
              </w:rPr>
              <w:t xml:space="preserve"> zum HTU21D Sensor</w:t>
            </w:r>
            <w:r w:rsidRPr="00594069">
              <w:rPr>
                <w:lang w:val="de-AT"/>
              </w:rPr>
              <w:t>, den ich von der Se</w:t>
            </w:r>
            <w:r w:rsidR="00717A43" w:rsidRPr="00594069">
              <w:rPr>
                <w:lang w:val="de-AT"/>
              </w:rPr>
              <w:t>ite des Herstellers bezogen hatte</w:t>
            </w:r>
            <w:r w:rsidRPr="00594069">
              <w:rPr>
                <w:lang w:val="de-AT"/>
              </w:rPr>
              <w:t xml:space="preserve">, </w:t>
            </w:r>
            <w:r w:rsidR="00717A43" w:rsidRPr="00594069">
              <w:rPr>
                <w:lang w:val="de-AT"/>
              </w:rPr>
              <w:t xml:space="preserve">half beim Verständnis und bei der </w:t>
            </w:r>
            <w:r w:rsidR="0052171E" w:rsidRPr="00594069">
              <w:rPr>
                <w:lang w:val="de-AT"/>
              </w:rPr>
              <w:t>Rekonstruktion</w:t>
            </w:r>
            <w:r w:rsidR="00717A43" w:rsidRPr="00594069">
              <w:rPr>
                <w:lang w:val="de-AT"/>
              </w:rPr>
              <w:t xml:space="preserve"> des grundsätzlichen Ablaufes der Verarbeitung der Daten</w:t>
            </w:r>
            <w:r w:rsidRPr="00594069">
              <w:rPr>
                <w:lang w:val="de-AT"/>
              </w:rPr>
              <w:t>.</w:t>
            </w:r>
          </w:p>
          <w:p w14:paraId="2DD0D479" w14:textId="77777777" w:rsidR="0052171E" w:rsidRPr="00594069" w:rsidRDefault="0052171E" w:rsidP="0087251B">
            <w:pPr>
              <w:spacing w:line="360" w:lineRule="auto"/>
              <w:ind w:left="435"/>
              <w:jc w:val="both"/>
              <w:rPr>
                <w:lang w:val="de-AT"/>
              </w:rPr>
            </w:pPr>
          </w:p>
          <w:p w14:paraId="2F286ED0" w14:textId="1FA2D177" w:rsidR="0087251B" w:rsidRPr="00594069" w:rsidRDefault="0087251B" w:rsidP="0087251B">
            <w:pPr>
              <w:spacing w:line="360" w:lineRule="auto"/>
              <w:ind w:left="435"/>
              <w:jc w:val="both"/>
              <w:rPr>
                <w:lang w:val="de-AT"/>
              </w:rPr>
            </w:pPr>
            <w:r w:rsidRPr="00594069">
              <w:rPr>
                <w:lang w:val="de-AT"/>
              </w:rPr>
              <w:t xml:space="preserve">Die Aufgabe bestand </w:t>
            </w:r>
            <w:r w:rsidR="0052171E" w:rsidRPr="00594069">
              <w:rPr>
                <w:lang w:val="de-AT"/>
              </w:rPr>
              <w:t xml:space="preserve">in weiterer Folge </w:t>
            </w:r>
            <w:r w:rsidRPr="00594069">
              <w:rPr>
                <w:lang w:val="de-AT"/>
              </w:rPr>
              <w:t xml:space="preserve">darin, die im Beispielcode enthaltenen Funktionen so umzusetzen, dass </w:t>
            </w:r>
            <w:r w:rsidR="00717A43" w:rsidRPr="00594069">
              <w:rPr>
                <w:lang w:val="de-AT"/>
              </w:rPr>
              <w:t>dies</w:t>
            </w:r>
            <w:r w:rsidRPr="00594069">
              <w:rPr>
                <w:lang w:val="de-AT"/>
              </w:rPr>
              <w:t xml:space="preserve">e </w:t>
            </w:r>
            <w:r w:rsidR="00717A43" w:rsidRPr="00594069">
              <w:rPr>
                <w:lang w:val="de-AT"/>
              </w:rPr>
              <w:t>mit dem von uns verwendeten Mikrocontroller funktionieren</w:t>
            </w:r>
            <w:r w:rsidRPr="00594069">
              <w:rPr>
                <w:lang w:val="de-AT"/>
              </w:rPr>
              <w:t xml:space="preserve">. </w:t>
            </w:r>
          </w:p>
          <w:p w14:paraId="3D2FF568" w14:textId="77777777" w:rsidR="0087251B" w:rsidRPr="00594069" w:rsidRDefault="0087251B" w:rsidP="0087251B">
            <w:pPr>
              <w:spacing w:line="360" w:lineRule="auto"/>
              <w:ind w:left="435"/>
              <w:jc w:val="both"/>
              <w:rPr>
                <w:lang w:val="de-AT"/>
              </w:rPr>
            </w:pPr>
          </w:p>
          <w:p w14:paraId="73E67A6F" w14:textId="6C4A0D2F" w:rsidR="0087251B" w:rsidRPr="00594069" w:rsidRDefault="00717A43" w:rsidP="0087251B">
            <w:pPr>
              <w:spacing w:line="360" w:lineRule="auto"/>
              <w:ind w:left="435"/>
              <w:jc w:val="both"/>
              <w:rPr>
                <w:lang w:val="de-AT"/>
              </w:rPr>
            </w:pPr>
            <w:r w:rsidRPr="00594069">
              <w:rPr>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594069">
              <w:rPr>
                <w:lang w:val="de-AT"/>
              </w:rPr>
              <w:t>I2C</w:t>
            </w:r>
            <w:r w:rsidRPr="00594069">
              <w:rPr>
                <w:lang w:val="de-AT"/>
              </w:rPr>
              <w:t xml:space="preserve">Init </w:t>
            </w:r>
            <w:r w:rsidR="0087251B" w:rsidRPr="00594069">
              <w:rPr>
                <w:lang w:val="de-AT"/>
              </w:rPr>
              <w:t xml:space="preserve">und </w:t>
            </w:r>
            <w:r w:rsidRPr="00594069">
              <w:rPr>
                <w:lang w:val="de-AT"/>
              </w:rPr>
              <w:t>I2CTransferC</w:t>
            </w:r>
            <w:r w:rsidR="0087251B" w:rsidRPr="00594069">
              <w:rPr>
                <w:lang w:val="de-AT"/>
              </w:rPr>
              <w:t xml:space="preserve">onfig </w:t>
            </w:r>
            <w:r w:rsidRPr="00594069">
              <w:rPr>
                <w:lang w:val="de-AT"/>
              </w:rPr>
              <w:t>zu programmieren und die</w:t>
            </w:r>
            <w:r w:rsidR="0087251B" w:rsidRPr="00594069">
              <w:rPr>
                <w:lang w:val="de-AT"/>
              </w:rPr>
              <w:t xml:space="preserve"> Initialisierung des I2C-Busses und</w:t>
            </w:r>
            <w:r w:rsidRPr="00594069">
              <w:rPr>
                <w:lang w:val="de-AT"/>
              </w:rPr>
              <w:t xml:space="preserve"> eine</w:t>
            </w:r>
            <w:r w:rsidR="0087251B" w:rsidRPr="00594069">
              <w:rPr>
                <w:lang w:val="de-AT"/>
              </w:rPr>
              <w:t xml:space="preserve"> Fehlerbehandlung</w:t>
            </w:r>
            <w:r w:rsidRPr="00594069">
              <w:rPr>
                <w:lang w:val="de-AT"/>
              </w:rPr>
              <w:t xml:space="preserve"> einzubauen</w:t>
            </w:r>
            <w:r w:rsidR="0087251B" w:rsidRPr="00594069">
              <w:rPr>
                <w:lang w:val="de-AT"/>
              </w:rPr>
              <w:t xml:space="preserve">. </w:t>
            </w:r>
          </w:p>
          <w:p w14:paraId="6BF3E47D" w14:textId="77777777" w:rsidR="0087251B" w:rsidRPr="00594069" w:rsidRDefault="0087251B" w:rsidP="0087251B">
            <w:pPr>
              <w:spacing w:line="360" w:lineRule="auto"/>
              <w:ind w:left="435"/>
              <w:jc w:val="both"/>
              <w:rPr>
                <w:lang w:val="de-AT"/>
              </w:rPr>
            </w:pPr>
          </w:p>
          <w:p w14:paraId="06918C78" w14:textId="3B6848BE" w:rsidR="0087251B" w:rsidRPr="00594069" w:rsidRDefault="00717A43" w:rsidP="00717A43">
            <w:pPr>
              <w:spacing w:line="360" w:lineRule="auto"/>
              <w:ind w:left="435"/>
              <w:jc w:val="both"/>
              <w:rPr>
                <w:lang w:val="de-AT"/>
              </w:rPr>
            </w:pPr>
            <w:r w:rsidRPr="00594069">
              <w:rPr>
                <w:lang w:val="de-AT"/>
              </w:rPr>
              <w:t>Der nächste Schritt war das E</w:t>
            </w:r>
            <w:r w:rsidR="0087251B" w:rsidRPr="00594069">
              <w:rPr>
                <w:lang w:val="de-AT"/>
              </w:rPr>
              <w:t xml:space="preserve">rstellen </w:t>
            </w:r>
            <w:r w:rsidRPr="00594069">
              <w:rPr>
                <w:lang w:val="de-AT"/>
              </w:rPr>
              <w:t>eines Grundgerüstes der Funktion setup_Poll_Task() -</w:t>
            </w:r>
            <w:r w:rsidR="0087251B" w:rsidRPr="00594069">
              <w:rPr>
                <w:lang w:val="de-AT"/>
              </w:rPr>
              <w:t xml:space="preserve"> jedoch noch ohne tatsächliche Funktionalität. </w:t>
            </w:r>
          </w:p>
          <w:p w14:paraId="18C69137" w14:textId="77777777" w:rsidR="0087251B" w:rsidRPr="00594069" w:rsidRDefault="0087251B" w:rsidP="0087251B">
            <w:pPr>
              <w:spacing w:line="360" w:lineRule="auto"/>
              <w:ind w:left="435"/>
              <w:jc w:val="both"/>
              <w:rPr>
                <w:lang w:val="de-AT"/>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594069" w:rsidRDefault="0087251B" w:rsidP="0087251B">
            <w:pPr>
              <w:spacing w:line="360" w:lineRule="auto"/>
              <w:ind w:left="435"/>
              <w:jc w:val="both"/>
              <w:rPr>
                <w:lang w:val="de-AT"/>
              </w:rPr>
            </w:pPr>
            <w:r w:rsidRPr="00594069">
              <w:rPr>
                <w:lang w:val="de-AT"/>
              </w:rPr>
              <w:t xml:space="preserve">Problem: </w:t>
            </w:r>
            <w:r w:rsidR="00DF4962" w:rsidRPr="00594069">
              <w:rPr>
                <w:lang w:val="de-AT"/>
              </w:rPr>
              <w:t>Funktion im Beispielcode des Sensors vorhanden, jedoch nicht für den verwendeten Mikrocontroller geeignet.</w:t>
            </w:r>
          </w:p>
          <w:p w14:paraId="64495B12" w14:textId="584F623D" w:rsidR="0087251B" w:rsidRPr="00594069" w:rsidRDefault="0087251B" w:rsidP="0087251B">
            <w:pPr>
              <w:spacing w:line="360" w:lineRule="auto"/>
              <w:ind w:left="435"/>
              <w:jc w:val="both"/>
              <w:rPr>
                <w:lang w:val="de-AT"/>
              </w:rPr>
            </w:pPr>
            <w:r w:rsidRPr="00594069">
              <w:rPr>
                <w:lang w:val="de-AT"/>
              </w:rPr>
              <w:t xml:space="preserve">Lösung: </w:t>
            </w:r>
            <w:r w:rsidR="00DF4962" w:rsidRPr="00594069">
              <w:rPr>
                <w:lang w:val="de-AT"/>
              </w:rPr>
              <w:t xml:space="preserve">Durch Setzen von Breakpoints und Recherche auf verschiedenen Foren zu Texas Instruments konnte letztendlich ein zufriedenstellendes Grundgerüst gefunden werden. </w:t>
            </w:r>
          </w:p>
          <w:p w14:paraId="6D37A99D" w14:textId="77777777" w:rsidR="0087251B" w:rsidRPr="00594069" w:rsidRDefault="0087251B" w:rsidP="0087251B">
            <w:pPr>
              <w:spacing w:line="360" w:lineRule="auto"/>
              <w:ind w:left="435"/>
              <w:jc w:val="both"/>
              <w:rPr>
                <w:lang w:val="de-AT"/>
              </w:rPr>
            </w:pPr>
          </w:p>
          <w:p w14:paraId="0B72D157" w14:textId="4C9FA312" w:rsidR="0087251B" w:rsidRPr="00594069" w:rsidRDefault="00DF4962" w:rsidP="0087251B">
            <w:pPr>
              <w:spacing w:line="360" w:lineRule="auto"/>
              <w:ind w:left="435"/>
              <w:jc w:val="both"/>
              <w:rPr>
                <w:lang w:val="de-AT"/>
              </w:rPr>
            </w:pPr>
            <w:r w:rsidRPr="00594069">
              <w:rPr>
                <w:lang w:val="de-AT"/>
              </w:rPr>
              <w:t xml:space="preserve">Im nächsten Schritt wurden die </w:t>
            </w:r>
            <w:r w:rsidR="0087251B" w:rsidRPr="00594069">
              <w:rPr>
                <w:lang w:val="de-AT"/>
              </w:rPr>
              <w:t xml:space="preserve">Funktionen HTU21D_REG_read und HTU21D_REG_write </w:t>
            </w:r>
            <w:r w:rsidRPr="00594069">
              <w:rPr>
                <w:lang w:val="de-AT"/>
              </w:rPr>
              <w:t>erstellt</w:t>
            </w:r>
            <w:r w:rsidR="0087251B" w:rsidRPr="00594069">
              <w:rPr>
                <w:lang w:val="de-AT"/>
              </w:rPr>
              <w:t xml:space="preserve">. </w:t>
            </w:r>
          </w:p>
          <w:p w14:paraId="4ED5C042" w14:textId="77777777" w:rsidR="0087251B" w:rsidRPr="00594069" w:rsidRDefault="0087251B" w:rsidP="0087251B">
            <w:pPr>
              <w:spacing w:line="360" w:lineRule="auto"/>
              <w:ind w:left="435"/>
              <w:jc w:val="both"/>
              <w:rPr>
                <w:lang w:val="de-AT"/>
              </w:rPr>
            </w:pPr>
          </w:p>
          <w:p w14:paraId="55DB9CA4" w14:textId="1969EC87" w:rsidR="0087251B" w:rsidRPr="00594069" w:rsidRDefault="00DF4962" w:rsidP="0087251B">
            <w:pPr>
              <w:spacing w:line="360" w:lineRule="auto"/>
              <w:ind w:left="435"/>
              <w:jc w:val="both"/>
              <w:rPr>
                <w:lang w:val="de-AT"/>
              </w:rPr>
            </w:pPr>
            <w:r w:rsidRPr="00594069">
              <w:rPr>
                <w:lang w:val="de-AT"/>
              </w:rPr>
              <w:t>Anschließend wurde die</w:t>
            </w:r>
            <w:r w:rsidR="0087251B" w:rsidRPr="00594069">
              <w:rPr>
                <w:lang w:val="de-AT"/>
              </w:rPr>
              <w:t xml:space="preserve"> Funktion CalcValues </w:t>
            </w:r>
            <w:r w:rsidRPr="00594069">
              <w:rPr>
                <w:lang w:val="de-AT"/>
              </w:rPr>
              <w:t>fertig gestellt</w:t>
            </w:r>
            <w:r w:rsidR="0087251B" w:rsidRPr="00594069">
              <w:rPr>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sidRPr="00594069">
              <w:rPr>
                <w:lang w:val="de-AT"/>
              </w:rPr>
              <w:t>Beispielimplementierung</w:t>
            </w:r>
            <w:r w:rsidR="0087251B" w:rsidRPr="00594069">
              <w:rPr>
                <w:lang w:val="de-AT"/>
              </w:rPr>
              <w:t xml:space="preserve"> in den tatsächlichen Temperatur- / Luftfeuchtigkeitswert umgewandelt. </w:t>
            </w:r>
          </w:p>
          <w:p w14:paraId="0FA3B1CA" w14:textId="15E85572" w:rsidR="00A13CC2" w:rsidRPr="00594069" w:rsidRDefault="00A13CC2" w:rsidP="0087251B">
            <w:pPr>
              <w:spacing w:line="360" w:lineRule="auto"/>
              <w:ind w:left="435"/>
              <w:jc w:val="both"/>
              <w:rPr>
                <w:lang w:val="de-AT"/>
              </w:rPr>
            </w:pPr>
          </w:p>
          <w:p w14:paraId="49C2AC64" w14:textId="31FC4771" w:rsidR="00A13CC2" w:rsidRPr="00594069" w:rsidRDefault="00A13CC2" w:rsidP="00A13CC2">
            <w:pPr>
              <w:spacing w:line="360" w:lineRule="auto"/>
              <w:ind w:left="435"/>
              <w:jc w:val="both"/>
              <w:rPr>
                <w:lang w:val="de-AT"/>
              </w:rPr>
            </w:pPr>
            <w:r w:rsidRPr="00594069">
              <w:rPr>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594069" w:rsidRDefault="00A13CC2" w:rsidP="00A13CC2">
            <w:pPr>
              <w:spacing w:line="360" w:lineRule="auto"/>
              <w:ind w:left="435"/>
              <w:jc w:val="both"/>
              <w:rPr>
                <w:lang w:val="de-AT"/>
              </w:rPr>
            </w:pPr>
          </w:p>
          <w:p w14:paraId="6F552811" w14:textId="5EED36D0" w:rsidR="00A13CC2" w:rsidRPr="00594069" w:rsidRDefault="00A13CC2" w:rsidP="00A13CC2">
            <w:pPr>
              <w:spacing w:line="360" w:lineRule="auto"/>
              <w:ind w:left="435"/>
              <w:jc w:val="both"/>
              <w:rPr>
                <w:lang w:val="de-AT"/>
              </w:rPr>
            </w:pPr>
            <w:r w:rsidRPr="00594069">
              <w:rPr>
                <w:lang w:val="de-AT"/>
              </w:rPr>
              <w:t xml:space="preserve">Problem: </w:t>
            </w:r>
            <w:r w:rsidR="00AA77C0" w:rsidRPr="00594069">
              <w:rPr>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594069" w:rsidRDefault="004C2B43" w:rsidP="00A13CC2">
            <w:pPr>
              <w:spacing w:line="360" w:lineRule="auto"/>
              <w:ind w:left="435"/>
              <w:jc w:val="both"/>
              <w:rPr>
                <w:lang w:val="de-AT"/>
              </w:rPr>
            </w:pPr>
          </w:p>
          <w:p w14:paraId="4CF58514" w14:textId="60041542" w:rsidR="004C2B43" w:rsidRPr="00594069" w:rsidRDefault="004C2B43" w:rsidP="004C2B43">
            <w:pPr>
              <w:spacing w:line="360" w:lineRule="auto"/>
              <w:ind w:left="435"/>
              <w:jc w:val="both"/>
              <w:rPr>
                <w:lang w:val="de-AT"/>
              </w:rPr>
            </w:pPr>
            <w:r w:rsidRPr="00594069">
              <w:rPr>
                <w:lang w:val="de-AT"/>
              </w:rPr>
              <w:t xml:space="preserve">Lösung: Nach mehreren Debugging Versuchen, Recherche im Internet und Versuchen, Funktionen für die Konvertierung der float Werte zu schreiben, konnte festgestellt werden, dass es sich beim Problem um eine </w:t>
            </w:r>
            <w:r w:rsidR="0052171E" w:rsidRPr="00594069">
              <w:rPr>
                <w:lang w:val="de-AT"/>
              </w:rPr>
              <w:t>nicht inkludierte</w:t>
            </w:r>
            <w:r w:rsidRPr="00594069">
              <w:rPr>
                <w:lang w:val="de-AT"/>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594069" w:rsidRDefault="004C2B43" w:rsidP="004C2B43">
            <w:pPr>
              <w:spacing w:line="360" w:lineRule="auto"/>
              <w:ind w:left="435"/>
              <w:jc w:val="both"/>
              <w:rPr>
                <w:lang w:val="de-AT"/>
              </w:rPr>
            </w:pPr>
            <w:r w:rsidRPr="00594069">
              <w:rPr>
                <w:lang w:val="de-AT"/>
              </w:rPr>
              <w:t>Nachdem diese Library eingebunden wurde, lieferte die Ausgabe der Werte ein zufriedenstellendes Ergebnis.</w:t>
            </w:r>
          </w:p>
          <w:p w14:paraId="68039655" w14:textId="6CAB1863" w:rsidR="004C2B43" w:rsidRPr="00594069" w:rsidRDefault="004C2B43" w:rsidP="004C2B43">
            <w:pPr>
              <w:spacing w:line="360" w:lineRule="auto"/>
              <w:ind w:left="435"/>
              <w:jc w:val="both"/>
              <w:rPr>
                <w:lang w:val="de-AT"/>
              </w:rPr>
            </w:pPr>
          </w:p>
          <w:p w14:paraId="5CF23BFD" w14:textId="77777777" w:rsidR="004C2B43" w:rsidRPr="00594069" w:rsidRDefault="004C2B43" w:rsidP="004C2B43">
            <w:pPr>
              <w:spacing w:line="360" w:lineRule="auto"/>
              <w:ind w:left="435"/>
              <w:jc w:val="both"/>
              <w:rPr>
                <w:lang w:val="de-AT"/>
              </w:rPr>
            </w:pPr>
            <w:r w:rsidRPr="00594069">
              <w:rPr>
                <w:lang w:val="de-AT"/>
              </w:rPr>
              <w:t xml:space="preserve">In weiterer Folge arbeitete ich an den einzelnen Funktionen weiter und recherchierte die logischen Grundlagen hinter der </w:t>
            </w:r>
            <w:r w:rsidR="0052171E" w:rsidRPr="00594069">
              <w:rPr>
                <w:lang w:val="de-AT"/>
              </w:rPr>
              <w:t>jeweiligen</w:t>
            </w:r>
            <w:r w:rsidRPr="00594069">
              <w:rPr>
                <w:lang w:val="de-AT"/>
              </w:rPr>
              <w:t xml:space="preserve"> Funktionalität. </w:t>
            </w:r>
          </w:p>
          <w:p w14:paraId="5EEC0C23" w14:textId="77777777" w:rsidR="004C2B43" w:rsidRPr="00594069" w:rsidRDefault="004C2B43" w:rsidP="004C2B43">
            <w:pPr>
              <w:spacing w:line="360" w:lineRule="auto"/>
              <w:ind w:left="435"/>
              <w:jc w:val="both"/>
              <w:rPr>
                <w:lang w:val="de-AT"/>
              </w:rPr>
            </w:pPr>
          </w:p>
          <w:p w14:paraId="7362D009" w14:textId="7F6FDCB2" w:rsidR="004225CF" w:rsidRDefault="004C2B43" w:rsidP="004C2B43">
            <w:pPr>
              <w:spacing w:line="360" w:lineRule="auto"/>
              <w:ind w:left="435"/>
              <w:jc w:val="both"/>
              <w:rPr>
                <w:lang w:val="de-AT"/>
              </w:rPr>
            </w:pPr>
            <w:r w:rsidRPr="00594069">
              <w:rPr>
                <w:lang w:val="de-AT"/>
              </w:rPr>
              <w:t>Als letztes passte ich die Headerfiles an und versah die jeweiligen Funktionen mit Briefings. Ich führte auch einen Code Refactoring aus und setzte mich mit bedingter Kompilierung auseinander, um die Ausgaben auf der Konsole für Debugging-Zwecke behalten zu können.</w:t>
            </w:r>
            <w:r w:rsidR="00766A39" w:rsidRPr="00594069">
              <w:rPr>
                <w:lang w:val="de-AT"/>
              </w:rPr>
              <w:t xml:space="preserve"> </w:t>
            </w:r>
          </w:p>
          <w:p w14:paraId="01729E44" w14:textId="77777777" w:rsidR="004225CF" w:rsidRDefault="004225CF" w:rsidP="004C2B43">
            <w:pPr>
              <w:spacing w:line="360" w:lineRule="auto"/>
              <w:ind w:left="435"/>
              <w:jc w:val="both"/>
              <w:rPr>
                <w:lang w:val="de-AT"/>
              </w:rPr>
            </w:pPr>
          </w:p>
          <w:p w14:paraId="4B40A942" w14:textId="18233A1F" w:rsidR="004225CF" w:rsidRDefault="004225CF" w:rsidP="004225CF">
            <w:pPr>
              <w:pStyle w:val="berschrift4"/>
            </w:pPr>
            <w:r>
              <w:t>Future Work</w:t>
            </w:r>
          </w:p>
          <w:p w14:paraId="3868CDF7" w14:textId="79E91FA4" w:rsidR="009C0406" w:rsidRPr="00594069" w:rsidRDefault="009C0406" w:rsidP="004C2B43">
            <w:pPr>
              <w:spacing w:line="360" w:lineRule="auto"/>
              <w:ind w:left="435"/>
              <w:jc w:val="both"/>
              <w:rPr>
                <w:lang w:val="de-AT"/>
              </w:rPr>
            </w:pPr>
            <w:r w:rsidRPr="00594069">
              <w:rPr>
                <w:lang w:val="de-AT"/>
              </w:rPr>
              <w:t>Auf die Implementierung eines CRC-Checks wurde aus Zeitgründen verzichtet.</w:t>
            </w:r>
            <w:r w:rsidR="004225CF">
              <w:rPr>
                <w:lang w:val="de-AT"/>
              </w:rPr>
              <w:t xml:space="preserve"> Als Future Work wäre es wünschenswert, einen CRC-Check zur Überprüfung der Korrektheit der Werte zu implementieren. </w:t>
            </w: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5D771B5E" w:rsidR="00182B3F" w:rsidRPr="00EC7D91" w:rsidRDefault="008E7EF3" w:rsidP="00182B3F">
            <w:pPr>
              <w:pStyle w:val="Beschriftung"/>
              <w:spacing w:before="0"/>
              <w:jc w:val="center"/>
              <w:rPr>
                <w:rFonts w:cs="Arial"/>
                <w:lang w:val="de-DE"/>
              </w:rPr>
            </w:pPr>
            <w:bookmarkStart w:id="107" w:name="_Toc518246283"/>
            <w:bookmarkStart w:id="108" w:name="_Toc51832168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8</w:t>
            </w:r>
            <w:r w:rsidRPr="00EC7D91">
              <w:rPr>
                <w:rFonts w:cs="Arial"/>
                <w:lang w:val="de-DE"/>
              </w:rPr>
              <w:fldChar w:fldCharType="end"/>
            </w:r>
            <w:r w:rsidR="00182B3F" w:rsidRPr="00EC7D91">
              <w:rPr>
                <w:rFonts w:cs="Arial"/>
                <w:lang w:val="de-DE"/>
              </w:rPr>
              <w:t xml:space="preserve">: </w:t>
            </w:r>
            <w:bookmarkEnd w:id="107"/>
            <w:r w:rsidR="0052171E" w:rsidRPr="00EC7D91">
              <w:rPr>
                <w:rFonts w:cs="Arial"/>
                <w:lang w:val="de-DE"/>
              </w:rPr>
              <w:t>HTU21D Nullwerte bei Ausgabe mit Debugging Hilfen</w:t>
            </w:r>
            <w:bookmarkEnd w:id="108"/>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6B0554C7" w:rsidR="00182B3F" w:rsidRPr="00EC7D91" w:rsidRDefault="008E7EF3" w:rsidP="00182B3F">
      <w:pPr>
        <w:pStyle w:val="Beschriftung"/>
        <w:spacing w:before="0"/>
        <w:jc w:val="center"/>
        <w:rPr>
          <w:rFonts w:cs="Arial"/>
          <w:lang w:val="de-DE"/>
        </w:rPr>
      </w:pPr>
      <w:bookmarkStart w:id="109" w:name="_Toc518246284"/>
      <w:bookmarkStart w:id="110" w:name="_Toc51832168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9</w:t>
      </w:r>
      <w:r w:rsidRPr="00EC7D91">
        <w:rPr>
          <w:rFonts w:cs="Arial"/>
          <w:lang w:val="de-DE"/>
        </w:rPr>
        <w:fldChar w:fldCharType="end"/>
      </w:r>
      <w:r w:rsidR="00182B3F" w:rsidRPr="00EC7D91">
        <w:rPr>
          <w:rFonts w:cs="Arial"/>
          <w:lang w:val="de-DE"/>
        </w:rPr>
        <w:t xml:space="preserve">: </w:t>
      </w:r>
      <w:bookmarkEnd w:id="109"/>
      <w:r w:rsidR="0052171E" w:rsidRPr="00EC7D91">
        <w:rPr>
          <w:rFonts w:cs="Arial"/>
          <w:lang w:val="de-DE"/>
        </w:rPr>
        <w:t>HTU21D Variablenwerte</w:t>
      </w:r>
      <w:bookmarkEnd w:id="110"/>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74019E53" w:rsidR="00182B3F" w:rsidRPr="00EC7D91" w:rsidRDefault="008E7EF3" w:rsidP="00182B3F">
      <w:pPr>
        <w:pStyle w:val="Beschriftung"/>
        <w:spacing w:before="0"/>
        <w:jc w:val="center"/>
        <w:rPr>
          <w:rFonts w:cs="Arial"/>
          <w:lang w:val="de-DE"/>
        </w:rPr>
      </w:pPr>
      <w:bookmarkStart w:id="111" w:name="_Toc518246285"/>
      <w:bookmarkStart w:id="112" w:name="_Toc51832168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10</w:t>
      </w:r>
      <w:r w:rsidRPr="00EC7D91">
        <w:rPr>
          <w:rFonts w:cs="Arial"/>
          <w:lang w:val="de-DE"/>
        </w:rPr>
        <w:fldChar w:fldCharType="end"/>
      </w:r>
      <w:r w:rsidR="00182B3F" w:rsidRPr="00EC7D91">
        <w:rPr>
          <w:rFonts w:cs="Arial"/>
          <w:lang w:val="de-DE"/>
        </w:rPr>
        <w:t xml:space="preserve">: </w:t>
      </w:r>
      <w:bookmarkEnd w:id="111"/>
      <w:r w:rsidR="0052171E" w:rsidRPr="00EC7D91">
        <w:rPr>
          <w:rFonts w:cs="Arial"/>
          <w:lang w:val="de-DE"/>
        </w:rPr>
        <w:t>Debugging Hilfe</w:t>
      </w:r>
      <w:bookmarkEnd w:id="112"/>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631F9003" w:rsidR="00182B3F" w:rsidRPr="00EC7D91" w:rsidRDefault="008E7EF3" w:rsidP="00182B3F">
      <w:pPr>
        <w:pStyle w:val="Beschriftung"/>
        <w:spacing w:before="0"/>
        <w:jc w:val="center"/>
        <w:rPr>
          <w:rFonts w:cs="Arial"/>
          <w:lang w:val="de-DE"/>
        </w:rPr>
      </w:pPr>
      <w:bookmarkStart w:id="113" w:name="_Toc518246286"/>
      <w:bookmarkStart w:id="114" w:name="_Toc51832168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11</w:t>
      </w:r>
      <w:r w:rsidRPr="00EC7D91">
        <w:rPr>
          <w:rFonts w:cs="Arial"/>
          <w:lang w:val="de-DE"/>
        </w:rPr>
        <w:fldChar w:fldCharType="end"/>
      </w:r>
      <w:r w:rsidR="00182B3F" w:rsidRPr="00EC7D91">
        <w:rPr>
          <w:rFonts w:cs="Arial"/>
          <w:lang w:val="de-DE"/>
        </w:rPr>
        <w:t xml:space="preserve">: </w:t>
      </w:r>
      <w:bookmarkEnd w:id="113"/>
      <w:r w:rsidR="0052171E" w:rsidRPr="00EC7D91">
        <w:rPr>
          <w:rFonts w:cs="Arial"/>
          <w:lang w:val="de-DE"/>
        </w:rPr>
        <w:t>Korrekte Variablenwerte</w:t>
      </w:r>
      <w:bookmarkEnd w:id="114"/>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5" w:name="_Toc518260554"/>
            <w:bookmarkStart w:id="116" w:name="_Toc518321796"/>
            <w:r w:rsidRPr="00EC7D91">
              <w:t>AP: Backend</w:t>
            </w:r>
            <w:bookmarkEnd w:id="115"/>
            <w:bookmarkEnd w:id="116"/>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7" w:name="_Toc518321797"/>
            <w:r>
              <w:t>Verantwortlicher: Stephan Nöhrer</w:t>
            </w:r>
            <w:bookmarkEnd w:id="117"/>
          </w:p>
          <w:p w14:paraId="211F4789" w14:textId="77777777" w:rsidR="00F1417C" w:rsidRDefault="00F1417C" w:rsidP="00F1417C">
            <w:pPr>
              <w:spacing w:line="360" w:lineRule="auto"/>
              <w:ind w:left="435"/>
              <w:jc w:val="both"/>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Die APIs dienen einerseits den 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Logisch getrennt werden in dem Projekt Frontend und Backend im Sinne einer Client/Server Architektur, wobei diese Form der Trennung naturgemäß schwierig ist und es daher mitunter zu Überschneidungen in der Dokumentation kommen kann</w:t>
            </w:r>
            <w:r w:rsidRPr="00594069">
              <w:rPr>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8" w:name="_Toc518321798"/>
            <w:r>
              <w:t>Verwendete Tools</w:t>
            </w:r>
            <w:bookmarkEnd w:id="118"/>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9" w:name="_Toc518321799"/>
            <w:r>
              <w:t>Verwendete Technologien</w:t>
            </w:r>
            <w:bookmarkEnd w:id="119"/>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5B1B30" w:rsidP="000836C3">
            <w:pPr>
              <w:pStyle w:val="FormatvorlageAufzhlungen2"/>
              <w:spacing w:line="312" w:lineRule="auto"/>
            </w:pPr>
            <w:hyperlink r:id="rId28" w:history="1">
              <w:r w:rsidR="00531D65" w:rsidRPr="00531D65">
                <w:rPr>
                  <w:rStyle w:val="Hyperlink"/>
                  <w:rFonts w:ascii="Times New Roman" w:hAnsi="Times New Roman"/>
                  <w:sz w:val="24"/>
                </w:rPr>
                <w:t>Swashbuckle Swagger</w:t>
              </w:r>
            </w:hyperlink>
          </w:p>
          <w:p w14:paraId="0680789C" w14:textId="77777777" w:rsidR="000836C3" w:rsidRDefault="005B1B30" w:rsidP="000836C3">
            <w:pPr>
              <w:pStyle w:val="FormatvorlageAufzhlungen2"/>
              <w:spacing w:line="312" w:lineRule="auto"/>
            </w:pPr>
            <w:hyperlink r:id="rId29" w:history="1">
              <w:r w:rsidR="000836C3" w:rsidRPr="000D1CCE">
                <w:rPr>
                  <w:rStyle w:val="Hyperlink"/>
                </w:rPr>
                <w:t>AutoMapper</w:t>
              </w:r>
            </w:hyperlink>
          </w:p>
          <w:p w14:paraId="099FB9A3" w14:textId="77777777" w:rsidR="000836C3" w:rsidRDefault="005B1B30" w:rsidP="000836C3">
            <w:pPr>
              <w:pStyle w:val="FormatvorlageAufzhlungen2"/>
              <w:spacing w:line="312" w:lineRule="auto"/>
            </w:pPr>
            <w:hyperlink r:id="rId30" w:history="1">
              <w:r w:rsidR="000836C3" w:rsidRPr="000D1CCE">
                <w:rPr>
                  <w:rStyle w:val="Hyperlink"/>
                </w:rPr>
                <w:t>MediatR</w:t>
              </w:r>
            </w:hyperlink>
          </w:p>
          <w:p w14:paraId="72726CCE" w14:textId="77777777" w:rsidR="000836C3" w:rsidRDefault="005B1B30" w:rsidP="000836C3">
            <w:pPr>
              <w:pStyle w:val="FormatvorlageAufzhlungen2"/>
              <w:rPr>
                <w:rStyle w:val="Hyperlink"/>
              </w:rPr>
            </w:pPr>
            <w:hyperlink r:id="rId31" w:history="1">
              <w:r w:rsidR="000836C3" w:rsidRPr="000D1CCE">
                <w:rPr>
                  <w:rStyle w:val="Hyperlink"/>
                </w:rPr>
                <w:t>Serilog</w:t>
              </w:r>
            </w:hyperlink>
          </w:p>
          <w:p w14:paraId="41C3ACD7" w14:textId="2AC5212F" w:rsidR="000836C3" w:rsidRPr="00A84A55" w:rsidRDefault="005B1B30" w:rsidP="000836C3">
            <w:pPr>
              <w:pStyle w:val="FormatvorlageAufzhlungen2"/>
            </w:pPr>
            <w:hyperlink r:id="rId32"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20" w:name="_Toc518321800"/>
            <w:r>
              <w:t>Architektur und Patterns</w:t>
            </w:r>
            <w:bookmarkEnd w:id="120"/>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21" w:name="_Toc518321801"/>
            <w:r w:rsidRPr="0087251B">
              <w:t>V</w:t>
            </w:r>
            <w:r>
              <w:t>orgehensweise</w:t>
            </w:r>
            <w:bookmarkEnd w:id="121"/>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594069">
            <w:pPr>
              <w:spacing w:line="360" w:lineRule="auto"/>
              <w:ind w:left="435"/>
              <w:jc w:val="both"/>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594069">
            <w:pPr>
              <w:spacing w:line="360" w:lineRule="auto"/>
              <w:ind w:left="435"/>
              <w:jc w:val="both"/>
              <w:rPr>
                <w:lang w:val="de-AT"/>
              </w:rPr>
            </w:pPr>
          </w:p>
          <w:p w14:paraId="08C42463" w14:textId="77777777" w:rsidR="004E7F0C" w:rsidRDefault="004E7F0C" w:rsidP="00594069">
            <w:pPr>
              <w:spacing w:line="360" w:lineRule="auto"/>
              <w:ind w:left="435"/>
              <w:jc w:val="both"/>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594069">
            <w:pPr>
              <w:spacing w:line="360" w:lineRule="auto"/>
              <w:ind w:left="435"/>
              <w:jc w:val="both"/>
              <w:rPr>
                <w:lang w:val="de-AT"/>
              </w:rPr>
            </w:pPr>
          </w:p>
          <w:p w14:paraId="149BE5A9" w14:textId="77777777" w:rsidR="004E7F0C" w:rsidRDefault="004E7F0C" w:rsidP="00594069">
            <w:pPr>
              <w:spacing w:line="360" w:lineRule="auto"/>
              <w:ind w:left="435"/>
              <w:jc w:val="both"/>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594069">
            <w:pPr>
              <w:spacing w:line="360" w:lineRule="auto"/>
              <w:ind w:left="435"/>
              <w:jc w:val="both"/>
              <w:rPr>
                <w:lang w:val="de-AT"/>
              </w:rPr>
            </w:pPr>
          </w:p>
          <w:p w14:paraId="3F73EB03" w14:textId="77777777" w:rsidR="004E7F0C" w:rsidRDefault="004E7F0C" w:rsidP="00594069">
            <w:pPr>
              <w:spacing w:line="360" w:lineRule="auto"/>
              <w:ind w:left="435"/>
              <w:jc w:val="both"/>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594069">
            <w:pPr>
              <w:spacing w:line="360" w:lineRule="auto"/>
              <w:ind w:left="435"/>
              <w:jc w:val="both"/>
              <w:rPr>
                <w:lang w:val="de-AT"/>
              </w:rPr>
            </w:pPr>
          </w:p>
          <w:p w14:paraId="20B63ED4" w14:textId="77777777" w:rsidR="004E7F0C" w:rsidRDefault="004E7F0C" w:rsidP="00594069">
            <w:pPr>
              <w:spacing w:line="360" w:lineRule="auto"/>
              <w:ind w:left="435"/>
              <w:jc w:val="both"/>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594069">
            <w:pPr>
              <w:spacing w:line="360" w:lineRule="auto"/>
              <w:ind w:left="435"/>
              <w:jc w:val="both"/>
              <w:rPr>
                <w:lang w:val="de-AT"/>
              </w:rPr>
            </w:pPr>
          </w:p>
          <w:p w14:paraId="149D0F4A" w14:textId="77777777" w:rsidR="004E7F0C" w:rsidRDefault="004E7F0C" w:rsidP="00594069">
            <w:pPr>
              <w:spacing w:line="360" w:lineRule="auto"/>
              <w:ind w:left="435"/>
              <w:jc w:val="both"/>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594069">
            <w:pPr>
              <w:spacing w:line="360" w:lineRule="auto"/>
              <w:ind w:left="435"/>
              <w:jc w:val="both"/>
              <w:rPr>
                <w:lang w:val="de-AT"/>
              </w:rPr>
            </w:pPr>
          </w:p>
          <w:p w14:paraId="4EF0C62A" w14:textId="77777777" w:rsidR="004E7F0C" w:rsidRDefault="004E7F0C" w:rsidP="00594069">
            <w:pPr>
              <w:spacing w:line="360" w:lineRule="auto"/>
              <w:ind w:left="435"/>
              <w:jc w:val="both"/>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594069">
            <w:pPr>
              <w:spacing w:line="360" w:lineRule="auto"/>
              <w:ind w:left="435"/>
              <w:jc w:val="both"/>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594069">
            <w:pPr>
              <w:spacing w:line="360" w:lineRule="auto"/>
              <w:ind w:left="435"/>
              <w:jc w:val="both"/>
              <w:rPr>
                <w:lang w:val="de-AT"/>
              </w:rPr>
            </w:pPr>
          </w:p>
          <w:p w14:paraId="1F08F4E8" w14:textId="77777777" w:rsidR="004E7F0C" w:rsidRDefault="004E7F0C" w:rsidP="00594069">
            <w:pPr>
              <w:spacing w:line="360" w:lineRule="auto"/>
              <w:ind w:left="435"/>
              <w:jc w:val="both"/>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594069">
            <w:pPr>
              <w:spacing w:line="360" w:lineRule="auto"/>
              <w:ind w:left="435"/>
              <w:jc w:val="both"/>
              <w:rPr>
                <w:lang w:val="de-AT"/>
              </w:rPr>
            </w:pPr>
          </w:p>
          <w:p w14:paraId="0E93C3C3" w14:textId="77777777" w:rsidR="004E7F0C" w:rsidRDefault="004E7F0C" w:rsidP="00594069">
            <w:pPr>
              <w:spacing w:line="360" w:lineRule="auto"/>
              <w:ind w:left="435"/>
              <w:jc w:val="both"/>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594069">
            <w:pPr>
              <w:spacing w:line="360" w:lineRule="auto"/>
              <w:ind w:left="435"/>
              <w:jc w:val="both"/>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594069">
            <w:pPr>
              <w:spacing w:line="360" w:lineRule="auto"/>
              <w:ind w:left="435"/>
              <w:jc w:val="both"/>
              <w:rPr>
                <w:lang w:val="de-AT"/>
              </w:rPr>
            </w:pPr>
          </w:p>
          <w:p w14:paraId="45C53979" w14:textId="77777777" w:rsidR="004E7F0C" w:rsidRDefault="004E7F0C" w:rsidP="00594069">
            <w:pPr>
              <w:spacing w:line="360" w:lineRule="auto"/>
              <w:ind w:left="435"/>
              <w:jc w:val="both"/>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594069">
            <w:pPr>
              <w:spacing w:line="360" w:lineRule="auto"/>
              <w:ind w:left="435"/>
              <w:jc w:val="both"/>
              <w:rPr>
                <w:lang w:val="de-AT"/>
              </w:rPr>
            </w:pPr>
          </w:p>
          <w:p w14:paraId="7894B42B" w14:textId="77777777" w:rsidR="004E7F0C" w:rsidRDefault="004E7F0C" w:rsidP="00594069">
            <w:pPr>
              <w:spacing w:line="360" w:lineRule="auto"/>
              <w:ind w:left="435"/>
              <w:jc w:val="both"/>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594069">
            <w:pPr>
              <w:spacing w:line="360" w:lineRule="auto"/>
              <w:ind w:left="435"/>
              <w:jc w:val="both"/>
              <w:rPr>
                <w:lang w:val="de-AT"/>
              </w:rPr>
            </w:pPr>
          </w:p>
          <w:p w14:paraId="11B11F21" w14:textId="77777777" w:rsidR="004E7F0C" w:rsidRDefault="004E7F0C" w:rsidP="00594069">
            <w:pPr>
              <w:spacing w:line="360" w:lineRule="auto"/>
              <w:ind w:left="435"/>
              <w:jc w:val="both"/>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594069">
            <w:pPr>
              <w:spacing w:line="360" w:lineRule="auto"/>
              <w:ind w:left="435"/>
              <w:jc w:val="both"/>
              <w:rPr>
                <w:lang w:val="de-AT"/>
              </w:rPr>
            </w:pPr>
          </w:p>
          <w:p w14:paraId="598C5CCC" w14:textId="77777777" w:rsidR="004E7F0C" w:rsidRDefault="004E7F0C" w:rsidP="00594069">
            <w:pPr>
              <w:spacing w:line="360" w:lineRule="auto"/>
              <w:ind w:left="435"/>
              <w:jc w:val="both"/>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594069">
            <w:pPr>
              <w:spacing w:line="360" w:lineRule="auto"/>
              <w:ind w:left="435"/>
              <w:jc w:val="both"/>
              <w:rPr>
                <w:lang w:val="de-AT"/>
              </w:rPr>
            </w:pPr>
          </w:p>
          <w:p w14:paraId="7EAE9A4F" w14:textId="77777777" w:rsidR="004E7F0C" w:rsidRDefault="004E7F0C" w:rsidP="00594069">
            <w:pPr>
              <w:spacing w:line="360" w:lineRule="auto"/>
              <w:ind w:left="435"/>
              <w:jc w:val="both"/>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594069">
            <w:pPr>
              <w:spacing w:line="360" w:lineRule="auto"/>
              <w:ind w:left="435"/>
              <w:jc w:val="both"/>
              <w:rPr>
                <w:lang w:val="de-AT"/>
              </w:rPr>
            </w:pPr>
          </w:p>
          <w:p w14:paraId="66802626" w14:textId="77777777" w:rsidR="004E7F0C" w:rsidRDefault="004E7F0C" w:rsidP="00594069">
            <w:pPr>
              <w:spacing w:line="360" w:lineRule="auto"/>
              <w:ind w:left="435"/>
              <w:jc w:val="both"/>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594069">
            <w:pPr>
              <w:spacing w:line="360" w:lineRule="auto"/>
              <w:ind w:left="435"/>
              <w:jc w:val="both"/>
              <w:rPr>
                <w:lang w:val="de-AT"/>
              </w:rPr>
            </w:pPr>
          </w:p>
          <w:p w14:paraId="2357F34B" w14:textId="77777777" w:rsidR="004E7F0C" w:rsidRDefault="004E7F0C" w:rsidP="00594069">
            <w:pPr>
              <w:spacing w:line="360" w:lineRule="auto"/>
              <w:ind w:left="435"/>
              <w:jc w:val="both"/>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594069">
            <w:pPr>
              <w:spacing w:line="360" w:lineRule="auto"/>
              <w:ind w:left="435"/>
              <w:jc w:val="both"/>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594069">
            <w:pPr>
              <w:spacing w:line="360" w:lineRule="auto"/>
              <w:ind w:left="435"/>
              <w:jc w:val="both"/>
              <w:rPr>
                <w:lang w:val="de-AT"/>
              </w:rPr>
            </w:pPr>
          </w:p>
          <w:p w14:paraId="5BC3187E" w14:textId="77777777" w:rsidR="004E7F0C" w:rsidRDefault="004E7F0C" w:rsidP="00594069">
            <w:pPr>
              <w:spacing w:line="360" w:lineRule="auto"/>
              <w:ind w:left="435"/>
              <w:jc w:val="both"/>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594069">
            <w:pPr>
              <w:spacing w:line="360" w:lineRule="auto"/>
              <w:ind w:left="435"/>
              <w:jc w:val="both"/>
              <w:rPr>
                <w:lang w:val="de-AT"/>
              </w:rPr>
            </w:pPr>
          </w:p>
          <w:p w14:paraId="2CE22B34" w14:textId="77777777" w:rsidR="004E7F0C" w:rsidRDefault="004E7F0C" w:rsidP="00594069">
            <w:pPr>
              <w:spacing w:line="360" w:lineRule="auto"/>
              <w:ind w:left="435"/>
              <w:jc w:val="both"/>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594069">
            <w:pPr>
              <w:spacing w:line="360" w:lineRule="auto"/>
              <w:ind w:left="435"/>
              <w:jc w:val="both"/>
              <w:rPr>
                <w:lang w:val="de-AT"/>
              </w:rPr>
            </w:pPr>
          </w:p>
          <w:p w14:paraId="67F02293" w14:textId="4ABB57FD" w:rsidR="004E7F0C" w:rsidRDefault="004E7F0C" w:rsidP="00594069">
            <w:pPr>
              <w:spacing w:line="360" w:lineRule="auto"/>
              <w:ind w:left="435"/>
              <w:jc w:val="both"/>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413609D9" w14:textId="14E7354E"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766A39">
        <w:tc>
          <w:tcPr>
            <w:tcW w:w="9638" w:type="dxa"/>
            <w:gridSpan w:val="2"/>
            <w:tcBorders>
              <w:top w:val="nil"/>
              <w:bottom w:val="nil"/>
            </w:tcBorders>
            <w:shd w:val="clear" w:color="auto" w:fill="auto"/>
          </w:tcPr>
          <w:p w14:paraId="47D59423" w14:textId="77777777" w:rsidR="00BB7A1F" w:rsidRPr="00FF4365" w:rsidRDefault="00BB7A1F" w:rsidP="00766A39">
            <w:pPr>
              <w:pStyle w:val="berschrift3"/>
            </w:pPr>
            <w:bookmarkStart w:id="122" w:name="_Toc518321802"/>
            <w:r>
              <w:t>Lessons learned</w:t>
            </w:r>
            <w:bookmarkEnd w:id="122"/>
          </w:p>
        </w:tc>
      </w:tr>
      <w:tr w:rsidR="00BB7A1F" w:rsidRPr="005427D8" w14:paraId="6B34530C" w14:textId="77777777" w:rsidTr="00766A39">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766A39">
            <w:pPr>
              <w:spacing w:line="360" w:lineRule="auto"/>
              <w:ind w:left="435"/>
              <w:jc w:val="both"/>
              <w:rPr>
                <w:bCs/>
                <w:color w:val="000000"/>
                <w:lang w:val="de-AT"/>
              </w:rPr>
            </w:pPr>
          </w:p>
          <w:p w14:paraId="5038CC17" w14:textId="77777777" w:rsidR="00BB7A1F" w:rsidRDefault="00BB7A1F" w:rsidP="00766A39">
            <w:pPr>
              <w:spacing w:line="360" w:lineRule="auto"/>
              <w:ind w:left="435"/>
              <w:jc w:val="both"/>
              <w:rPr>
                <w:lang w:val="de-AT"/>
              </w:rPr>
            </w:pPr>
            <w:r>
              <w:rPr>
                <w:lang w:val="de-AT"/>
              </w:rPr>
              <w:t>Meine Top 3 Lessons Learned</w:t>
            </w:r>
          </w:p>
          <w:p w14:paraId="2DFA7E60" w14:textId="77777777" w:rsidR="00BB7A1F" w:rsidRPr="00594069" w:rsidRDefault="00BB7A1F" w:rsidP="00536661">
            <w:pPr>
              <w:pStyle w:val="Listenabsatz"/>
              <w:numPr>
                <w:ilvl w:val="0"/>
                <w:numId w:val="17"/>
              </w:numPr>
              <w:spacing w:line="360" w:lineRule="auto"/>
              <w:jc w:val="both"/>
              <w:rPr>
                <w:lang w:val="de-AT"/>
              </w:rPr>
            </w:pPr>
            <w:r w:rsidRPr="00594069">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Pr="00594069" w:rsidRDefault="00BB7A1F" w:rsidP="00536661">
            <w:pPr>
              <w:pStyle w:val="Listenabsatz"/>
              <w:numPr>
                <w:ilvl w:val="0"/>
                <w:numId w:val="17"/>
              </w:numPr>
              <w:spacing w:line="360" w:lineRule="auto"/>
              <w:jc w:val="both"/>
              <w:rPr>
                <w:lang w:val="de-AT"/>
              </w:rPr>
            </w:pPr>
            <w:r w:rsidRPr="00594069">
              <w:rPr>
                <w:lang w:val="de-AT"/>
              </w:rPr>
              <w:t>CQRS for</w:t>
            </w:r>
            <w:r w:rsidR="00D424E8" w:rsidRPr="00594069">
              <w:rPr>
                <w:lang w:val="de-AT"/>
              </w:rPr>
              <w:t xml:space="preserve"> </w:t>
            </w:r>
            <w:r w:rsidRPr="00594069">
              <w:rPr>
                <w:lang w:val="de-AT"/>
              </w:rPr>
              <w:t>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das eine oder andere Mal das DRY (Don’t repeat yourself) Prinzip, aber dafür erreicht man ein sehr hohes Maß an Flexibilität.</w:t>
            </w:r>
          </w:p>
          <w:p w14:paraId="0715B5C6" w14:textId="0F5A9772" w:rsidR="00BB7A1F" w:rsidRPr="00594069" w:rsidRDefault="00BB7A1F" w:rsidP="00536661">
            <w:pPr>
              <w:pStyle w:val="Listenabsatz"/>
              <w:numPr>
                <w:ilvl w:val="0"/>
                <w:numId w:val="17"/>
              </w:numPr>
              <w:spacing w:line="360" w:lineRule="auto"/>
              <w:jc w:val="both"/>
              <w:rPr>
                <w:lang w:val="de-AT"/>
              </w:rPr>
            </w:pPr>
            <w:r w:rsidRPr="00594069">
              <w:rPr>
                <w:lang w:val="de-AT"/>
              </w:rPr>
              <w:t xml:space="preserve">Swagger ist großartig! Ich kann es nur empfehlen. Die schnelle Entwicklung mit Swagger hat mich sehr erstaunt. Mit ein paar wenigen Kommentaren und </w:t>
            </w:r>
            <w:r w:rsidR="008F31FC" w:rsidRPr="00594069">
              <w:rPr>
                <w:lang w:val="de-AT"/>
              </w:rPr>
              <w:t>Attributen</w:t>
            </w:r>
            <w:r w:rsidRPr="00594069">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7B32E97D" w14:textId="77777777" w:rsidR="00BB7A1F" w:rsidRPr="005427D8" w:rsidRDefault="00BB7A1F" w:rsidP="00766A39">
            <w:pPr>
              <w:pStyle w:val="FormatvorlageAufzhlungen2"/>
              <w:numPr>
                <w:ilvl w:val="0"/>
                <w:numId w:val="0"/>
              </w:numPr>
              <w:spacing w:line="312" w:lineRule="auto"/>
              <w:rPr>
                <w:bCs/>
                <w:color w:val="000000"/>
                <w:sz w:val="20"/>
                <w:szCs w:val="20"/>
              </w:rPr>
            </w:pPr>
          </w:p>
        </w:tc>
      </w:tr>
    </w:tbl>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23" w:name="_Toc518260555"/>
            <w:bookmarkStart w:id="124" w:name="_Toc518321803"/>
            <w:r w:rsidRPr="00EC7D91">
              <w:t>AP: Alexa Skill</w:t>
            </w:r>
            <w:bookmarkEnd w:id="123"/>
            <w:bookmarkEnd w:id="124"/>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5" w:name="_Toc518321804"/>
            <w:r>
              <w:t>Verantwortlicher: Salko Nuhanovic</w:t>
            </w:r>
            <w:bookmarkEnd w:id="125"/>
          </w:p>
          <w:p w14:paraId="5E6F8715" w14:textId="77777777" w:rsidR="00F1417C" w:rsidRDefault="00F1417C" w:rsidP="00F1417C">
            <w:pPr>
              <w:spacing w:line="360" w:lineRule="auto"/>
              <w:ind w:left="435"/>
              <w:jc w:val="both"/>
            </w:pPr>
          </w:p>
          <w:p w14:paraId="51B570F3" w14:textId="77777777" w:rsidR="000A6AAE" w:rsidRPr="00594069" w:rsidRDefault="00EE10CD" w:rsidP="00594069">
            <w:pPr>
              <w:spacing w:line="360" w:lineRule="auto"/>
              <w:ind w:left="435"/>
              <w:jc w:val="both"/>
              <w:rPr>
                <w:lang w:val="de-AT"/>
              </w:rPr>
            </w:pPr>
            <w:r w:rsidRPr="00594069">
              <w:rPr>
                <w:lang w:val="de-AT"/>
              </w:rPr>
              <w:t xml:space="preserve">Der folgende Abschnitt befasst sich mit der Implementierung des Alexa sowie der Aufsetzung des entsprechenden Environments.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Pr="00594069" w:rsidRDefault="00323B10" w:rsidP="00594069">
            <w:pPr>
              <w:spacing w:line="360" w:lineRule="auto"/>
              <w:ind w:left="435"/>
              <w:jc w:val="both"/>
              <w:rPr>
                <w:lang w:val="de-AT"/>
              </w:rPr>
            </w:pPr>
            <w:r w:rsidRPr="00594069">
              <w:rPr>
                <w:lang w:val="de-AT"/>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594069" w:rsidRDefault="00323B10" w:rsidP="00594069">
            <w:pPr>
              <w:spacing w:line="360" w:lineRule="auto"/>
              <w:ind w:left="435"/>
              <w:jc w:val="both"/>
              <w:rPr>
                <w:lang w:val="de-AT"/>
              </w:rPr>
            </w:pPr>
            <w:r w:rsidRPr="00594069">
              <w:rPr>
                <w:lang w:val="de-AT"/>
              </w:rPr>
              <w:t>Die Spracherkennung wird in der Cloud durchgeführt, wo auch auf Basis der Triggerwords die entsprechenden Funktionen durchgeführt werden.</w:t>
            </w:r>
          </w:p>
          <w:p w14:paraId="1CCED51E" w14:textId="46D4FC6B" w:rsidR="00323B10" w:rsidRPr="00594069" w:rsidRDefault="00705CB8" w:rsidP="00594069">
            <w:pPr>
              <w:spacing w:line="360" w:lineRule="auto"/>
              <w:ind w:left="435"/>
              <w:jc w:val="both"/>
              <w:rPr>
                <w:lang w:val="de-AT"/>
              </w:rPr>
            </w:pPr>
            <w:r w:rsidRPr="00594069">
              <w:rPr>
                <w:lang w:val="de-AT"/>
              </w:rPr>
              <w:t>Grundlegend gibt es verschiedene Wege einen Alexa Skill zu schreiben.</w:t>
            </w:r>
          </w:p>
          <w:p w14:paraId="73E4827D" w14:textId="3FA23892" w:rsidR="00705CB8" w:rsidRPr="00594069" w:rsidRDefault="00705CB8" w:rsidP="00594069">
            <w:pPr>
              <w:spacing w:line="360" w:lineRule="auto"/>
              <w:ind w:left="435"/>
              <w:jc w:val="both"/>
              <w:rPr>
                <w:lang w:val="de-AT"/>
              </w:rPr>
            </w:pPr>
            <w:r w:rsidRPr="00594069">
              <w:rPr>
                <w:lang w:val="de-AT"/>
              </w:rPr>
              <w:t xml:space="preserve">Ein Alexa Skill besteht aus </w:t>
            </w:r>
            <w:r w:rsidR="005B194F" w:rsidRPr="00594069">
              <w:rPr>
                <w:lang w:val="de-AT"/>
              </w:rPr>
              <w:t>drei</w:t>
            </w:r>
            <w:r w:rsidRPr="00594069">
              <w:rPr>
                <w:lang w:val="de-AT"/>
              </w:rPr>
              <w:t xml:space="preserve"> grundlegenden Komponenten:</w:t>
            </w:r>
          </w:p>
          <w:p w14:paraId="4D612130" w14:textId="25AF1E05" w:rsidR="005B194F" w:rsidRPr="00594069" w:rsidRDefault="005B194F" w:rsidP="00536661">
            <w:pPr>
              <w:pStyle w:val="Listenabsatz"/>
              <w:numPr>
                <w:ilvl w:val="0"/>
                <w:numId w:val="16"/>
              </w:numPr>
              <w:spacing w:line="360" w:lineRule="auto"/>
              <w:jc w:val="both"/>
              <w:rPr>
                <w:lang w:val="de-AT"/>
              </w:rPr>
            </w:pPr>
            <w:r w:rsidRPr="00594069">
              <w:rPr>
                <w:lang w:val="de-AT"/>
              </w:rPr>
              <w:t>skill.json</w:t>
            </w:r>
          </w:p>
          <w:p w14:paraId="1C90E3B1" w14:textId="1D7B6237" w:rsidR="00705CB8" w:rsidRPr="00594069" w:rsidRDefault="00705CB8" w:rsidP="00536661">
            <w:pPr>
              <w:pStyle w:val="Listenabsatz"/>
              <w:numPr>
                <w:ilvl w:val="0"/>
                <w:numId w:val="16"/>
              </w:numPr>
              <w:spacing w:line="360" w:lineRule="auto"/>
              <w:jc w:val="both"/>
              <w:rPr>
                <w:lang w:val="de-AT"/>
              </w:rPr>
            </w:pPr>
            <w:r w:rsidRPr="00594069">
              <w:rPr>
                <w:lang w:val="de-AT"/>
              </w:rPr>
              <w:t>Interaction Model</w:t>
            </w:r>
          </w:p>
          <w:p w14:paraId="1243B13F" w14:textId="02B40098" w:rsidR="00705CB8" w:rsidRPr="00594069" w:rsidRDefault="005B194F" w:rsidP="00536661">
            <w:pPr>
              <w:pStyle w:val="Listenabsatz"/>
              <w:numPr>
                <w:ilvl w:val="0"/>
                <w:numId w:val="16"/>
              </w:numPr>
              <w:spacing w:line="360" w:lineRule="auto"/>
              <w:jc w:val="both"/>
              <w:rPr>
                <w:lang w:val="de-AT"/>
              </w:rPr>
            </w:pPr>
            <w:r w:rsidRPr="00594069">
              <w:rPr>
                <w:lang w:val="de-AT"/>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Pr="00594069" w:rsidRDefault="00E52DFA" w:rsidP="00594069">
            <w:pPr>
              <w:spacing w:line="360" w:lineRule="auto"/>
              <w:ind w:left="435"/>
              <w:jc w:val="both"/>
              <w:rPr>
                <w:lang w:val="de-AT"/>
              </w:rPr>
            </w:pPr>
            <w:r w:rsidRPr="00594069">
              <w:rPr>
                <w:lang w:val="de-AT"/>
              </w:rPr>
              <w:t xml:space="preserve">Im </w:t>
            </w:r>
            <w:r w:rsidR="005B194F" w:rsidRPr="00594069">
              <w:rPr>
                <w:lang w:val="de-AT"/>
              </w:rPr>
              <w:t>skill.json File wird der Skill anhand von Metainformationen</w:t>
            </w:r>
            <w:r w:rsidRPr="00594069">
              <w:rPr>
                <w:lang w:val="de-AT"/>
              </w:rPr>
              <w:t xml:space="preserve"> (zb. Name, Kategorie ...)</w:t>
            </w:r>
            <w:r w:rsidR="005B194F" w:rsidRPr="00594069">
              <w:rPr>
                <w:lang w:val="de-AT"/>
              </w:rPr>
              <w:t xml:space="preserve"> grundlegend beschreiben</w:t>
            </w:r>
            <w:r w:rsidRPr="00594069">
              <w:rPr>
                <w:lang w:val="de-AT"/>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594069" w:rsidRDefault="00705CB8" w:rsidP="00594069">
            <w:pPr>
              <w:spacing w:line="360" w:lineRule="auto"/>
              <w:ind w:left="435"/>
              <w:jc w:val="both"/>
              <w:rPr>
                <w:lang w:val="de-AT"/>
              </w:rPr>
            </w:pPr>
          </w:p>
          <w:p w14:paraId="77777381" w14:textId="77777777" w:rsidR="005B194F" w:rsidRPr="00594069" w:rsidRDefault="00705CB8" w:rsidP="00594069">
            <w:pPr>
              <w:spacing w:line="360" w:lineRule="auto"/>
              <w:ind w:left="435"/>
              <w:jc w:val="both"/>
              <w:rPr>
                <w:lang w:val="de-AT"/>
              </w:rPr>
            </w:pPr>
            <w:r w:rsidRPr="00594069">
              <w:rPr>
                <w:lang w:val="de-AT"/>
              </w:rPr>
              <w:t>Das Interaction Model</w:t>
            </w:r>
            <w:r w:rsidR="00E349DD" w:rsidRPr="00594069">
              <w:rPr>
                <w:lang w:val="de-AT"/>
              </w:rPr>
              <w:t xml:space="preserve"> (IM)</w:t>
            </w:r>
            <w:r w:rsidRPr="00594069">
              <w:rPr>
                <w:lang w:val="de-AT"/>
              </w:rPr>
              <w:t xml:space="preserve"> beschreibt die Schnittstelle </w:t>
            </w:r>
            <w:r w:rsidR="005B194F" w:rsidRPr="00594069">
              <w:rPr>
                <w:lang w:val="de-AT"/>
              </w:rPr>
              <w:t>zum</w:t>
            </w:r>
            <w:r w:rsidRPr="00594069">
              <w:rPr>
                <w:lang w:val="de-AT"/>
              </w:rPr>
              <w:t xml:space="preserve"> User</w:t>
            </w:r>
            <w:r w:rsidR="005B194F" w:rsidRPr="00594069">
              <w:rPr>
                <w:lang w:val="de-AT"/>
              </w:rPr>
              <w:t xml:space="preserve">, pro </w:t>
            </w:r>
            <w:r w:rsidR="00E349DD" w:rsidRPr="00594069">
              <w:rPr>
                <w:lang w:val="de-AT"/>
              </w:rPr>
              <w:t>Sprache des Skills gibt es jeweils ein IM</w:t>
            </w:r>
            <w:r w:rsidR="005B194F" w:rsidRPr="00594069">
              <w:rPr>
                <w:lang w:val="de-AT"/>
              </w:rPr>
              <w:t xml:space="preserve">. </w:t>
            </w:r>
            <w:r w:rsidR="00E349DD" w:rsidRPr="00594069">
              <w:rPr>
                <w:lang w:val="de-AT"/>
              </w:rPr>
              <w:t>Das IM setzt sich</w:t>
            </w:r>
            <w:r w:rsidRPr="00594069">
              <w:rPr>
                <w:lang w:val="de-AT"/>
              </w:rPr>
              <w:t xml:space="preserve"> aus Intents und Slots zusammen.</w:t>
            </w:r>
            <w:r w:rsidR="00E349DD" w:rsidRPr="00594069">
              <w:rPr>
                <w:lang w:val="de-AT"/>
              </w:rPr>
              <w:t xml:space="preserve"> </w:t>
            </w:r>
          </w:p>
          <w:p w14:paraId="0D13BECE" w14:textId="77777777" w:rsidR="005B194F" w:rsidRPr="00594069" w:rsidRDefault="005B194F" w:rsidP="00594069">
            <w:pPr>
              <w:spacing w:line="360" w:lineRule="auto"/>
              <w:ind w:left="435"/>
              <w:jc w:val="both"/>
              <w:rPr>
                <w:lang w:val="de-AT"/>
              </w:rPr>
            </w:pPr>
          </w:p>
          <w:p w14:paraId="4E41FDB5" w14:textId="77777777" w:rsidR="005B194F" w:rsidRPr="00594069" w:rsidRDefault="00E349DD" w:rsidP="00594069">
            <w:pPr>
              <w:spacing w:line="360" w:lineRule="auto"/>
              <w:ind w:left="435"/>
              <w:jc w:val="both"/>
              <w:rPr>
                <w:lang w:val="de-AT"/>
              </w:rPr>
            </w:pPr>
            <w:r w:rsidRPr="00594069">
              <w:rPr>
                <w:lang w:val="de-AT"/>
              </w:rPr>
              <w:t xml:space="preserve">Slots sind Parameter, die ein User einem Intent mitgeben kann </w:t>
            </w:r>
            <w:r w:rsidR="005B194F" w:rsidRPr="00594069">
              <w:rPr>
                <w:lang w:val="de-AT"/>
              </w:rPr>
              <w:t>um die Business Logik</w:t>
            </w:r>
            <w:r w:rsidR="00705CB8" w:rsidRPr="00594069">
              <w:rPr>
                <w:lang w:val="de-AT"/>
              </w:rPr>
              <w:t xml:space="preserve"> </w:t>
            </w:r>
            <w:r w:rsidR="005B194F" w:rsidRPr="00594069">
              <w:rPr>
                <w:lang w:val="de-AT"/>
              </w:rPr>
              <w:t xml:space="preserve">durchzuführen. In unserem Beispiel haben wir den Ort (zb.Abstellraum) der Wetterstation als Slot. </w:t>
            </w:r>
          </w:p>
          <w:p w14:paraId="53183FD3" w14:textId="77777777" w:rsidR="005B194F" w:rsidRPr="00594069" w:rsidRDefault="005B194F" w:rsidP="00594069">
            <w:pPr>
              <w:spacing w:line="360" w:lineRule="auto"/>
              <w:ind w:left="435"/>
              <w:jc w:val="both"/>
              <w:rPr>
                <w:lang w:val="de-AT"/>
              </w:rPr>
            </w:pPr>
          </w:p>
          <w:p w14:paraId="10776B94" w14:textId="54AEDB19" w:rsidR="00705CB8" w:rsidRPr="00594069" w:rsidRDefault="00705CB8" w:rsidP="00594069">
            <w:pPr>
              <w:spacing w:line="360" w:lineRule="auto"/>
              <w:ind w:left="435"/>
              <w:jc w:val="both"/>
              <w:rPr>
                <w:lang w:val="de-AT"/>
              </w:rPr>
            </w:pPr>
            <w:r w:rsidRPr="00594069">
              <w:rPr>
                <w:lang w:val="de-AT"/>
              </w:rPr>
              <w:t>Je nach gewähltem Intent kann eine andere</w:t>
            </w:r>
            <w:r w:rsidR="005B194F" w:rsidRPr="00594069">
              <w:rPr>
                <w:lang w:val="de-AT"/>
              </w:rPr>
              <w:t xml:space="preserve"> Business Logik</w:t>
            </w:r>
            <w:r w:rsidRPr="00594069">
              <w:rPr>
                <w:lang w:val="de-AT"/>
              </w:rPr>
              <w:t xml:space="preserve"> durchgeführt werden. </w:t>
            </w:r>
          </w:p>
          <w:p w14:paraId="43FD7CB4" w14:textId="7CBDDAD7" w:rsidR="00705CB8" w:rsidRPr="00594069" w:rsidRDefault="00705CB8" w:rsidP="00594069">
            <w:pPr>
              <w:spacing w:line="360" w:lineRule="auto"/>
              <w:ind w:left="435"/>
              <w:jc w:val="both"/>
              <w:rPr>
                <w:lang w:val="de-AT"/>
              </w:rPr>
            </w:pPr>
          </w:p>
          <w:p w14:paraId="1A8153FB" w14:textId="5E8F8875" w:rsidR="00705CB8" w:rsidRPr="00594069" w:rsidRDefault="00705CB8" w:rsidP="00594069">
            <w:pPr>
              <w:spacing w:line="360" w:lineRule="auto"/>
              <w:ind w:left="435"/>
              <w:jc w:val="both"/>
              <w:rPr>
                <w:lang w:val="de-AT"/>
              </w:rPr>
            </w:pPr>
            <w:r w:rsidRPr="00594069">
              <w:rPr>
                <w:lang w:val="de-AT"/>
              </w:rPr>
              <w:t>Das Interaction Model wir</w:t>
            </w:r>
            <w:r w:rsidR="005B194F" w:rsidRPr="00594069">
              <w:rPr>
                <w:lang w:val="de-AT"/>
              </w:rPr>
              <w:t xml:space="preserve"> anhand eines JSON Files beschrieben. Die Alexa Developer Console ermöglicht es das IM auch grafisch zusammenzustellen.</w:t>
            </w:r>
          </w:p>
          <w:p w14:paraId="7AB1CF47" w14:textId="56EE7009" w:rsidR="005B194F" w:rsidRPr="00594069" w:rsidRDefault="005B194F" w:rsidP="00594069">
            <w:pPr>
              <w:spacing w:line="360" w:lineRule="auto"/>
              <w:ind w:left="435"/>
              <w:jc w:val="both"/>
              <w:rPr>
                <w:lang w:val="de-AT"/>
              </w:rPr>
            </w:pPr>
          </w:p>
          <w:p w14:paraId="5E370781" w14:textId="4C61A318" w:rsidR="00705CB8" w:rsidRPr="00594069" w:rsidRDefault="00705CB8" w:rsidP="00594069">
            <w:pPr>
              <w:spacing w:line="360" w:lineRule="auto"/>
              <w:ind w:left="435"/>
              <w:jc w:val="both"/>
              <w:rPr>
                <w:lang w:val="de-AT"/>
              </w:rPr>
            </w:pPr>
            <w:r w:rsidRPr="00594069">
              <w:rPr>
                <w:lang w:val="de-AT"/>
              </w:rPr>
              <w:t xml:space="preserve">Hier </w:t>
            </w:r>
            <w:r w:rsidR="00E52DFA" w:rsidRPr="00594069">
              <w:rPr>
                <w:lang w:val="de-AT"/>
              </w:rPr>
              <w:t>ein</w:t>
            </w:r>
            <w:r w:rsidRPr="00594069">
              <w:rPr>
                <w:lang w:val="de-AT"/>
              </w:rPr>
              <w:t xml:space="preserve"> Auszug </w:t>
            </w:r>
            <w:r w:rsidR="00543702" w:rsidRPr="00594069">
              <w:rPr>
                <w:lang w:val="de-AT"/>
              </w:rPr>
              <w:t>des</w:t>
            </w:r>
            <w:r w:rsidRPr="00594069">
              <w:rPr>
                <w:lang w:val="de-AT"/>
              </w:rPr>
              <w:t xml:space="preserve"> Interaction Models</w:t>
            </w:r>
            <w:r w:rsidR="00543702" w:rsidRPr="00594069">
              <w:rPr>
                <w:lang w:val="de-AT"/>
              </w:rPr>
              <w:t xml:space="preserve"> von „bestes projekt“</w:t>
            </w:r>
            <w:r w:rsidRPr="00594069">
              <w:rPr>
                <w:lang w:val="de-AT"/>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Pr="00594069" w:rsidRDefault="002C6684" w:rsidP="00594069">
            <w:pPr>
              <w:spacing w:line="360" w:lineRule="auto"/>
              <w:ind w:left="435"/>
              <w:jc w:val="both"/>
              <w:rPr>
                <w:lang w:val="de-AT"/>
              </w:rPr>
            </w:pPr>
            <w:r w:rsidRPr="00594069">
              <w:rPr>
                <w:lang w:val="de-AT"/>
              </w:rPr>
              <w:t>Da entschieden wurde das AWS Lambda genutzt wird, musste entschieden erden in welcher Programmiersprache die Funktion geschrieben werden soll. AWS Lambda unterstützt folgende Sprachen:</w:t>
            </w:r>
          </w:p>
          <w:p w14:paraId="0B0D1C6E" w14:textId="1ACAFDDA" w:rsidR="002C6684" w:rsidRPr="00594069" w:rsidRDefault="002C6684" w:rsidP="00536661">
            <w:pPr>
              <w:pStyle w:val="Listenabsatz"/>
              <w:numPr>
                <w:ilvl w:val="0"/>
                <w:numId w:val="15"/>
              </w:numPr>
              <w:spacing w:line="360" w:lineRule="auto"/>
              <w:jc w:val="both"/>
              <w:rPr>
                <w:lang w:val="de-AT"/>
              </w:rPr>
            </w:pPr>
            <w:r w:rsidRPr="00594069">
              <w:rPr>
                <w:lang w:val="de-AT"/>
              </w:rPr>
              <w:t>Java</w:t>
            </w:r>
          </w:p>
          <w:p w14:paraId="78794DBD" w14:textId="135D1C32" w:rsidR="002C6684" w:rsidRPr="00594069" w:rsidRDefault="002C6684" w:rsidP="00536661">
            <w:pPr>
              <w:pStyle w:val="Listenabsatz"/>
              <w:numPr>
                <w:ilvl w:val="0"/>
                <w:numId w:val="15"/>
              </w:numPr>
              <w:spacing w:line="360" w:lineRule="auto"/>
              <w:jc w:val="both"/>
              <w:rPr>
                <w:lang w:val="de-AT"/>
              </w:rPr>
            </w:pPr>
            <w:r w:rsidRPr="00594069">
              <w:rPr>
                <w:lang w:val="de-AT"/>
              </w:rPr>
              <w:t>nodeJS</w:t>
            </w:r>
          </w:p>
          <w:p w14:paraId="760F6D5F" w14:textId="6FF451B5" w:rsidR="002C6684" w:rsidRPr="00594069" w:rsidRDefault="002C6684" w:rsidP="00536661">
            <w:pPr>
              <w:pStyle w:val="Listenabsatz"/>
              <w:numPr>
                <w:ilvl w:val="0"/>
                <w:numId w:val="15"/>
              </w:numPr>
              <w:spacing w:line="360" w:lineRule="auto"/>
              <w:jc w:val="both"/>
              <w:rPr>
                <w:lang w:val="de-AT"/>
              </w:rPr>
            </w:pPr>
            <w:r w:rsidRPr="00594069">
              <w:rPr>
                <w:lang w:val="de-AT"/>
              </w:rPr>
              <w:t>Python</w:t>
            </w:r>
          </w:p>
          <w:p w14:paraId="0AEF8A43" w14:textId="446ACE8F" w:rsidR="002C6684" w:rsidRPr="00594069" w:rsidRDefault="002C6684" w:rsidP="00536661">
            <w:pPr>
              <w:pStyle w:val="Listenabsatz"/>
              <w:numPr>
                <w:ilvl w:val="0"/>
                <w:numId w:val="15"/>
              </w:numPr>
              <w:spacing w:line="360" w:lineRule="auto"/>
              <w:jc w:val="both"/>
              <w:rPr>
                <w:lang w:val="de-AT"/>
              </w:rPr>
            </w:pPr>
            <w:r w:rsidRPr="00594069">
              <w:rPr>
                <w:lang w:val="de-AT"/>
              </w:rPr>
              <w:t>C#</w:t>
            </w:r>
          </w:p>
          <w:p w14:paraId="50831984" w14:textId="2182C4FD" w:rsidR="002C6684" w:rsidRPr="00594069" w:rsidRDefault="002C6684" w:rsidP="00536661">
            <w:pPr>
              <w:pStyle w:val="Listenabsatz"/>
              <w:numPr>
                <w:ilvl w:val="0"/>
                <w:numId w:val="15"/>
              </w:numPr>
              <w:spacing w:line="360" w:lineRule="auto"/>
              <w:jc w:val="both"/>
              <w:rPr>
                <w:lang w:val="de-AT"/>
              </w:rPr>
            </w:pPr>
            <w:r w:rsidRPr="00594069">
              <w:rPr>
                <w:lang w:val="de-AT"/>
              </w:rPr>
              <w:t>Go</w:t>
            </w:r>
          </w:p>
          <w:p w14:paraId="3D778C31" w14:textId="431CAAE1" w:rsidR="002C6684" w:rsidRPr="00594069" w:rsidRDefault="002C6684" w:rsidP="00594069">
            <w:pPr>
              <w:spacing w:line="360" w:lineRule="auto"/>
              <w:ind w:left="435"/>
              <w:jc w:val="both"/>
              <w:rPr>
                <w:lang w:val="de-AT"/>
              </w:rPr>
            </w:pPr>
          </w:p>
          <w:p w14:paraId="3DD45992" w14:textId="29C3E9CA" w:rsidR="002C6684" w:rsidRPr="00594069" w:rsidRDefault="002C6684" w:rsidP="00594069">
            <w:pPr>
              <w:spacing w:line="360" w:lineRule="auto"/>
              <w:ind w:left="435"/>
              <w:jc w:val="both"/>
              <w:rPr>
                <w:lang w:val="de-AT"/>
              </w:rPr>
            </w:pPr>
            <w:r w:rsidRPr="00594069">
              <w:rPr>
                <w:lang w:val="de-AT"/>
              </w:rPr>
              <w:t xml:space="preserve">Um einen Einblick in die Welt von JavaScript als Backendsprache zu bekommen, haben wir uns für nodeJS entschieden. </w:t>
            </w:r>
          </w:p>
          <w:p w14:paraId="5BECAC2B" w14:textId="1D8940A0" w:rsidR="002C6684" w:rsidRPr="00594069" w:rsidRDefault="002C6684" w:rsidP="00594069">
            <w:pPr>
              <w:spacing w:line="360" w:lineRule="auto"/>
              <w:ind w:left="435"/>
              <w:jc w:val="both"/>
              <w:rPr>
                <w:lang w:val="de-AT"/>
              </w:rPr>
            </w:pPr>
            <w:r w:rsidRPr="00594069">
              <w:rPr>
                <w:lang w:val="de-AT"/>
              </w:rPr>
              <w:t>Jede Lambda Funktion benötigt einen Handler welcher ausprogrammiert wird</w:t>
            </w:r>
            <w:r w:rsidR="002D00AA" w:rsidRPr="00594069">
              <w:rPr>
                <w:lang w:val="de-AT"/>
              </w:rPr>
              <w:t>.</w:t>
            </w:r>
          </w:p>
          <w:p w14:paraId="358102F5" w14:textId="315B39C3" w:rsidR="002D00AA" w:rsidRPr="00594069" w:rsidRDefault="002D00AA" w:rsidP="00594069">
            <w:pPr>
              <w:spacing w:line="360" w:lineRule="auto"/>
              <w:ind w:left="435"/>
              <w:jc w:val="both"/>
              <w:rPr>
                <w:lang w:val="de-AT"/>
              </w:rPr>
            </w:pPr>
          </w:p>
          <w:p w14:paraId="13C3AFA1" w14:textId="57717033" w:rsidR="002D00AA" w:rsidRPr="00594069" w:rsidRDefault="002D00AA" w:rsidP="00594069">
            <w:pPr>
              <w:spacing w:line="360" w:lineRule="auto"/>
              <w:ind w:left="435"/>
              <w:jc w:val="both"/>
              <w:rPr>
                <w:lang w:val="de-AT"/>
              </w:rPr>
            </w:pPr>
            <w:r w:rsidRPr="00594069">
              <w:rPr>
                <w:lang w:val="de-AT"/>
              </w:rPr>
              <w:t>Unsere Lambda Funktion ruft die REST API des Backends in Azure auf und retourniert anschließend den Text welcher von Alexa vorgelesen wird.</w:t>
            </w:r>
          </w:p>
          <w:p w14:paraId="35EA4452" w14:textId="5CB15165" w:rsidR="002D00AA" w:rsidRPr="00594069" w:rsidRDefault="002D00AA" w:rsidP="00594069">
            <w:pPr>
              <w:spacing w:line="360" w:lineRule="auto"/>
              <w:ind w:left="435"/>
              <w:jc w:val="both"/>
              <w:rPr>
                <w:lang w:val="de-AT"/>
              </w:rPr>
            </w:pPr>
          </w:p>
          <w:p w14:paraId="198C7D17" w14:textId="648896DE" w:rsidR="002D00AA" w:rsidRPr="00594069" w:rsidRDefault="002D00AA" w:rsidP="00594069">
            <w:pPr>
              <w:spacing w:line="360" w:lineRule="auto"/>
              <w:ind w:left="435"/>
              <w:jc w:val="both"/>
              <w:rPr>
                <w:lang w:val="de-AT"/>
              </w:rPr>
            </w:pPr>
            <w:r w:rsidRPr="00594069">
              <w:rPr>
                <w:lang w:val="de-AT"/>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Pr="00594069" w:rsidRDefault="002D00AA" w:rsidP="00594069">
            <w:pPr>
              <w:spacing w:line="360" w:lineRule="auto"/>
              <w:ind w:left="435"/>
              <w:jc w:val="both"/>
              <w:rPr>
                <w:lang w:val="de-AT"/>
              </w:rPr>
            </w:pPr>
            <w:r w:rsidRPr="00594069">
              <w:rPr>
                <w:lang w:val="de-AT"/>
              </w:rPr>
              <w:t>Mittels event.request.intent.slots.deviceID.value wird es ermöglicht auf den übergebenen Slot (Parameter) zuzugreifen</w:t>
            </w:r>
            <w:r w:rsidR="00920A28" w:rsidRPr="00594069">
              <w:rPr>
                <w:lang w:val="de-AT"/>
              </w:rPr>
              <w:t xml:space="preserve">. Der Slot entspricht in unserem </w:t>
            </w:r>
            <w:r w:rsidRPr="00594069">
              <w:rPr>
                <w:lang w:val="de-AT"/>
              </w:rPr>
              <w:t>Fall</w:t>
            </w:r>
            <w:r w:rsidR="001A15F8" w:rsidRPr="00594069">
              <w:rPr>
                <w:lang w:val="de-AT"/>
              </w:rPr>
              <w:t>,</w:t>
            </w:r>
            <w:r w:rsidRPr="00594069">
              <w:rPr>
                <w:lang w:val="de-AT"/>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594069" w:rsidRDefault="001A15F8" w:rsidP="00594069">
            <w:pPr>
              <w:spacing w:line="360" w:lineRule="auto"/>
              <w:ind w:left="435"/>
              <w:jc w:val="both"/>
              <w:rPr>
                <w:lang w:val="de-AT"/>
              </w:rPr>
            </w:pPr>
            <w:r w:rsidRPr="00594069">
              <w:rPr>
                <w:lang w:val="de-AT"/>
              </w:rPr>
              <w:t xml:space="preserve">Zu Beginn </w:t>
            </w:r>
            <w:r w:rsidR="00983770" w:rsidRPr="00594069">
              <w:rPr>
                <w:lang w:val="de-AT"/>
              </w:rPr>
              <w:t>habe ich die</w:t>
            </w:r>
            <w:r w:rsidRPr="00594069">
              <w:rPr>
                <w:lang w:val="de-AT"/>
              </w:rPr>
              <w:t xml:space="preserve"> Alexa API und dem Umfeld</w:t>
            </w:r>
            <w:r w:rsidR="00983770" w:rsidRPr="00594069">
              <w:rPr>
                <w:lang w:val="de-AT"/>
              </w:rPr>
              <w:t xml:space="preserve"> (AWS, AWS Lambda) studiert</w:t>
            </w:r>
            <w:r w:rsidRPr="00594069">
              <w:rPr>
                <w:lang w:val="de-AT"/>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594069" w:rsidRDefault="001A15F8" w:rsidP="00594069">
            <w:pPr>
              <w:spacing w:line="360" w:lineRule="auto"/>
              <w:ind w:left="435"/>
              <w:jc w:val="both"/>
              <w:rPr>
                <w:lang w:val="de-AT"/>
              </w:rPr>
            </w:pPr>
            <w:r w:rsidRPr="00594069">
              <w:rPr>
                <w:lang w:val="de-AT"/>
              </w:rPr>
              <w:t xml:space="preserve">Nach </w:t>
            </w:r>
            <w:r w:rsidR="00983770" w:rsidRPr="00594069">
              <w:rPr>
                <w:lang w:val="de-AT"/>
              </w:rPr>
              <w:t xml:space="preserve">eingehender </w:t>
            </w:r>
            <w:r w:rsidRPr="00594069">
              <w:rPr>
                <w:lang w:val="de-AT"/>
              </w:rPr>
              <w:t>Recherche</w:t>
            </w:r>
            <w:r w:rsidR="00983770" w:rsidRPr="00594069">
              <w:rPr>
                <w:lang w:val="de-AT"/>
              </w:rPr>
              <w:t xml:space="preserve"> und Durchsicht einiger How-To Artikeln,</w:t>
            </w:r>
            <w:r w:rsidRPr="00594069">
              <w:rPr>
                <w:lang w:val="de-AT"/>
              </w:rPr>
              <w:t xml:space="preserve"> </w:t>
            </w:r>
            <w:r w:rsidR="00983770" w:rsidRPr="00594069">
              <w:rPr>
                <w:lang w:val="de-AT"/>
              </w:rPr>
              <w:t>habe</w:t>
            </w:r>
            <w:r w:rsidRPr="00594069">
              <w:rPr>
                <w:lang w:val="de-AT"/>
              </w:rPr>
              <w:t xml:space="preserve"> ich die ASK Command Line Interfa</w:t>
            </w:r>
            <w:r w:rsidR="00983770" w:rsidRPr="00594069">
              <w:rPr>
                <w:lang w:val="de-AT"/>
              </w:rPr>
              <w:t>ce (CLI) gefunden.</w:t>
            </w:r>
          </w:p>
          <w:p w14:paraId="55562B2D" w14:textId="77777777" w:rsidR="00983770" w:rsidRPr="00594069" w:rsidRDefault="00983770" w:rsidP="00594069">
            <w:pPr>
              <w:spacing w:line="360" w:lineRule="auto"/>
              <w:ind w:left="435"/>
              <w:jc w:val="both"/>
              <w:rPr>
                <w:lang w:val="de-AT"/>
              </w:rPr>
            </w:pPr>
          </w:p>
          <w:p w14:paraId="02139420" w14:textId="6132779C" w:rsidR="001A15F8" w:rsidRPr="00594069" w:rsidRDefault="001A15F8" w:rsidP="00594069">
            <w:pPr>
              <w:spacing w:line="360" w:lineRule="auto"/>
              <w:ind w:left="435"/>
              <w:jc w:val="both"/>
              <w:rPr>
                <w:lang w:val="de-AT"/>
              </w:rPr>
            </w:pPr>
            <w:r w:rsidRPr="00594069">
              <w:rPr>
                <w:lang w:val="de-AT"/>
              </w:rPr>
              <w:t xml:space="preserve">Die ASK CLI ist ein Tool um Alexa Skills und damit verbundene Lambda Funktionen zu managen. Die ASK CLI hat Zugang zur Skill Management API, welche es erlaubt Alexa Skills via </w:t>
            </w:r>
            <w:r w:rsidR="00983770" w:rsidRPr="00594069">
              <w:rPr>
                <w:lang w:val="de-AT"/>
              </w:rPr>
              <w:t xml:space="preserve">Kommandozeile </w:t>
            </w:r>
            <w:r w:rsidRPr="00594069">
              <w:rPr>
                <w:lang w:val="de-AT"/>
              </w:rPr>
              <w:t>zu programmieren.</w:t>
            </w:r>
          </w:p>
          <w:p w14:paraId="68238EAF" w14:textId="3725C8CF" w:rsidR="00983770" w:rsidRPr="00594069" w:rsidRDefault="00983770" w:rsidP="00594069">
            <w:pPr>
              <w:spacing w:line="360" w:lineRule="auto"/>
              <w:ind w:left="435"/>
              <w:jc w:val="both"/>
              <w:rPr>
                <w:lang w:val="de-AT"/>
              </w:rPr>
            </w:pPr>
          </w:p>
          <w:p w14:paraId="3F9582FE" w14:textId="4F730CA5" w:rsidR="00983770" w:rsidRPr="00594069" w:rsidRDefault="00983770" w:rsidP="00594069">
            <w:pPr>
              <w:spacing w:line="360" w:lineRule="auto"/>
              <w:ind w:left="435"/>
              <w:jc w:val="both"/>
              <w:rPr>
                <w:lang w:val="de-AT"/>
              </w:rPr>
            </w:pPr>
            <w:r w:rsidRPr="00594069">
              <w:rPr>
                <w:lang w:val="de-AT"/>
              </w:rPr>
              <w:t>Die Challenge hinter der ganzen Programmierung des Skills, war das korrekte aufsetzen des AWS Accounts bzw. Alexa Developer Accounts.</w:t>
            </w:r>
          </w:p>
          <w:p w14:paraId="0BB8F4BB" w14:textId="2BACFD00" w:rsidR="00983770" w:rsidRPr="00594069" w:rsidRDefault="00983770" w:rsidP="00594069">
            <w:pPr>
              <w:spacing w:line="360" w:lineRule="auto"/>
              <w:ind w:left="435"/>
              <w:jc w:val="both"/>
              <w:rPr>
                <w:lang w:val="de-AT"/>
              </w:rPr>
            </w:pPr>
            <w:r w:rsidRPr="00594069">
              <w:rPr>
                <w:lang w:val="de-AT"/>
              </w:rPr>
              <w:t>Hier eine kurze Anleitung dazu:</w:t>
            </w:r>
          </w:p>
          <w:p w14:paraId="07610974" w14:textId="30B44CC2" w:rsidR="00983770" w:rsidRPr="00594069" w:rsidRDefault="00983770" w:rsidP="00594069">
            <w:pPr>
              <w:spacing w:line="360" w:lineRule="auto"/>
              <w:ind w:left="435"/>
              <w:jc w:val="both"/>
              <w:rPr>
                <w:lang w:val="de-AT"/>
              </w:rPr>
            </w:pPr>
          </w:p>
          <w:p w14:paraId="64438A21" w14:textId="2147D05E" w:rsidR="00983770" w:rsidRPr="004225CF" w:rsidRDefault="00983770" w:rsidP="00594069">
            <w:pPr>
              <w:spacing w:line="360" w:lineRule="auto"/>
              <w:ind w:left="435"/>
              <w:jc w:val="both"/>
              <w:rPr>
                <w:lang w:val="en-US"/>
              </w:rPr>
            </w:pPr>
            <w:r w:rsidRPr="004225CF">
              <w:rPr>
                <w:lang w:val="en-US"/>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594069" w:rsidRDefault="00983770" w:rsidP="00594069">
            <w:pPr>
              <w:spacing w:line="360" w:lineRule="auto"/>
              <w:ind w:left="435"/>
              <w:jc w:val="both"/>
              <w:rPr>
                <w:lang w:val="de-AT"/>
              </w:rPr>
            </w:pPr>
            <w:r w:rsidRPr="00594069">
              <w:rPr>
                <w:lang w:val="de-AT"/>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594069" w:rsidRDefault="00983770" w:rsidP="00594069">
            <w:pPr>
              <w:spacing w:line="360" w:lineRule="auto"/>
              <w:ind w:left="435"/>
              <w:jc w:val="both"/>
              <w:rPr>
                <w:lang w:val="de-AT"/>
              </w:rPr>
            </w:pPr>
            <w:r w:rsidRPr="00594069">
              <w:rPr>
                <w:lang w:val="de-AT"/>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497E0890" w:rsidR="00983770" w:rsidRPr="00C94AD0" w:rsidRDefault="000A6AAE" w:rsidP="00543702">
            <w:pPr>
              <w:pStyle w:val="Beschriftung"/>
              <w:jc w:val="center"/>
              <w:rPr>
                <w:bCs w:val="0"/>
                <w:lang w:val="de-DE"/>
              </w:rPr>
            </w:pPr>
            <w:bookmarkStart w:id="126" w:name="_Toc518304697"/>
            <w:bookmarkStart w:id="127" w:name="_Toc518321690"/>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E47D9C">
              <w:rPr>
                <w:noProof/>
                <w:lang w:val="de-DE"/>
              </w:rPr>
              <w:t>12</w:t>
            </w:r>
            <w:r w:rsidR="00543702" w:rsidRPr="00C94AD0">
              <w:rPr>
                <w:lang w:val="de-DE"/>
              </w:rPr>
              <w:fldChar w:fldCharType="end"/>
            </w:r>
            <w:r w:rsidR="00E47D9C">
              <w:rPr>
                <w:lang w:val="de-DE"/>
              </w:rPr>
              <w:t>.</w:t>
            </w:r>
            <w:r w:rsidR="00543702" w:rsidRPr="00C94AD0">
              <w:rPr>
                <w:lang w:val="de-DE"/>
              </w:rPr>
              <w:t xml:space="preserve"> Login ASK init</w:t>
            </w:r>
            <w:bookmarkEnd w:id="126"/>
            <w:bookmarkEnd w:id="127"/>
          </w:p>
          <w:p w14:paraId="1FC6039B" w14:textId="5EA13168" w:rsidR="001A15F8" w:rsidRPr="00594069" w:rsidRDefault="001A15F8" w:rsidP="00594069">
            <w:pPr>
              <w:spacing w:line="360" w:lineRule="auto"/>
              <w:ind w:left="435"/>
              <w:jc w:val="both"/>
              <w:rPr>
                <w:lang w:val="de-AT"/>
              </w:rPr>
            </w:pPr>
          </w:p>
          <w:p w14:paraId="68F146A9" w14:textId="3B443D3A" w:rsidR="00983770" w:rsidRPr="00594069" w:rsidRDefault="00983770" w:rsidP="00594069">
            <w:pPr>
              <w:spacing w:line="360" w:lineRule="auto"/>
              <w:ind w:left="435"/>
              <w:jc w:val="both"/>
              <w:rPr>
                <w:lang w:val="de-AT"/>
              </w:rPr>
            </w:pPr>
            <w:r w:rsidRPr="00594069">
              <w:rPr>
                <w:lang w:val="de-AT"/>
              </w:rPr>
              <w:t>Nach er</w:t>
            </w:r>
            <w:r w:rsidR="00382C0A" w:rsidRPr="00594069">
              <w:rPr>
                <w:lang w:val="de-AT"/>
              </w:rPr>
              <w:t>folgreichem Login, werden Public Keys ausgetauscht was es erlaubt Konfiguration via ASK CLI am Developer Konto durchzuführen.</w:t>
            </w:r>
          </w:p>
          <w:p w14:paraId="43EDA646" w14:textId="0F109ADB" w:rsidR="00543702" w:rsidRPr="00594069" w:rsidRDefault="00543702" w:rsidP="00594069">
            <w:pPr>
              <w:spacing w:line="360" w:lineRule="auto"/>
              <w:ind w:left="435"/>
              <w:jc w:val="both"/>
              <w:rPr>
                <w:lang w:val="de-AT"/>
              </w:rPr>
            </w:pPr>
          </w:p>
          <w:p w14:paraId="0B118BB8" w14:textId="2D8C71AD" w:rsidR="00543702" w:rsidRPr="00594069" w:rsidRDefault="00543702" w:rsidP="00594069">
            <w:pPr>
              <w:spacing w:line="360" w:lineRule="auto"/>
              <w:ind w:left="435"/>
              <w:jc w:val="both"/>
              <w:rPr>
                <w:lang w:val="de-AT"/>
              </w:rPr>
            </w:pPr>
            <w:r w:rsidRPr="00594069">
              <w:rPr>
                <w:lang w:val="de-AT"/>
              </w:rPr>
              <w:t>Nach erfolgreicher Einrichtung des Developer Accounts, ist noch die Konfiguration von Lambda erforderlich, dazu kann ich folgendes Guide empfehlen:</w:t>
            </w:r>
          </w:p>
          <w:p w14:paraId="7FF1D6FB" w14:textId="64DE5AD8" w:rsidR="00543702" w:rsidRPr="00C94AD0" w:rsidRDefault="005B1B30" w:rsidP="002C6684">
            <w:pPr>
              <w:pStyle w:val="FormatvorlageAufzhlungen2"/>
              <w:numPr>
                <w:ilvl w:val="0"/>
                <w:numId w:val="0"/>
              </w:numPr>
              <w:rPr>
                <w:bCs/>
                <w:color w:val="000000"/>
                <w:lang w:val="de-DE"/>
              </w:rPr>
            </w:pPr>
            <w:hyperlink r:id="rId34"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594069" w:rsidRDefault="00543702" w:rsidP="00594069">
            <w:pPr>
              <w:spacing w:line="360" w:lineRule="auto"/>
              <w:ind w:left="435"/>
              <w:jc w:val="both"/>
              <w:rPr>
                <w:lang w:val="de-AT"/>
              </w:rPr>
            </w:pPr>
            <w:r w:rsidRPr="00594069">
              <w:rPr>
                <w:lang w:val="de-AT"/>
              </w:rPr>
              <w:t>Wichtig hierbei ist die Einstellung der richtigen Policy der Lambda Funktion, welche erlaubt das die Funktion öffentlich aufgerufen werden kann.</w:t>
            </w:r>
          </w:p>
          <w:p w14:paraId="7336C1B9" w14:textId="16B2CA33" w:rsidR="00543702" w:rsidRPr="00594069" w:rsidRDefault="00543702" w:rsidP="00594069">
            <w:pPr>
              <w:spacing w:line="360" w:lineRule="auto"/>
              <w:ind w:left="435"/>
              <w:jc w:val="both"/>
              <w:rPr>
                <w:lang w:val="de-AT"/>
              </w:rPr>
            </w:pPr>
          </w:p>
          <w:p w14:paraId="6403C0E5" w14:textId="0618F3BD" w:rsidR="00543702" w:rsidRPr="00594069" w:rsidRDefault="00543702" w:rsidP="00594069">
            <w:pPr>
              <w:spacing w:line="360" w:lineRule="auto"/>
              <w:ind w:left="435"/>
              <w:jc w:val="both"/>
              <w:rPr>
                <w:lang w:val="de-AT"/>
              </w:rPr>
            </w:pPr>
            <w:r w:rsidRPr="00594069">
              <w:rPr>
                <w:lang w:val="de-AT"/>
              </w:rPr>
              <w:t>Nach erfolgreichem Setup der ASK CLI, des AWS Accounts (inkl. AWS Lambda) und des Amazon Developer Accounts kann mit der Implementierung gestartet werden.</w:t>
            </w:r>
          </w:p>
          <w:p w14:paraId="064B4905" w14:textId="113CF081" w:rsidR="00543702" w:rsidRPr="00594069" w:rsidRDefault="00543702" w:rsidP="00594069">
            <w:pPr>
              <w:spacing w:line="360" w:lineRule="auto"/>
              <w:ind w:left="435"/>
              <w:jc w:val="both"/>
              <w:rPr>
                <w:lang w:val="de-AT"/>
              </w:rPr>
            </w:pPr>
          </w:p>
          <w:p w14:paraId="31D59AD6" w14:textId="44E2AAD0" w:rsidR="00FE7BF7" w:rsidRPr="00594069" w:rsidRDefault="00FE7BF7" w:rsidP="00594069">
            <w:pPr>
              <w:spacing w:line="360" w:lineRule="auto"/>
              <w:ind w:left="435"/>
              <w:jc w:val="both"/>
              <w:rPr>
                <w:lang w:val="de-AT"/>
              </w:rPr>
            </w:pPr>
            <w:r w:rsidRPr="00594069">
              <w:rPr>
                <w:lang w:val="de-AT"/>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594069" w:rsidRDefault="00FE7BF7" w:rsidP="00594069">
            <w:pPr>
              <w:spacing w:line="360" w:lineRule="auto"/>
              <w:ind w:left="435"/>
              <w:jc w:val="both"/>
              <w:rPr>
                <w:lang w:val="de-AT"/>
              </w:rPr>
            </w:pPr>
            <w:r w:rsidRPr="00594069">
              <w:rPr>
                <w:lang w:val="de-AT"/>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8" w:name="_Toc518304698"/>
            <w:bookmarkStart w:id="129" w:name="_Toc518321691"/>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13</w:t>
            </w:r>
            <w:r w:rsidRPr="00C94AD0">
              <w:rPr>
                <w:lang w:val="de-DE"/>
              </w:rPr>
              <w:fldChar w:fldCharType="end"/>
            </w:r>
            <w:r w:rsidRPr="00C94AD0">
              <w:rPr>
                <w:lang w:val="de-DE"/>
              </w:rPr>
              <w:t xml:space="preserve"> ask new</w:t>
            </w:r>
            <w:bookmarkEnd w:id="128"/>
            <w:bookmarkEnd w:id="129"/>
          </w:p>
          <w:p w14:paraId="5E3BBC9D" w14:textId="235D6E3B" w:rsidR="00660C28" w:rsidRPr="00594069" w:rsidRDefault="00660C28" w:rsidP="00594069">
            <w:pPr>
              <w:spacing w:line="360" w:lineRule="auto"/>
              <w:ind w:left="435"/>
              <w:jc w:val="both"/>
              <w:rPr>
                <w:lang w:val="de-AT"/>
              </w:rPr>
            </w:pPr>
            <w:r w:rsidRPr="00594069">
              <w:rPr>
                <w:lang w:val="de-AT"/>
              </w:rPr>
              <w:t>Wie oben beschrieben werden die Hauptbestandteile Business Logik(lambda), Interaction Model (models) und das skil.json File erstellt.</w:t>
            </w:r>
          </w:p>
          <w:p w14:paraId="2299EC58" w14:textId="49EA4269" w:rsidR="00660C28" w:rsidRPr="00594069" w:rsidRDefault="00660C28" w:rsidP="00594069">
            <w:pPr>
              <w:spacing w:line="360" w:lineRule="auto"/>
              <w:ind w:left="435"/>
              <w:jc w:val="both"/>
              <w:rPr>
                <w:lang w:val="de-AT"/>
              </w:rPr>
            </w:pPr>
            <w:r w:rsidRPr="00594069">
              <w:rPr>
                <w:lang w:val="de-AT"/>
              </w:rPr>
              <w:t>Um den Alexa Skill zu testen gibt es zwei Wege:</w:t>
            </w:r>
          </w:p>
          <w:p w14:paraId="42E0D559" w14:textId="77777777" w:rsidR="00660C28" w:rsidRPr="00594069" w:rsidRDefault="00660C28" w:rsidP="00594069">
            <w:pPr>
              <w:spacing w:line="360" w:lineRule="auto"/>
              <w:ind w:left="435"/>
              <w:jc w:val="both"/>
              <w:rPr>
                <w:lang w:val="de-AT"/>
              </w:rPr>
            </w:pPr>
            <w:r w:rsidRPr="00594069">
              <w:rPr>
                <w:lang w:val="de-AT"/>
              </w:rPr>
              <w:t>Alexa fähiges Gerät (welches mit entsprechendem Amazon Konto verbunden ist)</w:t>
            </w:r>
          </w:p>
          <w:p w14:paraId="3B028558" w14:textId="724B482B" w:rsidR="00660C28" w:rsidRPr="004225CF" w:rsidRDefault="00660C28" w:rsidP="00594069">
            <w:pPr>
              <w:spacing w:line="360" w:lineRule="auto"/>
              <w:ind w:left="435"/>
              <w:jc w:val="both"/>
              <w:rPr>
                <w:lang w:val="en-US"/>
              </w:rPr>
            </w:pPr>
            <w:r w:rsidRPr="004225CF">
              <w:rPr>
                <w:lang w:val="en-US"/>
              </w:rPr>
              <w:t>Test Feature der Amazon Developer Konsole</w:t>
            </w:r>
          </w:p>
          <w:p w14:paraId="2F192A57" w14:textId="77777777" w:rsidR="00660C28" w:rsidRPr="004225CF" w:rsidRDefault="00660C28" w:rsidP="00594069">
            <w:pPr>
              <w:spacing w:line="360" w:lineRule="auto"/>
              <w:ind w:left="435"/>
              <w:jc w:val="both"/>
              <w:rPr>
                <w:lang w:val="en-US"/>
              </w:rPr>
            </w:pPr>
          </w:p>
          <w:p w14:paraId="0CFD22AB" w14:textId="79BA862F" w:rsidR="00FE7BF7" w:rsidRPr="00594069" w:rsidRDefault="00660C28" w:rsidP="00594069">
            <w:pPr>
              <w:spacing w:line="360" w:lineRule="auto"/>
              <w:ind w:left="435"/>
              <w:jc w:val="both"/>
              <w:rPr>
                <w:lang w:val="de-AT"/>
              </w:rPr>
            </w:pPr>
            <w:r w:rsidRPr="00594069">
              <w:rPr>
                <w:lang w:val="de-AT"/>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594069" w:rsidRDefault="00660C28" w:rsidP="00594069">
            <w:pPr>
              <w:spacing w:line="360" w:lineRule="auto"/>
              <w:ind w:left="435"/>
              <w:jc w:val="both"/>
              <w:rPr>
                <w:lang w:val="de-AT"/>
              </w:rPr>
            </w:pPr>
            <w:r w:rsidRPr="00594069">
              <w:rPr>
                <w:lang w:val="de-AT"/>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30" w:name="_Toc518304699"/>
            <w:bookmarkStart w:id="131" w:name="_Toc518321692"/>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14</w:t>
            </w:r>
            <w:r w:rsidRPr="00C94AD0">
              <w:rPr>
                <w:lang w:val="de-DE"/>
              </w:rPr>
              <w:fldChar w:fldCharType="end"/>
            </w:r>
            <w:r w:rsidRPr="00C94AD0">
              <w:rPr>
                <w:lang w:val="de-DE"/>
              </w:rPr>
              <w:t xml:space="preserve"> Amazon Developer Konsole</w:t>
            </w:r>
            <w:bookmarkEnd w:id="130"/>
            <w:bookmarkEnd w:id="131"/>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594069" w:rsidRDefault="00371104" w:rsidP="00594069">
            <w:pPr>
              <w:spacing w:line="360" w:lineRule="auto"/>
              <w:ind w:left="435"/>
              <w:jc w:val="both"/>
              <w:rPr>
                <w:lang w:val="de-AT"/>
              </w:rPr>
            </w:pPr>
            <w:r w:rsidRPr="00594069">
              <w:rPr>
                <w:lang w:val="de-AT"/>
              </w:rPr>
              <w:t xml:space="preserve">Im linken Navigationsbereich kann das Interaction Model bearbeitet werden. </w:t>
            </w:r>
            <w:r w:rsidR="004E5AD5" w:rsidRPr="00594069">
              <w:rPr>
                <w:lang w:val="de-AT"/>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32" w:name="_Toc518304700"/>
            <w:bookmarkStart w:id="133" w:name="_Toc518321693"/>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15</w:t>
            </w:r>
            <w:r w:rsidRPr="00C94AD0">
              <w:rPr>
                <w:lang w:val="de-DE"/>
              </w:rPr>
              <w:fldChar w:fldCharType="end"/>
            </w:r>
            <w:r w:rsidRPr="00C94AD0">
              <w:rPr>
                <w:lang w:val="de-DE"/>
              </w:rPr>
              <w:t xml:space="preserve"> Intent Temperatur</w:t>
            </w:r>
            <w:bookmarkEnd w:id="132"/>
            <w:bookmarkEnd w:id="133"/>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594069" w:rsidRDefault="00D9162F" w:rsidP="00594069">
            <w:pPr>
              <w:spacing w:line="360" w:lineRule="auto"/>
              <w:ind w:left="435"/>
              <w:jc w:val="both"/>
              <w:rPr>
                <w:lang w:val="de-AT"/>
              </w:rPr>
            </w:pPr>
            <w:r w:rsidRPr="00594069">
              <w:rPr>
                <w:lang w:val="de-AT"/>
              </w:rPr>
              <w:t xml:space="preserve">Unser Projekt stellt einen Intent zur Verfügung welcher </w:t>
            </w:r>
            <w:r w:rsidR="00F22259" w:rsidRPr="00594069">
              <w:rPr>
                <w:lang w:val="de-AT"/>
              </w:rPr>
              <w:t>Messdaten des übergebenen Slots {deviceID} abfragt.</w:t>
            </w:r>
          </w:p>
          <w:p w14:paraId="15BE295B" w14:textId="0DA89C73" w:rsidR="00F22259" w:rsidRPr="00594069" w:rsidRDefault="00F22259" w:rsidP="00594069">
            <w:pPr>
              <w:spacing w:line="360" w:lineRule="auto"/>
              <w:ind w:left="435"/>
              <w:jc w:val="both"/>
              <w:rPr>
                <w:lang w:val="de-AT"/>
              </w:rPr>
            </w:pPr>
            <w:r w:rsidRPr="00594069">
              <w:rPr>
                <w:lang w:val="de-AT"/>
              </w:rPr>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594069" w:rsidRDefault="00F22259" w:rsidP="00594069">
            <w:pPr>
              <w:spacing w:line="360" w:lineRule="auto"/>
              <w:ind w:left="435"/>
              <w:jc w:val="both"/>
              <w:rPr>
                <w:lang w:val="de-AT"/>
              </w:rPr>
            </w:pPr>
          </w:p>
          <w:p w14:paraId="617C1879" w14:textId="4B114F5A" w:rsidR="00F22259" w:rsidRPr="00594069" w:rsidRDefault="00F22259" w:rsidP="00594069">
            <w:pPr>
              <w:spacing w:line="360" w:lineRule="auto"/>
              <w:ind w:left="435"/>
              <w:jc w:val="both"/>
              <w:rPr>
                <w:lang w:val="de-AT"/>
              </w:rPr>
            </w:pPr>
            <w:r w:rsidRPr="00594069">
              <w:rPr>
                <w:lang w:val="de-AT"/>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594069">
            <w:pPr>
              <w:pStyle w:val="berschrift4"/>
            </w:pPr>
            <w:r w:rsidRPr="002A2BC2">
              <w:t>Lambda Funktion</w:t>
            </w:r>
          </w:p>
          <w:p w14:paraId="35CBC254" w14:textId="1023467B" w:rsidR="00371104" w:rsidRPr="00594069" w:rsidRDefault="00371104" w:rsidP="00594069">
            <w:pPr>
              <w:spacing w:line="360" w:lineRule="auto"/>
              <w:ind w:left="435"/>
              <w:jc w:val="both"/>
              <w:rPr>
                <w:lang w:val="de-AT"/>
              </w:rPr>
            </w:pPr>
            <w:r w:rsidRPr="00594069">
              <w:rPr>
                <w:lang w:val="de-AT"/>
              </w:rPr>
              <w:t xml:space="preserve">Unter der Kategorie Endpoint wird der </w:t>
            </w:r>
            <w:r w:rsidR="002346F3" w:rsidRPr="00594069">
              <w:rPr>
                <w:lang w:val="de-AT"/>
              </w:rPr>
              <w:t xml:space="preserve">Link der </w:t>
            </w:r>
            <w:r w:rsidR="008311AC" w:rsidRPr="00594069">
              <w:rPr>
                <w:lang w:val="de-AT"/>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4" w:name="_Toc518304701"/>
            <w:bookmarkStart w:id="135" w:name="_Toc518321694"/>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16</w:t>
            </w:r>
            <w:r w:rsidRPr="00C94AD0">
              <w:rPr>
                <w:lang w:val="de-DE"/>
              </w:rPr>
              <w:fldChar w:fldCharType="end"/>
            </w:r>
            <w:r w:rsidRPr="00C94AD0">
              <w:rPr>
                <w:lang w:val="de-DE"/>
              </w:rPr>
              <w:t xml:space="preserve"> Lambda Funktion</w:t>
            </w:r>
            <w:bookmarkEnd w:id="134"/>
            <w:bookmarkEnd w:id="135"/>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594069">
            <w:pPr>
              <w:pStyle w:val="berschrift4"/>
            </w:pPr>
            <w:r w:rsidRPr="002A2BC2">
              <w:t>Testen</w:t>
            </w:r>
          </w:p>
          <w:p w14:paraId="3984C8B4" w14:textId="1315E06C" w:rsidR="00AE7E06" w:rsidRPr="00594069" w:rsidRDefault="00425414" w:rsidP="00594069">
            <w:pPr>
              <w:spacing w:line="360" w:lineRule="auto"/>
              <w:ind w:left="435"/>
              <w:jc w:val="both"/>
              <w:rPr>
                <w:lang w:val="de-AT"/>
              </w:rPr>
            </w:pPr>
            <w:r w:rsidRPr="00594069">
              <w:rPr>
                <w:lang w:val="de-AT"/>
              </w:rPr>
              <w:t>Prinzipiell ruft Alexa mit einem JSON Request via HTTP die Lambda Funktion auf.</w:t>
            </w:r>
          </w:p>
          <w:p w14:paraId="494F3A3E" w14:textId="60D57C44" w:rsidR="00425414" w:rsidRPr="00594069" w:rsidRDefault="00425414" w:rsidP="00594069">
            <w:pPr>
              <w:spacing w:line="360" w:lineRule="auto"/>
              <w:ind w:left="435"/>
              <w:jc w:val="both"/>
              <w:rPr>
                <w:lang w:val="de-AT"/>
              </w:rPr>
            </w:pPr>
            <w:r w:rsidRPr="00594069">
              <w:rPr>
                <w:lang w:val="de-AT"/>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6" w:name="_Toc518304702"/>
            <w:bookmarkStart w:id="137" w:name="_Toc518321695"/>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00E47D9C">
              <w:rPr>
                <w:noProof/>
                <w:lang w:val="en-GB"/>
              </w:rPr>
              <w:t>17</w:t>
            </w:r>
            <w:r w:rsidRPr="00C94AD0">
              <w:rPr>
                <w:lang w:val="de-DE"/>
              </w:rPr>
              <w:fldChar w:fldCharType="end"/>
            </w:r>
            <w:r w:rsidRPr="000836C3">
              <w:rPr>
                <w:lang w:val="en-GB"/>
              </w:rPr>
              <w:t xml:space="preserve"> Testing Alexa Skill in Developer Konsole</w:t>
            </w:r>
            <w:bookmarkEnd w:id="136"/>
            <w:bookmarkEnd w:id="137"/>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594069" w:rsidRDefault="00425414" w:rsidP="00594069">
            <w:pPr>
              <w:spacing w:line="360" w:lineRule="auto"/>
              <w:ind w:left="435"/>
              <w:jc w:val="both"/>
              <w:rPr>
                <w:lang w:val="de-AT"/>
              </w:rPr>
            </w:pPr>
            <w:r w:rsidRPr="00594069">
              <w:rPr>
                <w:lang w:val="de-AT"/>
              </w:rPr>
              <w:t>Im JSON Input ist zu erkennen das der Slot deviceID mit dem Wert Küche an als Parameter beim Aufrufen der Lambda Funktion übergeben wird.</w:t>
            </w:r>
          </w:p>
          <w:p w14:paraId="6E5A7515" w14:textId="653A70A9" w:rsidR="00425414" w:rsidRPr="00594069" w:rsidRDefault="00425414" w:rsidP="00594069">
            <w:pPr>
              <w:spacing w:line="360" w:lineRule="auto"/>
              <w:ind w:left="435"/>
              <w:jc w:val="both"/>
              <w:rPr>
                <w:lang w:val="de-AT"/>
              </w:rPr>
            </w:pPr>
            <w:r w:rsidRPr="00594069">
              <w:rPr>
                <w:lang w:val="de-AT"/>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594069">
            <w:pPr>
              <w:pStyle w:val="berschrift4"/>
            </w:pPr>
            <w:r w:rsidRPr="002A2BC2">
              <w:t>Lessons Learned</w:t>
            </w:r>
          </w:p>
          <w:p w14:paraId="2BEE30A1" w14:textId="7D2911A8" w:rsidR="00425414" w:rsidRPr="004225CF" w:rsidRDefault="00425414" w:rsidP="00536661">
            <w:pPr>
              <w:pStyle w:val="Listenabsatz"/>
              <w:numPr>
                <w:ilvl w:val="0"/>
                <w:numId w:val="14"/>
              </w:numPr>
              <w:spacing w:line="360" w:lineRule="auto"/>
              <w:jc w:val="both"/>
              <w:rPr>
                <w:lang w:val="en-US"/>
              </w:rPr>
            </w:pPr>
            <w:r w:rsidRPr="004225CF">
              <w:rPr>
                <w:lang w:val="en-US"/>
              </w:rPr>
              <w:t xml:space="preserve">„You can do everything with JavaScript“ </w:t>
            </w:r>
            <w:r w:rsidRPr="00594069">
              <w:rPr>
                <w:lang w:val="de-AT"/>
              </w:rPr>
              <w:sym w:font="Wingdings" w:char="F0E0"/>
            </w:r>
            <w:r w:rsidRPr="004225CF">
              <w:rPr>
                <w:lang w:val="en-US"/>
              </w:rPr>
              <w:t xml:space="preserve"> </w:t>
            </w:r>
            <w:r w:rsidR="00EC7D91" w:rsidRPr="004225CF">
              <w:rPr>
                <w:lang w:val="en-US"/>
              </w:rPr>
              <w:t>nodeJS</w:t>
            </w:r>
            <w:r w:rsidRPr="004225CF">
              <w:rPr>
                <w:lang w:val="en-US"/>
              </w:rPr>
              <w:t xml:space="preserve"> eignet sich als Backendsprache sehr gut</w:t>
            </w:r>
          </w:p>
          <w:p w14:paraId="33D5D790" w14:textId="23143D3D" w:rsidR="00C94AD0" w:rsidRPr="00594069" w:rsidRDefault="00C94AD0" w:rsidP="00536661">
            <w:pPr>
              <w:pStyle w:val="Listenabsatz"/>
              <w:numPr>
                <w:ilvl w:val="0"/>
                <w:numId w:val="14"/>
              </w:numPr>
              <w:spacing w:line="360" w:lineRule="auto"/>
              <w:jc w:val="both"/>
              <w:rPr>
                <w:lang w:val="de-AT"/>
              </w:rPr>
            </w:pPr>
            <w:r w:rsidRPr="00594069">
              <w:rPr>
                <w:lang w:val="de-AT"/>
              </w:rPr>
              <w:t xml:space="preserve">Interaction Model muss gut durchdacht werde, anfangs hatten wir große Probleme das Alexa nicht ausgeführt hat bzw. einen andere Skill durchgeführt hat, dazu kommt das Alexa keinen Dialekt versteht z.B. wird „frag“ nicht verstanden </w:t>
            </w:r>
            <w:r w:rsidRPr="00594069">
              <w:rPr>
                <w:lang w:val="de-AT"/>
              </w:rPr>
              <w:sym w:font="Wingdings" w:char="F0E0"/>
            </w:r>
            <w:r w:rsidRPr="00594069">
              <w:rPr>
                <w:lang w:val="de-AT"/>
              </w:rPr>
              <w:t xml:space="preserve"> „frage“ wäre das richtige Linkingword um Invoking mit Intent zu verbinden</w:t>
            </w:r>
          </w:p>
          <w:p w14:paraId="2C45799D" w14:textId="5B121EDC" w:rsidR="00C94AD0" w:rsidRPr="00594069" w:rsidRDefault="00C94AD0" w:rsidP="00536661">
            <w:pPr>
              <w:pStyle w:val="Listenabsatz"/>
              <w:numPr>
                <w:ilvl w:val="0"/>
                <w:numId w:val="14"/>
              </w:numPr>
              <w:spacing w:line="360" w:lineRule="auto"/>
              <w:jc w:val="both"/>
              <w:rPr>
                <w:lang w:val="de-AT"/>
              </w:rPr>
            </w:pPr>
            <w:r w:rsidRPr="00594069">
              <w:rPr>
                <w:lang w:val="de-AT"/>
              </w:rPr>
              <w:t>Postman hat einen netten Code Generator (https://www.getpostman.com/)</w:t>
            </w:r>
          </w:p>
          <w:p w14:paraId="6136D308" w14:textId="145EFBFC" w:rsidR="00C94AD0" w:rsidRPr="00594069" w:rsidRDefault="00C94AD0" w:rsidP="00536661">
            <w:pPr>
              <w:pStyle w:val="Listenabsatz"/>
              <w:numPr>
                <w:ilvl w:val="0"/>
                <w:numId w:val="14"/>
              </w:numPr>
              <w:spacing w:line="360" w:lineRule="auto"/>
              <w:jc w:val="both"/>
              <w:rPr>
                <w:lang w:val="de-AT"/>
              </w:rPr>
            </w:pPr>
            <w:r w:rsidRPr="00594069">
              <w:rPr>
                <w:lang w:val="de-AT"/>
              </w:rPr>
              <w:t xml:space="preserve">„Never Ever use your AMEX for AWS“ </w:t>
            </w:r>
            <w:r w:rsidRPr="00594069">
              <w:rPr>
                <w:lang w:val="de-AT"/>
              </w:rPr>
              <w:sym w:font="Wingdings" w:char="F0E0"/>
            </w:r>
            <w:r w:rsidRPr="00594069">
              <w:rPr>
                <w:lang w:val="de-AT"/>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594069" w:rsidRDefault="00C94AD0" w:rsidP="00536661">
            <w:pPr>
              <w:pStyle w:val="Listenabsatz"/>
              <w:numPr>
                <w:ilvl w:val="0"/>
                <w:numId w:val="14"/>
              </w:numPr>
              <w:spacing w:line="360" w:lineRule="auto"/>
              <w:jc w:val="both"/>
              <w:rPr>
                <w:lang w:val="de-AT"/>
              </w:rPr>
            </w:pPr>
            <w:r w:rsidRPr="00594069">
              <w:rPr>
                <w:lang w:val="de-AT"/>
              </w:rPr>
              <w:t xml:space="preserve">ASK CLI </w:t>
            </w:r>
            <w:r w:rsidRPr="00594069">
              <w:rPr>
                <w:lang w:val="de-AT"/>
              </w:rPr>
              <w:sym w:font="Wingdings" w:char="F0E0"/>
            </w:r>
            <w:r w:rsidRPr="00594069">
              <w:rPr>
                <w:lang w:val="de-AT"/>
              </w:rPr>
              <w:t xml:space="preserve"> gutes Tool zum Verwalten vom Alexa Skills</w:t>
            </w:r>
          </w:p>
          <w:p w14:paraId="09CC69FC" w14:textId="7F090805" w:rsidR="00D63ADD" w:rsidRPr="00594069" w:rsidRDefault="00D63ADD" w:rsidP="00536661">
            <w:pPr>
              <w:pStyle w:val="Listenabsatz"/>
              <w:numPr>
                <w:ilvl w:val="0"/>
                <w:numId w:val="14"/>
              </w:numPr>
              <w:spacing w:line="360" w:lineRule="auto"/>
              <w:jc w:val="both"/>
              <w:rPr>
                <w:lang w:val="de-AT"/>
              </w:rPr>
            </w:pPr>
            <w:r w:rsidRPr="00594069">
              <w:rPr>
                <w:lang w:val="de-AT"/>
              </w:rPr>
              <w:t>AWS bietet direkt ein Service an um Big Data welche von IoT Devices kommen (z.B. unserer Wetterstation) via Amazon Kinesis zu analyiseren</w:t>
            </w:r>
          </w:p>
          <w:p w14:paraId="4D6419D6" w14:textId="2848D27C" w:rsidR="00D63ADD" w:rsidRPr="00594069" w:rsidRDefault="00D63ADD" w:rsidP="00594069">
            <w:pPr>
              <w:pStyle w:val="berschrift4"/>
            </w:pPr>
          </w:p>
          <w:p w14:paraId="36C41195" w14:textId="4061FD2A" w:rsidR="00D63ADD" w:rsidRPr="00594069" w:rsidRDefault="00D63ADD" w:rsidP="00594069">
            <w:pPr>
              <w:pStyle w:val="berschrift4"/>
            </w:pPr>
            <w:r w:rsidRPr="00594069">
              <w:t>Further Work</w:t>
            </w:r>
          </w:p>
          <w:p w14:paraId="4B13265E" w14:textId="63B80265" w:rsidR="00EC0629" w:rsidRPr="00594069" w:rsidRDefault="00D63ADD" w:rsidP="00594069">
            <w:pPr>
              <w:spacing w:line="360" w:lineRule="auto"/>
              <w:ind w:left="435"/>
              <w:jc w:val="both"/>
              <w:rPr>
                <w:lang w:val="de-AT"/>
              </w:rPr>
            </w:pPr>
            <w:r w:rsidRPr="00594069">
              <w:rPr>
                <w:lang w:val="de-AT"/>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8" w:name="_Toc518321805"/>
            <w:r w:rsidRPr="00EC0629">
              <w:t>Verwendete Tools:</w:t>
            </w:r>
            <w:bookmarkEnd w:id="138"/>
          </w:p>
          <w:p w14:paraId="10330750" w14:textId="097450BD" w:rsidR="00EC0629" w:rsidRPr="00EC0629" w:rsidRDefault="00EC0629" w:rsidP="00536661">
            <w:pPr>
              <w:pStyle w:val="Listenabsatz"/>
              <w:numPr>
                <w:ilvl w:val="0"/>
                <w:numId w:val="9"/>
              </w:numPr>
              <w:spacing w:line="360" w:lineRule="auto"/>
              <w:jc w:val="both"/>
              <w:rPr>
                <w:lang w:val="en-US"/>
              </w:rPr>
            </w:pPr>
            <w:r w:rsidRPr="00EC0629">
              <w:rPr>
                <w:lang w:val="en-US"/>
              </w:rPr>
              <w:t>Visual Studio Code (</w:t>
            </w:r>
            <w:hyperlink r:id="rId40"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536661">
            <w:pPr>
              <w:pStyle w:val="Listenabsatz"/>
              <w:numPr>
                <w:ilvl w:val="0"/>
                <w:numId w:val="9"/>
              </w:numPr>
              <w:spacing w:line="360" w:lineRule="auto"/>
              <w:jc w:val="both"/>
            </w:pPr>
            <w:r w:rsidRPr="00C94AD0">
              <w:t>nodeJS</w:t>
            </w:r>
            <w:r>
              <w:t xml:space="preserve">  (</w:t>
            </w:r>
            <w:hyperlink r:id="rId41" w:history="1">
              <w:r w:rsidRPr="00EC0629">
                <w:rPr>
                  <w:rStyle w:val="Hyperlink"/>
                  <w:rFonts w:ascii="Times New Roman" w:hAnsi="Times New Roman"/>
                  <w:sz w:val="24"/>
                </w:rPr>
                <w:t>https://nodejs.org/en/</w:t>
              </w:r>
            </w:hyperlink>
            <w:r>
              <w:t>)</w:t>
            </w:r>
          </w:p>
          <w:p w14:paraId="4EBBECB9" w14:textId="0E792F36" w:rsidR="00EC0629" w:rsidRDefault="00EC0629" w:rsidP="00536661">
            <w:pPr>
              <w:pStyle w:val="Listenabsatz"/>
              <w:numPr>
                <w:ilvl w:val="0"/>
                <w:numId w:val="9"/>
              </w:numPr>
              <w:spacing w:line="360" w:lineRule="auto"/>
              <w:jc w:val="both"/>
              <w:rPr>
                <w:lang w:val="en-US"/>
              </w:rPr>
            </w:pPr>
            <w:r w:rsidRPr="00EC0629">
              <w:rPr>
                <w:lang w:val="en-US"/>
              </w:rPr>
              <w:t>ASK CLI (</w:t>
            </w:r>
            <w:hyperlink r:id="rId42"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536661">
            <w:pPr>
              <w:pStyle w:val="Listenabsatz"/>
              <w:numPr>
                <w:ilvl w:val="0"/>
                <w:numId w:val="9"/>
              </w:numPr>
              <w:spacing w:line="360" w:lineRule="auto"/>
              <w:jc w:val="both"/>
              <w:rPr>
                <w:lang w:val="en-US"/>
              </w:rPr>
            </w:pPr>
            <w:r w:rsidRPr="00EC0629">
              <w:rPr>
                <w:lang w:val="en-US"/>
              </w:rPr>
              <w:t>Amazon Developer Console (</w:t>
            </w:r>
            <w:hyperlink r:id="rId43"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536661">
            <w:pPr>
              <w:pStyle w:val="Listenabsatz"/>
              <w:numPr>
                <w:ilvl w:val="0"/>
                <w:numId w:val="9"/>
              </w:numPr>
              <w:spacing w:line="360" w:lineRule="auto"/>
              <w:jc w:val="both"/>
              <w:rPr>
                <w:lang w:val="en-US"/>
              </w:rPr>
            </w:pPr>
            <w:r>
              <w:rPr>
                <w:lang w:val="en-US"/>
              </w:rPr>
              <w:t>AWS Lambda (</w:t>
            </w:r>
            <w:hyperlink r:id="rId44"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536661">
            <w:pPr>
              <w:pStyle w:val="Listenabsatz"/>
              <w:numPr>
                <w:ilvl w:val="0"/>
                <w:numId w:val="9"/>
              </w:numPr>
              <w:spacing w:line="360" w:lineRule="auto"/>
              <w:jc w:val="both"/>
              <w:rPr>
                <w:lang w:val="en-US"/>
              </w:rPr>
            </w:pPr>
            <w:r w:rsidRPr="00EC0629">
              <w:rPr>
                <w:lang w:val="en-US"/>
              </w:rPr>
              <w:t>Postman (</w:t>
            </w:r>
            <w:hyperlink r:id="rId45"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9" w:name="_Toc518260556"/>
            <w:bookmarkStart w:id="140" w:name="_Toc518321806"/>
            <w:r w:rsidRPr="00EC7D91">
              <w:t>AP: Frontend Implementierung</w:t>
            </w:r>
            <w:bookmarkEnd w:id="139"/>
            <w:bookmarkEnd w:id="140"/>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41" w:name="_Toc518321807"/>
            <w:r>
              <w:t>Verantwortlicher: Stephan Nöhrer</w:t>
            </w:r>
            <w:bookmarkEnd w:id="141"/>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42" w:name="_Toc518246290"/>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42"/>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43" w:name="_Toc518321808"/>
            <w:r>
              <w:t>Verwendete Tools</w:t>
            </w:r>
            <w:bookmarkEnd w:id="143"/>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4" w:name="_Toc518321809"/>
            <w:r>
              <w:t>JavaScript, CSS und Tools</w:t>
            </w:r>
            <w:bookmarkEnd w:id="144"/>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5B1B30" w:rsidP="005C1664">
            <w:pPr>
              <w:pStyle w:val="FormatvorlageAufzhlungen2"/>
              <w:spacing w:line="312" w:lineRule="auto"/>
              <w:rPr>
                <w:lang w:val="en-GB"/>
              </w:rPr>
            </w:pPr>
            <w:hyperlink r:id="rId46" w:history="1">
              <w:r w:rsidR="005C1664" w:rsidRPr="00886412">
                <w:rPr>
                  <w:rStyle w:val="Hyperlink"/>
                  <w:lang w:val="en-GB"/>
                </w:rPr>
                <w:t>Gulp</w:t>
              </w:r>
            </w:hyperlink>
          </w:p>
          <w:p w14:paraId="2E6D82C9" w14:textId="77777777" w:rsidR="005C1664" w:rsidRDefault="005B1B30" w:rsidP="005C1664">
            <w:pPr>
              <w:pStyle w:val="FormatvorlageAufzhlungen2"/>
              <w:spacing w:line="312" w:lineRule="auto"/>
            </w:pPr>
            <w:hyperlink r:id="rId47" w:history="1">
              <w:r w:rsidR="005C1664" w:rsidRPr="00886412">
                <w:rPr>
                  <w:rStyle w:val="Hyperlink"/>
                </w:rPr>
                <w:t>Bootstrap</w:t>
              </w:r>
            </w:hyperlink>
          </w:p>
          <w:p w14:paraId="3A3F1B42" w14:textId="77777777" w:rsidR="005C1664" w:rsidRDefault="005B1B30" w:rsidP="005C1664">
            <w:pPr>
              <w:pStyle w:val="FormatvorlageAufzhlungen2"/>
              <w:spacing w:line="312" w:lineRule="auto"/>
            </w:pPr>
            <w:hyperlink r:id="rId48" w:history="1">
              <w:r w:rsidR="005C1664" w:rsidRPr="00956584">
                <w:rPr>
                  <w:rStyle w:val="Hyperlink"/>
                </w:rPr>
                <w:t>jQuery</w:t>
              </w:r>
            </w:hyperlink>
          </w:p>
          <w:p w14:paraId="22057C55" w14:textId="77777777" w:rsidR="005C1664" w:rsidRDefault="005B1B30" w:rsidP="005C1664">
            <w:pPr>
              <w:pStyle w:val="FormatvorlageAufzhlungen2"/>
              <w:spacing w:line="312" w:lineRule="auto"/>
            </w:pPr>
            <w:hyperlink r:id="rId49" w:history="1">
              <w:r w:rsidR="005C1664" w:rsidRPr="00886412">
                <w:rPr>
                  <w:rStyle w:val="Hyperlink"/>
                </w:rPr>
                <w:t>Font Awesome</w:t>
              </w:r>
            </w:hyperlink>
          </w:p>
          <w:p w14:paraId="477F9C0D" w14:textId="77777777" w:rsidR="005C1664" w:rsidRDefault="005B1B30" w:rsidP="005C1664">
            <w:pPr>
              <w:pStyle w:val="FormatvorlageAufzhlungen2"/>
              <w:spacing w:line="312" w:lineRule="auto"/>
            </w:pPr>
            <w:hyperlink r:id="rId50" w:history="1">
              <w:r w:rsidR="005C1664" w:rsidRPr="00886412">
                <w:rPr>
                  <w:rStyle w:val="Hyperlink"/>
                </w:rPr>
                <w:t>Parallax.js</w:t>
              </w:r>
            </w:hyperlink>
          </w:p>
          <w:p w14:paraId="05926A08" w14:textId="77777777" w:rsidR="005C1664" w:rsidRPr="00187545" w:rsidRDefault="005B1B30" w:rsidP="005C1664">
            <w:pPr>
              <w:pStyle w:val="FormatvorlageAufzhlungen2"/>
              <w:spacing w:line="312" w:lineRule="auto"/>
              <w:rPr>
                <w:rStyle w:val="Hyperlink"/>
                <w:rFonts w:ascii="Times New Roman" w:hAnsi="Times New Roman"/>
                <w:color w:val="auto"/>
                <w:sz w:val="24"/>
              </w:rPr>
            </w:pPr>
            <w:hyperlink r:id="rId51" w:history="1">
              <w:r w:rsidR="005C1664" w:rsidRPr="00886412">
                <w:rPr>
                  <w:rStyle w:val="Hyperlink"/>
                </w:rPr>
                <w:t>Popper.js</w:t>
              </w:r>
            </w:hyperlink>
          </w:p>
          <w:p w14:paraId="207934E8" w14:textId="30201BB5" w:rsidR="00187545" w:rsidRDefault="005B1B30" w:rsidP="005C1664">
            <w:pPr>
              <w:pStyle w:val="FormatvorlageAufzhlungen2"/>
              <w:spacing w:line="312" w:lineRule="auto"/>
            </w:pPr>
            <w:hyperlink r:id="rId52" w:history="1">
              <w:r w:rsidR="00187545" w:rsidRPr="00187545">
                <w:rPr>
                  <w:rStyle w:val="Hyperlink"/>
                </w:rPr>
                <w:t>Bootstrap Toogle</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5" w:name="_Toc518321810"/>
            <w:r>
              <w:t>Vorgehensweise</w:t>
            </w:r>
            <w:bookmarkEnd w:id="145"/>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1304925"/>
                          </a:xfrm>
                          <a:prstGeom prst="rect">
                            <a:avLst/>
                          </a:prstGeom>
                        </pic:spPr>
                      </pic:pic>
                    </a:graphicData>
                  </a:graphic>
                </wp:inline>
              </w:drawing>
            </w:r>
          </w:p>
          <w:p w14:paraId="0200C56B" w14:textId="4C7CB40D" w:rsidR="005C1664" w:rsidRDefault="00E47D9C" w:rsidP="0001361C">
            <w:pPr>
              <w:pStyle w:val="Beschriftung"/>
              <w:jc w:val="center"/>
              <w:rPr>
                <w:sz w:val="24"/>
              </w:rPr>
            </w:pPr>
            <w:bookmarkStart w:id="146" w:name="_Toc518304703"/>
            <w:bookmarkStart w:id="147" w:name="_Toc51832169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18</w:t>
            </w:r>
            <w:r w:rsidRPr="00EC7D91">
              <w:rPr>
                <w:rFonts w:cs="Arial"/>
                <w:lang w:val="de-DE"/>
              </w:rPr>
              <w:fldChar w:fldCharType="end"/>
            </w:r>
            <w:r w:rsidR="005C1664">
              <w:t xml:space="preserve"> Lösung für Bootstrap Toggle Problem</w:t>
            </w:r>
            <w:bookmarkEnd w:id="146"/>
            <w:bookmarkEnd w:id="147"/>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766A39">
        <w:tc>
          <w:tcPr>
            <w:tcW w:w="9638" w:type="dxa"/>
            <w:gridSpan w:val="2"/>
            <w:tcBorders>
              <w:top w:val="nil"/>
              <w:bottom w:val="nil"/>
            </w:tcBorders>
            <w:shd w:val="clear" w:color="auto" w:fill="auto"/>
          </w:tcPr>
          <w:p w14:paraId="2A32423E" w14:textId="77777777" w:rsidR="00E75A8D" w:rsidRPr="00FF4365" w:rsidRDefault="00E75A8D" w:rsidP="00766A39">
            <w:pPr>
              <w:pStyle w:val="berschrift3"/>
            </w:pPr>
            <w:bookmarkStart w:id="148" w:name="_Toc518321811"/>
            <w:r>
              <w:t>Lessons learned</w:t>
            </w:r>
            <w:bookmarkEnd w:id="148"/>
          </w:p>
        </w:tc>
      </w:tr>
      <w:tr w:rsidR="00E75A8D" w:rsidRPr="005427D8" w14:paraId="65491D26" w14:textId="77777777" w:rsidTr="00766A39">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766A39">
            <w:pPr>
              <w:spacing w:line="360" w:lineRule="auto"/>
              <w:ind w:left="435"/>
              <w:jc w:val="both"/>
              <w:rPr>
                <w:bCs/>
                <w:color w:val="000000"/>
                <w:lang w:val="de-AT"/>
              </w:rPr>
            </w:pPr>
          </w:p>
          <w:p w14:paraId="5E8D9C16" w14:textId="77777777" w:rsidR="00E75A8D" w:rsidRDefault="00E75A8D" w:rsidP="00766A39">
            <w:pPr>
              <w:spacing w:line="360" w:lineRule="auto"/>
              <w:ind w:left="435"/>
              <w:jc w:val="both"/>
              <w:rPr>
                <w:lang w:val="de-AT"/>
              </w:rPr>
            </w:pPr>
            <w:r>
              <w:rPr>
                <w:lang w:val="de-AT"/>
              </w:rPr>
              <w:t>Meine Top 3 Lessons Learned</w:t>
            </w:r>
          </w:p>
          <w:p w14:paraId="79A9D546" w14:textId="77777777" w:rsidR="00E75A8D" w:rsidRDefault="00E75A8D" w:rsidP="00536661">
            <w:pPr>
              <w:pStyle w:val="Listenabsatz"/>
              <w:numPr>
                <w:ilvl w:val="0"/>
                <w:numId w:val="12"/>
              </w:numPr>
              <w:spacing w:line="360" w:lineRule="auto"/>
              <w:jc w:val="both"/>
              <w:rPr>
                <w:lang w:val="de-AT"/>
              </w:rPr>
            </w:pPr>
            <w:r>
              <w:rPr>
                <w:lang w:val="de-AT"/>
              </w:rPr>
              <w:t>Frontend nimmt viel Zeit in Anspruch. Viel mehr Zeit als ich erwartet hatte. Cascading Style Sheets sind eine Geschichte für sich. Jede kleine Änderung mündet eventuell in einer Katastrophe. Und Katastrophen gab es hierbei einige. Ein Tool, das ich während meiner Arbeit sehr zu schätzen gelernt habe, ist Chrome DevTools. – Danke Google.</w:t>
            </w:r>
          </w:p>
          <w:p w14:paraId="0367E41B" w14:textId="77777777" w:rsidR="00E75A8D" w:rsidRDefault="00E75A8D" w:rsidP="00536661">
            <w:pPr>
              <w:pStyle w:val="Listenabsatz"/>
              <w:numPr>
                <w:ilvl w:val="0"/>
                <w:numId w:val="12"/>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536661">
            <w:pPr>
              <w:pStyle w:val="Listenabsatz"/>
              <w:numPr>
                <w:ilvl w:val="0"/>
                <w:numId w:val="12"/>
              </w:numPr>
              <w:spacing w:line="360" w:lineRule="auto"/>
              <w:jc w:val="both"/>
              <w:rPr>
                <w:lang w:val="de-AT"/>
              </w:rPr>
            </w:pPr>
            <w:r>
              <w:rPr>
                <w:lang w:val="de-AT"/>
              </w:rPr>
              <w:t>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es  einen Moment Pause zu machen und im Anschluss einen neuen Weg zu beschreiten.</w:t>
            </w:r>
          </w:p>
          <w:p w14:paraId="6BD1A8E4" w14:textId="77777777" w:rsidR="00E75A8D" w:rsidRPr="005427D8" w:rsidRDefault="00E75A8D" w:rsidP="00766A39">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9" w:name="_Toc518168778"/>
            <w:bookmarkStart w:id="150" w:name="_Toc518260557"/>
            <w:bookmarkStart w:id="151" w:name="_Toc518321812"/>
            <w:r w:rsidRPr="00EC7D91">
              <w:t>AP: Embedded Integration</w:t>
            </w:r>
            <w:bookmarkEnd w:id="149"/>
            <w:bookmarkEnd w:id="150"/>
            <w:bookmarkEnd w:id="151"/>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52" w:name="_Toc518321813"/>
            <w:r>
              <w:t>Verantwortlicher: Hannes Aurednik</w:t>
            </w:r>
            <w:bookmarkEnd w:id="152"/>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594069" w:rsidRDefault="00CE79D5" w:rsidP="00594069">
            <w:pPr>
              <w:spacing w:line="360" w:lineRule="auto"/>
              <w:ind w:left="435"/>
              <w:jc w:val="both"/>
              <w:rPr>
                <w:lang w:val="de-AT"/>
              </w:rPr>
            </w:pPr>
            <w:r w:rsidRPr="00594069">
              <w:rPr>
                <w:lang w:val="de-AT"/>
              </w:rPr>
              <w:t xml:space="preserve">Der folgende Abschnitt befasst sich mit der Integration der einzelnen Embedded-Module in eine gesamtheitliche Lösung. </w:t>
            </w:r>
            <w:r w:rsidRPr="00594069">
              <w:rPr>
                <w:lang w:val="de-AT"/>
              </w:rPr>
              <w:br/>
              <w:t>Anfangs werden verschiedene Integrationsszenarien verglichen und die Vorzüge der gewählten Variante dargelegt.</w:t>
            </w:r>
          </w:p>
          <w:p w14:paraId="43389A77" w14:textId="182163CD" w:rsidR="00CE79D5" w:rsidRPr="00594069" w:rsidRDefault="009C2109" w:rsidP="00594069">
            <w:pPr>
              <w:spacing w:line="360" w:lineRule="auto"/>
              <w:ind w:left="435"/>
              <w:jc w:val="both"/>
              <w:rPr>
                <w:lang w:val="de-AT"/>
              </w:rPr>
            </w:pPr>
            <w:r w:rsidRPr="00594069">
              <w:rPr>
                <w:lang w:val="de-AT"/>
              </w:rPr>
              <w:t>Im Zuge des Arbeitspake</w:t>
            </w:r>
            <w:r w:rsidR="00CE79D5" w:rsidRPr="00594069">
              <w:rPr>
                <w:lang w:val="de-AT"/>
              </w:rPr>
              <w:t>tes mussten daher einige Änderungen an den bestehenden Modulen durchgeführt werden.</w:t>
            </w:r>
            <w:r w:rsidR="002235D7" w:rsidRPr="00594069">
              <w:rPr>
                <w:lang w:val="de-AT"/>
              </w:rPr>
              <w:t xml:space="preserve"> Auf diese wird in weiterer Folge näher eingegangen.</w:t>
            </w:r>
          </w:p>
          <w:p w14:paraId="53FE6E1D" w14:textId="75CEAAF4" w:rsidR="002235D7" w:rsidRPr="00594069" w:rsidRDefault="002235D7" w:rsidP="00594069">
            <w:pPr>
              <w:spacing w:line="360" w:lineRule="auto"/>
              <w:ind w:left="435"/>
              <w:jc w:val="both"/>
              <w:rPr>
                <w:lang w:val="de-AT"/>
              </w:rPr>
            </w:pPr>
          </w:p>
          <w:p w14:paraId="14814F40" w14:textId="75904753" w:rsidR="002235D7" w:rsidRPr="00594069" w:rsidRDefault="002235D7" w:rsidP="00594069">
            <w:pPr>
              <w:spacing w:line="360" w:lineRule="auto"/>
              <w:ind w:left="435"/>
              <w:jc w:val="both"/>
              <w:rPr>
                <w:lang w:val="de-AT"/>
              </w:rPr>
            </w:pPr>
            <w:r w:rsidRPr="00594069">
              <w:rPr>
                <w:lang w:val="de-AT"/>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53" w:name="_Toc518260558"/>
            <w:bookmarkStart w:id="154" w:name="_Toc518321814"/>
            <w:r w:rsidRPr="00EC7D91">
              <w:t>Analyse un</w:t>
            </w:r>
            <w:r w:rsidR="002235D7" w:rsidRPr="00EC7D91">
              <w:t>d Bewertung Integrationsszenarie</w:t>
            </w:r>
            <w:r w:rsidRPr="00EC7D91">
              <w:t>n</w:t>
            </w:r>
            <w:bookmarkEnd w:id="153"/>
            <w:bookmarkEnd w:id="154"/>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536661">
            <w:pPr>
              <w:pStyle w:val="FormatvorlageAufzhlungen2"/>
              <w:numPr>
                <w:ilvl w:val="0"/>
                <w:numId w:val="10"/>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536661">
            <w:pPr>
              <w:pStyle w:val="FormatvorlageAufzhlungen2"/>
              <w:numPr>
                <w:ilvl w:val="0"/>
                <w:numId w:val="10"/>
              </w:numPr>
              <w:rPr>
                <w:bCs/>
                <w:color w:val="000000"/>
                <w:lang w:val="de-DE"/>
              </w:rPr>
            </w:pPr>
            <w:r w:rsidRPr="00EC7D91">
              <w:rPr>
                <w:bCs/>
                <w:color w:val="000000"/>
                <w:lang w:val="de-DE"/>
              </w:rPr>
              <w:t>Queue</w:t>
            </w:r>
          </w:p>
          <w:p w14:paraId="258B2094" w14:textId="2945E9BF" w:rsidR="00CE79D5" w:rsidRPr="00EC7D91" w:rsidRDefault="00CE79D5" w:rsidP="00536661">
            <w:pPr>
              <w:pStyle w:val="FormatvorlageAufzhlungen2"/>
              <w:numPr>
                <w:ilvl w:val="0"/>
                <w:numId w:val="10"/>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Semaphore</w:t>
            </w:r>
          </w:p>
          <w:p w14:paraId="2FE15D5D" w14:textId="2D0ADAFD" w:rsidR="00C5019F" w:rsidRPr="00594069" w:rsidRDefault="00C5019F" w:rsidP="00594069">
            <w:pPr>
              <w:spacing w:line="360" w:lineRule="auto"/>
              <w:ind w:left="435"/>
              <w:jc w:val="both"/>
              <w:rPr>
                <w:lang w:val="de-AT"/>
              </w:rPr>
            </w:pPr>
            <w:r w:rsidRPr="00594069">
              <w:rPr>
                <w:lang w:val="de-AT"/>
              </w:rPr>
              <w:t xml:space="preserve">Bei Mutexes handelt es sich um binäre Semaphore die benutzt werden um </w:t>
            </w:r>
            <w:r w:rsidR="008D5B87" w:rsidRPr="00594069">
              <w:rPr>
                <w:lang w:val="de-AT"/>
              </w:rPr>
              <w:t>simplen wechselseitigen Ausschluss zu gewährleisten.</w:t>
            </w:r>
            <w:r w:rsidR="00691451">
              <w:rPr>
                <w:lang w:val="de-AT"/>
              </w:rPr>
              <w:t xml:space="preserve"> </w:t>
            </w:r>
            <w:r w:rsidR="00A8767A">
              <w:rPr>
                <w:lang w:val="de-AT"/>
              </w:rPr>
              <w:t>[3]</w:t>
            </w:r>
          </w:p>
          <w:p w14:paraId="29CB11D5" w14:textId="17B4E81E" w:rsidR="008D5B87" w:rsidRPr="00594069" w:rsidRDefault="008D5B87" w:rsidP="00594069">
            <w:pPr>
              <w:spacing w:line="360" w:lineRule="auto"/>
              <w:ind w:left="435"/>
              <w:jc w:val="both"/>
              <w:rPr>
                <w:lang w:val="de-AT"/>
              </w:rPr>
            </w:pPr>
            <w:r w:rsidRPr="00594069">
              <w:rPr>
                <w:lang w:val="de-AT"/>
              </w:rPr>
              <w:t>Obwohl Mutexes in Kombination mit globalen Variablen für die Kommunikation zwischen dem Sensorik-Task und dem Netzwerk-Task verwendbar wären besitzen sie einige Nachteile weswegen von einer Verwendung abgesehen wurde.</w:t>
            </w:r>
            <w:r w:rsidR="00A8767A">
              <w:rPr>
                <w:lang w:val="de-AT"/>
              </w:rPr>
              <w:t xml:space="preserve"> [4]</w:t>
            </w:r>
          </w:p>
          <w:p w14:paraId="33075941" w14:textId="71DB624C" w:rsidR="008D5B87" w:rsidRPr="00594069" w:rsidRDefault="008D5B87" w:rsidP="00594069">
            <w:pPr>
              <w:spacing w:line="360" w:lineRule="auto"/>
              <w:ind w:left="435"/>
              <w:jc w:val="both"/>
              <w:rPr>
                <w:lang w:val="de-AT"/>
              </w:rPr>
            </w:pPr>
            <w:r w:rsidRPr="00594069">
              <w:rPr>
                <w:lang w:val="de-AT"/>
              </w:rPr>
              <w:t xml:space="preserve">Erstens </w:t>
            </w:r>
            <w:r w:rsidR="00B52C12" w:rsidRPr="00594069">
              <w:rPr>
                <w:lang w:val="de-AT"/>
              </w:rPr>
              <w:t xml:space="preserve">muss sichergestellt werden, dass ein Task der den </w:t>
            </w:r>
            <w:r w:rsidR="005260E9" w:rsidRPr="00594069">
              <w:rPr>
                <w:lang w:val="de-AT"/>
              </w:rPr>
              <w:t>Token besitzt diesen auch wieder zurückgibt damit ein anderer auf die Ressource zugreifen kann.</w:t>
            </w:r>
          </w:p>
          <w:p w14:paraId="0856EDEE" w14:textId="3B337A18" w:rsidR="005260E9" w:rsidRPr="00594069" w:rsidRDefault="005260E9" w:rsidP="00594069">
            <w:pPr>
              <w:spacing w:line="360" w:lineRule="auto"/>
              <w:ind w:left="435"/>
              <w:jc w:val="both"/>
              <w:rPr>
                <w:lang w:val="de-AT"/>
              </w:rPr>
            </w:pPr>
            <w:r w:rsidRPr="00594069">
              <w:rPr>
                <w:lang w:val="de-AT"/>
              </w:rPr>
              <w:t>Zweitens besteht zwar die Möglichkeit eine Sperrzeit zu spezifizieren welche in Ticks angegeben wird, jedoch besteht kaum Möglichkeit die Laufzeit eines HTTP Requests im Voraus zu erahnen.</w:t>
            </w:r>
          </w:p>
          <w:p w14:paraId="40DFBA25" w14:textId="57621CC9" w:rsidR="005260E9" w:rsidRPr="00594069" w:rsidRDefault="005260E9" w:rsidP="00594069">
            <w:pPr>
              <w:spacing w:line="360" w:lineRule="auto"/>
              <w:ind w:left="435"/>
              <w:jc w:val="both"/>
              <w:rPr>
                <w:lang w:val="de-AT"/>
              </w:rPr>
            </w:pPr>
            <w:r w:rsidRPr="00594069">
              <w:rPr>
                <w:lang w:val="de-AT"/>
              </w:rPr>
              <w:t>Drittens erfordert die Verwendung eine engere Verzahnung der einzelnen Softwaremodule statt größtmögliche Entkoppelung zu gewährleisten.</w:t>
            </w:r>
            <w:r w:rsidR="00A8767A">
              <w:rPr>
                <w:lang w:val="de-AT"/>
              </w:rPr>
              <w:t xml:space="preserve"> [4]</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0DC4D470" w:rsidR="00861F64" w:rsidRPr="00594069" w:rsidRDefault="00861F64" w:rsidP="00594069">
            <w:pPr>
              <w:spacing w:line="360" w:lineRule="auto"/>
              <w:ind w:left="435"/>
              <w:jc w:val="both"/>
              <w:rPr>
                <w:lang w:val="de-AT"/>
              </w:rPr>
            </w:pPr>
            <w:r w:rsidRPr="00594069">
              <w:rPr>
                <w:lang w:val="de-AT"/>
              </w:rPr>
              <w:t>Queues haben verfügen über ähnliche Eigenschaften wie Mailboxen.</w:t>
            </w:r>
            <w:r w:rsidR="00A8767A">
              <w:rPr>
                <w:lang w:val="de-AT"/>
              </w:rPr>
              <w:t xml:space="preserve"> [5]</w:t>
            </w:r>
          </w:p>
          <w:p w14:paraId="5F18C7CF" w14:textId="4A9357F1" w:rsidR="00861F64" w:rsidRPr="00594069" w:rsidRDefault="00492E88" w:rsidP="00594069">
            <w:pPr>
              <w:spacing w:line="360" w:lineRule="auto"/>
              <w:ind w:left="435"/>
              <w:jc w:val="both"/>
              <w:rPr>
                <w:lang w:val="de-AT"/>
              </w:rPr>
            </w:pPr>
            <w:r w:rsidRPr="00594069">
              <w:rPr>
                <w:lang w:val="de-AT"/>
              </w:rPr>
              <w:t>Der Unterschied besteht primär darin, dass Queues auf doppelt verlinkten Listen und Mailboxen auf Kopien basieren.</w:t>
            </w:r>
          </w:p>
          <w:p w14:paraId="11A19E15" w14:textId="6D4F6C10" w:rsidR="00492E88" w:rsidRPr="00594069" w:rsidRDefault="00492E88" w:rsidP="00594069">
            <w:pPr>
              <w:spacing w:line="360" w:lineRule="auto"/>
              <w:ind w:left="435"/>
              <w:jc w:val="both"/>
              <w:rPr>
                <w:lang w:val="de-AT"/>
              </w:rPr>
            </w:pPr>
            <w:r w:rsidRPr="00594069">
              <w:rPr>
                <w:lang w:val="de-AT"/>
              </w:rPr>
              <w:t>Queues besitzen aber keine definierte Maximalgröße.</w:t>
            </w:r>
            <w:r w:rsidR="00A8767A">
              <w:rPr>
                <w:lang w:val="de-AT"/>
              </w:rPr>
              <w:t xml:space="preserve"> [6]</w:t>
            </w:r>
          </w:p>
          <w:p w14:paraId="28A8394F" w14:textId="1ACEC46C" w:rsidR="00492E88" w:rsidRPr="00594069" w:rsidRDefault="00492E88" w:rsidP="00594069">
            <w:pPr>
              <w:spacing w:line="360" w:lineRule="auto"/>
              <w:ind w:left="435"/>
              <w:jc w:val="both"/>
              <w:rPr>
                <w:lang w:val="de-AT"/>
              </w:rPr>
            </w:pPr>
            <w:r w:rsidRPr="00594069">
              <w:rPr>
                <w:lang w:val="de-AT"/>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685522AD" w:rsidR="00C5019F" w:rsidRPr="00594069" w:rsidRDefault="00492E88" w:rsidP="00594069">
            <w:pPr>
              <w:spacing w:line="360" w:lineRule="auto"/>
              <w:ind w:left="435"/>
              <w:jc w:val="both"/>
              <w:rPr>
                <w:lang w:val="de-AT"/>
              </w:rPr>
            </w:pPr>
            <w:r w:rsidRPr="00594069">
              <w:rPr>
                <w:lang w:val="de-AT"/>
              </w:rPr>
              <w:t>Zusätzlich zu den bestehenden Vorerfahrungen des Projektteams mit Mailboxen bieten diese einen weiteren Vorteil. Mit ihnen ist es möglich sicherzustellen, dass der Input an Nachrichten nicht die Anzahl der bearbeitbaren übersteigt.</w:t>
            </w:r>
            <w:r w:rsidR="00A8767A">
              <w:rPr>
                <w:lang w:val="de-AT"/>
              </w:rPr>
              <w:t xml:space="preserve"> [7]</w:t>
            </w:r>
          </w:p>
          <w:p w14:paraId="115EE21B" w14:textId="77777777" w:rsidR="00861F64" w:rsidRPr="00594069" w:rsidRDefault="00861F64" w:rsidP="00594069">
            <w:pPr>
              <w:spacing w:line="360" w:lineRule="auto"/>
              <w:ind w:left="435"/>
              <w:jc w:val="both"/>
              <w:rPr>
                <w:lang w:val="de-AT"/>
              </w:rPr>
            </w:pPr>
          </w:p>
          <w:p w14:paraId="1997A2A0" w14:textId="0633A2EF" w:rsidR="00CE79D5" w:rsidRPr="00594069" w:rsidRDefault="00492E88" w:rsidP="00594069">
            <w:pPr>
              <w:spacing w:line="360" w:lineRule="auto"/>
              <w:ind w:left="435"/>
              <w:jc w:val="both"/>
              <w:rPr>
                <w:lang w:val="de-AT"/>
              </w:rPr>
            </w:pPr>
            <w:r w:rsidRPr="00594069">
              <w:rPr>
                <w:lang w:val="de-AT"/>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5" w:name="_Toc518260559"/>
            <w:bookmarkStart w:id="156" w:name="_Toc518321815"/>
            <w:r w:rsidRPr="00EC7D91">
              <w:t>Integration mittels Mailboxen</w:t>
            </w:r>
            <w:bookmarkEnd w:id="155"/>
            <w:bookmarkEnd w:id="156"/>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594069" w:rsidRDefault="00D8385D" w:rsidP="00594069">
            <w:pPr>
              <w:spacing w:line="360" w:lineRule="auto"/>
              <w:ind w:left="435"/>
              <w:jc w:val="both"/>
              <w:rPr>
                <w:lang w:val="de-AT"/>
              </w:rPr>
            </w:pPr>
            <w:r w:rsidRPr="00594069">
              <w:rPr>
                <w:lang w:val="de-AT"/>
              </w:rPr>
              <w:t xml:space="preserve">Um eine möglichst hohe Entkoppelung der Softwaremodule zu erreichen und dennoch eine stabile und performante Lösung </w:t>
            </w:r>
            <w:r w:rsidR="00FB2297" w:rsidRPr="00594069">
              <w:rPr>
                <w:lang w:val="de-AT"/>
              </w:rPr>
              <w:t xml:space="preserve">zu </w:t>
            </w:r>
            <w:r w:rsidRPr="00594069">
              <w:rPr>
                <w:lang w:val="de-AT"/>
              </w:rPr>
              <w:t>erhalten wurden für die Kommunikation zwischen den Tasks Mailboxen eingesetzt.</w:t>
            </w:r>
          </w:p>
          <w:p w14:paraId="7B0041EE" w14:textId="72F41429" w:rsidR="00A758CC" w:rsidRPr="00EC7D91" w:rsidRDefault="00FB2297" w:rsidP="00594069">
            <w:pPr>
              <w:spacing w:line="360" w:lineRule="auto"/>
              <w:ind w:left="435"/>
              <w:jc w:val="both"/>
              <w:rPr>
                <w:bCs/>
                <w:color w:val="000000"/>
                <w:sz w:val="20"/>
                <w:szCs w:val="20"/>
              </w:rPr>
            </w:pPr>
            <w:r w:rsidRPr="00594069">
              <w:rPr>
                <w:lang w:val="de-AT"/>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7" w:name="_Toc518304704"/>
      <w:bookmarkStart w:id="158" w:name="_Toc51832169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19</w:t>
      </w:r>
      <w:r w:rsidRPr="00EC7D91">
        <w:rPr>
          <w:rFonts w:cs="Arial"/>
          <w:lang w:val="de-DE"/>
        </w:rPr>
        <w:fldChar w:fldCharType="end"/>
      </w:r>
      <w:r w:rsidRPr="00EC7D91">
        <w:rPr>
          <w:rFonts w:cs="Arial"/>
          <w:lang w:val="de-DE"/>
        </w:rPr>
        <w:t>: Ablaufdiagramm Embedded Lösung</w:t>
      </w:r>
      <w:bookmarkEnd w:id="157"/>
      <w:bookmarkEnd w:id="15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594069" w:rsidRDefault="00462AA8" w:rsidP="00594069">
            <w:pPr>
              <w:spacing w:line="360" w:lineRule="auto"/>
              <w:ind w:left="435"/>
              <w:jc w:val="both"/>
              <w:rPr>
                <w:lang w:val="de-AT"/>
              </w:rPr>
            </w:pPr>
            <w:r w:rsidRPr="00594069">
              <w:rPr>
                <w:lang w:val="de-AT"/>
              </w:rPr>
              <w:t xml:space="preserve">Die </w:t>
            </w:r>
            <w:r w:rsidR="00FB2297" w:rsidRPr="00594069">
              <w:rPr>
                <w:lang w:val="de-AT"/>
              </w:rPr>
              <w:t>obige Grafik zeigt de</w:t>
            </w:r>
            <w:r w:rsidRPr="00594069">
              <w:rPr>
                <w:lang w:val="de-AT"/>
              </w:rPr>
              <w:t>n schematischen Ablauf der implementieren Lösung.</w:t>
            </w:r>
          </w:p>
          <w:p w14:paraId="6DEAB347" w14:textId="4088D23A" w:rsidR="00867D95" w:rsidRPr="00594069" w:rsidRDefault="00FB2297" w:rsidP="00594069">
            <w:pPr>
              <w:spacing w:line="360" w:lineRule="auto"/>
              <w:ind w:left="435"/>
              <w:jc w:val="both"/>
              <w:rPr>
                <w:lang w:val="de-AT"/>
              </w:rPr>
            </w:pPr>
            <w:r w:rsidRPr="00594069">
              <w:rPr>
                <w:lang w:val="de-AT"/>
              </w:rPr>
              <w:t>Nach dem</w:t>
            </w:r>
            <w:r w:rsidR="00867D95" w:rsidRPr="00594069">
              <w:rPr>
                <w:lang w:val="de-AT"/>
              </w:rPr>
              <w:t xml:space="preserve"> Start des Mikrocontrollers wird zunächst ein DHCP Request ausgesendet um eine IP-Adresse zu erhalten und die Sensorik Funktionalität gestartet.</w:t>
            </w:r>
          </w:p>
          <w:p w14:paraId="0FA73524" w14:textId="314D78F8" w:rsidR="00867D95" w:rsidRPr="00594069" w:rsidRDefault="00867D95" w:rsidP="00594069">
            <w:pPr>
              <w:spacing w:line="360" w:lineRule="auto"/>
              <w:ind w:left="435"/>
              <w:jc w:val="both"/>
              <w:rPr>
                <w:lang w:val="de-AT"/>
              </w:rPr>
            </w:pPr>
            <w:r w:rsidRPr="00594069">
              <w:rPr>
                <w:lang w:val="de-AT"/>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594069" w:rsidRDefault="00867D95" w:rsidP="00594069">
            <w:pPr>
              <w:spacing w:line="360" w:lineRule="auto"/>
              <w:ind w:left="435"/>
              <w:jc w:val="both"/>
              <w:rPr>
                <w:lang w:val="de-AT"/>
              </w:rPr>
            </w:pPr>
          </w:p>
          <w:p w14:paraId="03A250CD" w14:textId="22F44F2A" w:rsidR="00867D95" w:rsidRPr="00594069" w:rsidRDefault="00867D95" w:rsidP="00594069">
            <w:pPr>
              <w:spacing w:line="360" w:lineRule="auto"/>
              <w:ind w:left="435"/>
              <w:jc w:val="both"/>
              <w:rPr>
                <w:lang w:val="de-AT"/>
              </w:rPr>
            </w:pPr>
            <w:r w:rsidRPr="00594069">
              <w:rPr>
                <w:lang w:val="de-AT"/>
              </w:rPr>
              <w:t>Sobald das Gerät eine gültige Adresse erhält wird der http Task gestartet.</w:t>
            </w:r>
          </w:p>
          <w:p w14:paraId="662D9FE5" w14:textId="1F399AC3" w:rsidR="00867D95" w:rsidRPr="00594069" w:rsidRDefault="00867D95" w:rsidP="00594069">
            <w:pPr>
              <w:spacing w:line="360" w:lineRule="auto"/>
              <w:ind w:left="435"/>
              <w:jc w:val="both"/>
              <w:rPr>
                <w:lang w:val="de-AT"/>
              </w:rPr>
            </w:pPr>
            <w:r w:rsidRPr="00594069">
              <w:rPr>
                <w:lang w:val="de-AT"/>
              </w:rPr>
              <w:t>Hat dieser die, in Abschnitt „</w:t>
            </w:r>
            <w:r w:rsidRPr="00594069">
              <w:rPr>
                <w:lang w:val="de-AT"/>
              </w:rPr>
              <w:fldChar w:fldCharType="begin"/>
            </w:r>
            <w:r w:rsidRPr="00594069">
              <w:rPr>
                <w:lang w:val="de-AT"/>
              </w:rPr>
              <w:instrText xml:space="preserve"> REF _Ref518258788 \r \h </w:instrText>
            </w:r>
            <w:r w:rsidR="00594069">
              <w:rPr>
                <w:lang w:val="de-AT"/>
              </w:rPr>
              <w:instrText xml:space="preserve"> \* MERGEFORMAT </w:instrText>
            </w:r>
            <w:r w:rsidRPr="00594069">
              <w:rPr>
                <w:lang w:val="de-AT"/>
              </w:rPr>
            </w:r>
            <w:r w:rsidRPr="00594069">
              <w:rPr>
                <w:lang w:val="de-AT"/>
              </w:rPr>
              <w:fldChar w:fldCharType="separate"/>
            </w:r>
            <w:r w:rsidRPr="00594069">
              <w:rPr>
                <w:lang w:val="de-AT"/>
              </w:rPr>
              <w:t>5</w:t>
            </w:r>
            <w:r w:rsidRPr="00594069">
              <w:rPr>
                <w:lang w:val="de-AT"/>
              </w:rPr>
              <w:fldChar w:fldCharType="end"/>
            </w:r>
            <w:r w:rsidRPr="00594069">
              <w:rPr>
                <w:lang w:val="de-AT"/>
              </w:rPr>
              <w:t xml:space="preserve"> AP Netzwerk“ nötigen Schritte näher beschriebenen Schritte, zum Aufbau einer Serververbindung vollführt werden die Messwerte per Mailbox empfangen und an den Server weitergeleitet.</w:t>
            </w:r>
          </w:p>
          <w:p w14:paraId="3B3E9EC5" w14:textId="7845B751" w:rsidR="00650B0E" w:rsidRPr="00594069" w:rsidRDefault="00650B0E" w:rsidP="00594069">
            <w:pPr>
              <w:spacing w:line="360" w:lineRule="auto"/>
              <w:ind w:left="435"/>
              <w:jc w:val="both"/>
              <w:rPr>
                <w:lang w:val="de-AT"/>
              </w:rPr>
            </w:pPr>
            <w:r w:rsidRPr="00594069">
              <w:rPr>
                <w:lang w:val="de-AT"/>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594069" w:rsidRDefault="00867D95" w:rsidP="00594069">
            <w:pPr>
              <w:spacing w:line="360" w:lineRule="auto"/>
              <w:ind w:left="435"/>
              <w:jc w:val="both"/>
              <w:rPr>
                <w:lang w:val="de-AT"/>
              </w:rPr>
            </w:pPr>
          </w:p>
          <w:p w14:paraId="118DBB1A" w14:textId="227919EE" w:rsidR="00867D95" w:rsidRPr="00594069" w:rsidRDefault="00650B0E" w:rsidP="00594069">
            <w:pPr>
              <w:spacing w:line="360" w:lineRule="auto"/>
              <w:ind w:left="435"/>
              <w:jc w:val="both"/>
              <w:rPr>
                <w:lang w:val="de-AT"/>
              </w:rPr>
            </w:pPr>
            <w:r w:rsidRPr="00594069">
              <w:rPr>
                <w:lang w:val="de-AT"/>
              </w:rPr>
              <w:t>Um das Hinzufügen von neuen Funktionen zu erleichtern wurden für Temperatur und Luftfeuchtigkeit unterschiedliche Mailboxen implementiert.</w:t>
            </w:r>
          </w:p>
          <w:p w14:paraId="5EF0999A" w14:textId="2549368E" w:rsidR="00462AA8" w:rsidRPr="00EC7D91" w:rsidRDefault="00650B0E" w:rsidP="00594069">
            <w:pPr>
              <w:spacing w:line="360" w:lineRule="auto"/>
              <w:ind w:left="435"/>
              <w:jc w:val="both"/>
              <w:rPr>
                <w:bCs/>
                <w:color w:val="000000"/>
              </w:rPr>
            </w:pPr>
            <w:r w:rsidRPr="00594069">
              <w:rPr>
                <w:lang w:val="de-AT"/>
              </w:rPr>
              <w:t>Alternativ hätte auch mittels einem struct ein eigenes Nachrichtenformat definiert werden können.</w:t>
            </w:r>
            <w:r w:rsidRPr="00EC7D91">
              <w:rPr>
                <w:bCs/>
                <w:color w:val="000000"/>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9" w:name="_Toc518260560"/>
            <w:bookmarkStart w:id="160" w:name="_Toc518321816"/>
            <w:r w:rsidRPr="00EC7D91">
              <w:t>Aufgetretene Herausforderungen</w:t>
            </w:r>
            <w:bookmarkEnd w:id="159"/>
            <w:bookmarkEnd w:id="160"/>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594069" w:rsidRDefault="00A758CC" w:rsidP="00594069">
            <w:pPr>
              <w:spacing w:line="360" w:lineRule="auto"/>
              <w:ind w:left="435"/>
              <w:jc w:val="both"/>
              <w:rPr>
                <w:lang w:val="de-AT"/>
              </w:rPr>
            </w:pPr>
            <w:r w:rsidRPr="00594069">
              <w:rPr>
                <w:lang w:val="de-AT"/>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Pr="00594069" w:rsidRDefault="008674B4" w:rsidP="00594069">
            <w:pPr>
              <w:spacing w:line="360" w:lineRule="auto"/>
              <w:ind w:left="435"/>
              <w:jc w:val="both"/>
              <w:rPr>
                <w:lang w:val="de-AT"/>
              </w:rPr>
            </w:pPr>
            <w:r w:rsidRPr="00594069">
              <w:rPr>
                <w:lang w:val="de-AT"/>
              </w:rPr>
              <w:t>Im Zuge der Integration musste die Systemkonfiguration angepasst werden, um den Formatspecifier %f zu unterstützen.</w:t>
            </w:r>
          </w:p>
          <w:p w14:paraId="56C0AF1B" w14:textId="6E4681B5" w:rsidR="008674B4" w:rsidRPr="00594069" w:rsidRDefault="008674B4" w:rsidP="00594069">
            <w:pPr>
              <w:spacing w:line="360" w:lineRule="auto"/>
              <w:ind w:left="435"/>
              <w:jc w:val="both"/>
              <w:rPr>
                <w:lang w:val="de-AT"/>
              </w:rPr>
            </w:pPr>
            <w:r w:rsidRPr="00594069">
              <w:rPr>
                <w:lang w:val="de-AT"/>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594069" w:rsidRDefault="008674B4" w:rsidP="00594069">
            <w:pPr>
              <w:spacing w:line="360" w:lineRule="auto"/>
              <w:ind w:left="435"/>
              <w:jc w:val="both"/>
              <w:rPr>
                <w:lang w:val="de-AT"/>
              </w:rPr>
            </w:pPr>
            <w:r w:rsidRPr="00594069">
              <w:rPr>
                <w:lang w:val="de-AT"/>
              </w:rPr>
              <w:t>Aufgrund der Anforderungen an die Software mussten die recherchierten Beispielcodes so umgebaut werden, dass sie als Funktionen aus einem Task aufgerufen werden können.</w:t>
            </w:r>
            <w:r w:rsidRPr="00594069">
              <w:rPr>
                <w:lang w:val="de-AT"/>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1" w:name="_Toc518260561"/>
            <w:bookmarkStart w:id="162" w:name="_Toc518321817"/>
            <w:r w:rsidRPr="00EC7D91">
              <w:t>Refactoring-Maßnahmen</w:t>
            </w:r>
            <w:bookmarkEnd w:id="161"/>
            <w:bookmarkEnd w:id="162"/>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594069" w:rsidRDefault="00A758CC" w:rsidP="00594069">
            <w:pPr>
              <w:spacing w:line="360" w:lineRule="auto"/>
              <w:ind w:left="435"/>
              <w:jc w:val="both"/>
              <w:rPr>
                <w:lang w:val="de-AT"/>
              </w:rPr>
            </w:pPr>
            <w:r w:rsidRPr="00594069">
              <w:rPr>
                <w:lang w:val="de-AT"/>
              </w:rPr>
              <w:t>Der Abschnitt erläutert die durchgeführten Refactoring-Maßnahmen sowie warum diese gesetzt wurden und welche Auswirkungen diese haben.</w:t>
            </w:r>
          </w:p>
          <w:p w14:paraId="0DEFC172" w14:textId="08F1B2F4" w:rsidR="00A758CC" w:rsidRPr="00594069" w:rsidRDefault="00A758CC" w:rsidP="00594069">
            <w:pPr>
              <w:spacing w:line="360" w:lineRule="auto"/>
              <w:ind w:left="435"/>
              <w:jc w:val="both"/>
              <w:rPr>
                <w:lang w:val="de-AT"/>
              </w:rPr>
            </w:pPr>
          </w:p>
          <w:p w14:paraId="0795393E" w14:textId="33E41A2D" w:rsidR="00D8385D" w:rsidRPr="00594069" w:rsidRDefault="00D8385D" w:rsidP="00594069">
            <w:pPr>
              <w:spacing w:line="360" w:lineRule="auto"/>
              <w:ind w:left="435"/>
              <w:jc w:val="both"/>
              <w:rPr>
                <w:lang w:val="de-AT"/>
              </w:rPr>
            </w:pPr>
            <w:r w:rsidRPr="00594069">
              <w:rPr>
                <w:lang w:val="de-AT"/>
              </w:rPr>
              <w:t>Folgende Refactoring-Maßnahmen wurden im Zuge des Arbeitspaketes durchgeführt:</w:t>
            </w:r>
          </w:p>
          <w:p w14:paraId="2B8D9778" w14:textId="1D0A98FC" w:rsidR="00DD14CF" w:rsidRPr="00594069" w:rsidRDefault="00D8385D" w:rsidP="00536661">
            <w:pPr>
              <w:pStyle w:val="Listenabsatz"/>
              <w:numPr>
                <w:ilvl w:val="0"/>
                <w:numId w:val="13"/>
              </w:numPr>
              <w:spacing w:line="360" w:lineRule="auto"/>
              <w:jc w:val="both"/>
              <w:rPr>
                <w:lang w:val="de-AT"/>
              </w:rPr>
            </w:pPr>
            <w:r w:rsidRPr="00594069">
              <w:rPr>
                <w:lang w:val="de-AT"/>
              </w:rPr>
              <w:t>Entfernen doppelter Includes</w:t>
            </w:r>
          </w:p>
          <w:p w14:paraId="5D80E736"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überflüssigen Kommentaren</w:t>
            </w:r>
          </w:p>
          <w:p w14:paraId="3532EF1E"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Hilfswerkzeugen der Entwicklung z.B. Hilfsfunktionen</w:t>
            </w:r>
          </w:p>
          <w:p w14:paraId="2A2E0234" w14:textId="48895B6F" w:rsidR="00DD14CF" w:rsidRPr="00594069" w:rsidRDefault="00D8385D" w:rsidP="00536661">
            <w:pPr>
              <w:pStyle w:val="Listenabsatz"/>
              <w:numPr>
                <w:ilvl w:val="0"/>
                <w:numId w:val="13"/>
              </w:numPr>
              <w:spacing w:line="360" w:lineRule="auto"/>
              <w:jc w:val="both"/>
              <w:rPr>
                <w:lang w:val="de-AT"/>
              </w:rPr>
            </w:pPr>
            <w:r w:rsidRPr="00594069">
              <w:rPr>
                <w:lang w:val="de-AT"/>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594069" w:rsidRDefault="00871DE7" w:rsidP="00594069">
            <w:pPr>
              <w:spacing w:line="360" w:lineRule="auto"/>
              <w:ind w:left="435"/>
              <w:jc w:val="both"/>
              <w:rPr>
                <w:lang w:val="de-AT"/>
              </w:rPr>
            </w:pPr>
            <w:r w:rsidRPr="00594069">
              <w:rPr>
                <w:lang w:val="de-AT"/>
              </w:rPr>
              <w:t xml:space="preserve">Dies ist eine Maßnahme um Fehler durch inkonsistente Definitionen </w:t>
            </w:r>
            <w:r w:rsidR="00932922" w:rsidRPr="00594069">
              <w:rPr>
                <w:lang w:val="de-AT"/>
              </w:rPr>
              <w:t>zu vermeiden.</w:t>
            </w:r>
          </w:p>
          <w:p w14:paraId="1CDDCE36" w14:textId="464527A2" w:rsidR="00932922" w:rsidRPr="00594069" w:rsidRDefault="00932922" w:rsidP="00594069">
            <w:pPr>
              <w:spacing w:line="360" w:lineRule="auto"/>
              <w:ind w:left="435"/>
              <w:jc w:val="both"/>
              <w:rPr>
                <w:lang w:val="de-AT"/>
              </w:rPr>
            </w:pPr>
            <w:r w:rsidRPr="00594069">
              <w:rPr>
                <w:lang w:val="de-AT"/>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594069" w:rsidRDefault="00871DE7" w:rsidP="00594069">
            <w:pPr>
              <w:spacing w:line="360" w:lineRule="auto"/>
              <w:ind w:left="435"/>
              <w:jc w:val="both"/>
              <w:rPr>
                <w:lang w:val="de-AT"/>
              </w:rPr>
            </w:pPr>
            <w:r w:rsidRPr="00594069">
              <w:rPr>
                <w:lang w:val="de-AT"/>
              </w:rPr>
              <w:t>Nicht mehr benötigte Kommentare zu entfernen erleichtert einerseits die Lesbarkeit der Sourcefiles andererseits hilft es auch Verwirrungen zu reduzieren.</w:t>
            </w:r>
          </w:p>
          <w:p w14:paraId="5EAB36C0" w14:textId="530FF7EF" w:rsidR="00871DE7" w:rsidRPr="00594069" w:rsidRDefault="00871DE7" w:rsidP="00594069">
            <w:pPr>
              <w:spacing w:line="360" w:lineRule="auto"/>
              <w:ind w:left="435"/>
              <w:jc w:val="both"/>
              <w:rPr>
                <w:lang w:val="de-AT"/>
              </w:rPr>
            </w:pPr>
            <w:r w:rsidRPr="00594069">
              <w:rPr>
                <w:lang w:val="de-AT"/>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594069" w:rsidRDefault="00871DE7" w:rsidP="00594069">
            <w:pPr>
              <w:spacing w:line="360" w:lineRule="auto"/>
              <w:ind w:left="435"/>
              <w:jc w:val="both"/>
              <w:rPr>
                <w:lang w:val="de-AT"/>
              </w:rPr>
            </w:pPr>
            <w:r w:rsidRPr="00594069">
              <w:rPr>
                <w:lang w:val="de-AT"/>
              </w:rPr>
              <w:t>Das Entfernen von Hilfs-Konstrukten ist nur eine von vielen Maßnahmen um den eigenen Programmcode verständlicher und leichter lesbar zu machen.</w:t>
            </w:r>
          </w:p>
          <w:p w14:paraId="3F9342CD" w14:textId="77777777" w:rsidR="00871DE7" w:rsidRPr="00594069" w:rsidRDefault="00871DE7" w:rsidP="00594069">
            <w:pPr>
              <w:spacing w:line="360" w:lineRule="auto"/>
              <w:ind w:left="435"/>
              <w:jc w:val="both"/>
              <w:rPr>
                <w:lang w:val="de-AT"/>
              </w:rPr>
            </w:pPr>
          </w:p>
          <w:p w14:paraId="3C83D8CC" w14:textId="018B9B30" w:rsidR="00871DE7" w:rsidRPr="00594069" w:rsidRDefault="00871DE7" w:rsidP="00594069">
            <w:pPr>
              <w:spacing w:line="360" w:lineRule="auto"/>
              <w:ind w:left="435"/>
              <w:jc w:val="both"/>
              <w:rPr>
                <w:lang w:val="de-AT"/>
              </w:rPr>
            </w:pPr>
            <w:r w:rsidRPr="00594069">
              <w:rPr>
                <w:lang w:val="de-AT"/>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594069" w:rsidRDefault="00DD14CF" w:rsidP="00594069">
            <w:pPr>
              <w:spacing w:line="360" w:lineRule="auto"/>
              <w:ind w:left="435"/>
              <w:jc w:val="both"/>
              <w:rPr>
                <w:lang w:val="de-AT"/>
              </w:rPr>
            </w:pPr>
            <w:r w:rsidRPr="00594069">
              <w:rPr>
                <w:lang w:val="de-AT"/>
              </w:rPr>
              <w:t>- stellt die Möglichkeit dar, dass ein Compiler, abhängig von definierten Parametern, unterschiedliche Programme erzeugt.</w:t>
            </w:r>
          </w:p>
          <w:p w14:paraId="032F13F9" w14:textId="1C66841B" w:rsidR="00DD14CF" w:rsidRPr="00594069" w:rsidRDefault="00DD14CF" w:rsidP="00594069">
            <w:pPr>
              <w:spacing w:line="360" w:lineRule="auto"/>
              <w:ind w:left="435"/>
              <w:jc w:val="both"/>
              <w:rPr>
                <w:lang w:val="de-AT"/>
              </w:rPr>
            </w:pPr>
            <w:r w:rsidRPr="00594069">
              <w:rPr>
                <w:lang w:val="de-AT"/>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594069" w:rsidRDefault="00DD14CF" w:rsidP="00594069">
            <w:pPr>
              <w:spacing w:line="360" w:lineRule="auto"/>
              <w:ind w:left="435"/>
              <w:jc w:val="both"/>
              <w:rPr>
                <w:lang w:val="de-AT"/>
              </w:rPr>
            </w:pPr>
          </w:p>
          <w:p w14:paraId="2F6AC886" w14:textId="38A9758A" w:rsidR="00DD14CF" w:rsidRPr="00594069" w:rsidRDefault="00DD14CF" w:rsidP="00594069">
            <w:pPr>
              <w:spacing w:line="360" w:lineRule="auto"/>
              <w:ind w:left="435"/>
              <w:jc w:val="both"/>
              <w:rPr>
                <w:lang w:val="de-AT"/>
              </w:rPr>
            </w:pPr>
            <w:r w:rsidRPr="00594069">
              <w:rPr>
                <w:lang w:val="de-AT"/>
              </w:rPr>
              <w:t>Dies erzeugt speziell für das Debugging von Software einen hohen Mehrwert.</w:t>
            </w:r>
          </w:p>
          <w:p w14:paraId="095450D9" w14:textId="0E42B403" w:rsidR="00DD14CF" w:rsidRPr="00594069" w:rsidRDefault="00DD14CF" w:rsidP="00594069">
            <w:pPr>
              <w:spacing w:line="360" w:lineRule="auto"/>
              <w:ind w:left="435"/>
              <w:jc w:val="both"/>
              <w:rPr>
                <w:lang w:val="de-AT"/>
              </w:rPr>
            </w:pPr>
            <w:r w:rsidRPr="00594069">
              <w:rPr>
                <w:lang w:val="de-AT"/>
              </w:rPr>
              <w:t xml:space="preserve">Die Grafik unterhalb </w:t>
            </w:r>
            <w:r w:rsidR="00871DE7" w:rsidRPr="00594069">
              <w:rPr>
                <w:lang w:val="de-AT"/>
              </w:rPr>
              <w:t>zeigt ein Beispiel wie ein</w:t>
            </w:r>
            <w:r w:rsidRPr="00594069">
              <w:rPr>
                <w:lang w:val="de-AT"/>
              </w:rPr>
              <w:t xml:space="preserve"> solche</w:t>
            </w:r>
            <w:r w:rsidR="00871DE7" w:rsidRPr="00594069">
              <w:rPr>
                <w:lang w:val="de-AT"/>
              </w:rPr>
              <w:t>r</w:t>
            </w:r>
            <w:r w:rsidRPr="00594069">
              <w:rPr>
                <w:lang w:val="de-AT"/>
              </w:rPr>
              <w:t xml:space="preserve"> </w:t>
            </w:r>
            <w:r w:rsidR="00871DE7" w:rsidRPr="00594069">
              <w:rPr>
                <w:lang w:val="de-AT"/>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3" w:name="_Toc518304705"/>
            <w:bookmarkStart w:id="164" w:name="_Toc51832169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20</w:t>
            </w:r>
            <w:r w:rsidRPr="00EC7D91">
              <w:rPr>
                <w:rFonts w:cs="Arial"/>
                <w:lang w:val="de-DE"/>
              </w:rPr>
              <w:fldChar w:fldCharType="end"/>
            </w:r>
            <w:r w:rsidRPr="00EC7D91">
              <w:rPr>
                <w:rFonts w:cs="Arial"/>
                <w:lang w:val="de-DE"/>
              </w:rPr>
              <w:t>: Beispiel Conditional Compilation</w:t>
            </w:r>
            <w:bookmarkEnd w:id="163"/>
            <w:bookmarkEnd w:id="164"/>
          </w:p>
          <w:p w14:paraId="1B738A0E" w14:textId="709D62D2" w:rsidR="00DD14CF" w:rsidRPr="00594069" w:rsidRDefault="00871DE7" w:rsidP="00594069">
            <w:pPr>
              <w:spacing w:line="360" w:lineRule="auto"/>
              <w:ind w:left="435"/>
              <w:jc w:val="both"/>
              <w:rPr>
                <w:lang w:val="de-AT"/>
              </w:rPr>
            </w:pPr>
            <w:r w:rsidRPr="00594069">
              <w:rPr>
                <w:lang w:val="de-AT"/>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5" w:name="_Toc518168781"/>
            <w:bookmarkStart w:id="166" w:name="_Toc518260562"/>
            <w:bookmarkStart w:id="167" w:name="_Toc518321818"/>
            <w:r w:rsidRPr="00EC7D91">
              <w:t>Installationsanleitung</w:t>
            </w:r>
            <w:bookmarkEnd w:id="165"/>
            <w:bookmarkEnd w:id="166"/>
            <w:bookmarkEnd w:id="167"/>
          </w:p>
        </w:tc>
      </w:tr>
      <w:tr w:rsidR="00BD7A43" w:rsidRPr="00D35004" w14:paraId="4C67B215" w14:textId="77777777" w:rsidTr="000A6AAE">
        <w:trPr>
          <w:gridAfter w:val="1"/>
          <w:wAfter w:w="1384" w:type="dxa"/>
        </w:trPr>
        <w:tc>
          <w:tcPr>
            <w:tcW w:w="7902" w:type="dxa"/>
            <w:tcBorders>
              <w:top w:val="single" w:sz="4" w:space="0" w:color="auto"/>
            </w:tcBorders>
            <w:shd w:val="clear" w:color="auto" w:fill="auto"/>
          </w:tcPr>
          <w:p w14:paraId="1F3076F7" w14:textId="5875AB84" w:rsidR="00BD7A43" w:rsidRPr="00EC7D91" w:rsidRDefault="00BD7A43" w:rsidP="000A6AAE">
            <w:pPr>
              <w:spacing w:line="360" w:lineRule="auto"/>
              <w:ind w:left="425" w:hanging="425"/>
              <w:jc w:val="both"/>
              <w:rPr>
                <w:bCs/>
                <w:color w:val="000000"/>
              </w:rPr>
            </w:pPr>
          </w:p>
          <w:p w14:paraId="01979EB1" w14:textId="74E3ED48" w:rsidR="00BD7A43" w:rsidRDefault="00BD7A43" w:rsidP="00D35004">
            <w:pPr>
              <w:spacing w:line="360" w:lineRule="auto"/>
              <w:ind w:left="435"/>
              <w:jc w:val="both"/>
            </w:pPr>
            <w:r w:rsidRPr="00EC7D91">
              <w:t xml:space="preserve">Da es sich bei dieser Lösung um kein fertiges Produkt handelt sind für die Inbetriebnahme </w:t>
            </w:r>
            <w:r w:rsidR="00D35004">
              <w:t>einige Schritte zu beachten.</w:t>
            </w:r>
          </w:p>
          <w:p w14:paraId="6712D4AC" w14:textId="4D7EBD61" w:rsidR="00D35004" w:rsidRDefault="00D35004" w:rsidP="00D35004">
            <w:pPr>
              <w:spacing w:line="360" w:lineRule="auto"/>
              <w:ind w:left="435"/>
              <w:jc w:val="both"/>
            </w:pPr>
            <w:r>
              <w:t xml:space="preserve">Diese finden Sie unter: </w:t>
            </w:r>
            <w:r>
              <w:br/>
            </w:r>
            <w:hyperlink r:id="rId56" w:history="1">
              <w:r w:rsidRPr="00FE3495">
                <w:rPr>
                  <w:rStyle w:val="Hyperlink"/>
                  <w:rFonts w:ascii="Times New Roman" w:hAnsi="Times New Roman"/>
                  <w:sz w:val="24"/>
                </w:rPr>
                <w:t>https://github.com/salkonuhannovic/ese-project/blob/master/README.md</w:t>
              </w:r>
            </w:hyperlink>
          </w:p>
          <w:p w14:paraId="10B520DE" w14:textId="77777777" w:rsidR="00D35004" w:rsidRPr="00D35004" w:rsidRDefault="00D35004" w:rsidP="00D35004">
            <w:pPr>
              <w:spacing w:line="360" w:lineRule="auto"/>
              <w:ind w:left="435"/>
              <w:jc w:val="both"/>
              <w:rPr>
                <w:color w:val="000000"/>
                <w:lang w:val="de-AT"/>
              </w:rPr>
            </w:pPr>
          </w:p>
          <w:p w14:paraId="739C1497" w14:textId="77777777" w:rsidR="008F19AB" w:rsidRPr="00D35004" w:rsidRDefault="008F19AB" w:rsidP="000A6AAE">
            <w:pPr>
              <w:spacing w:line="360" w:lineRule="auto"/>
              <w:ind w:left="435"/>
              <w:jc w:val="both"/>
              <w:rPr>
                <w:color w:val="000000"/>
                <w:lang w:val="de-AT"/>
              </w:rPr>
            </w:pPr>
          </w:p>
          <w:p w14:paraId="57CC1C54" w14:textId="77777777" w:rsidR="00BD7A43" w:rsidRPr="00D35004" w:rsidRDefault="00BD7A43" w:rsidP="00A8767A">
            <w:pPr>
              <w:pStyle w:val="FormatvorlageAufzhlungen2"/>
              <w:numPr>
                <w:ilvl w:val="0"/>
                <w:numId w:val="0"/>
              </w:numPr>
              <w:ind w:left="680" w:hanging="226"/>
              <w:rPr>
                <w:color w:val="000000"/>
                <w:sz w:val="20"/>
              </w:rPr>
            </w:pPr>
          </w:p>
        </w:tc>
      </w:tr>
    </w:tbl>
    <w:p w14:paraId="04A864C1" w14:textId="483866A2" w:rsidR="00A21826" w:rsidRPr="00D35004" w:rsidRDefault="00A21826" w:rsidP="00C9571A">
      <w:pPr>
        <w:ind w:hanging="112"/>
        <w:rPr>
          <w:lang w:val="de-AT"/>
        </w:rPr>
      </w:pPr>
    </w:p>
    <w:p w14:paraId="36C625DA" w14:textId="77777777" w:rsidR="00F1417C" w:rsidRPr="00D35004" w:rsidRDefault="00F1417C" w:rsidP="00C9571A">
      <w:pPr>
        <w:ind w:hanging="112"/>
        <w:rPr>
          <w:lang w:val="de-AT"/>
        </w:rPr>
      </w:pPr>
    </w:p>
    <w:p w14:paraId="1CF5B955" w14:textId="77777777" w:rsidR="00A21826" w:rsidRPr="00D35004" w:rsidRDefault="00A21826" w:rsidP="00C9571A">
      <w:pPr>
        <w:ind w:hanging="112"/>
        <w:rPr>
          <w:lang w:val="de-AT"/>
        </w:rPr>
        <w:sectPr w:rsidR="00A21826" w:rsidRPr="00D35004"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8" w:name="_Toc518168783"/>
      <w:bookmarkStart w:id="169" w:name="_Toc518260564"/>
      <w:bookmarkStart w:id="170" w:name="_Toc518321819"/>
      <w:bookmarkStart w:id="171" w:name="_Toc114210889"/>
      <w:bookmarkStart w:id="172" w:name="_Toc264537167"/>
      <w:bookmarkStart w:id="173" w:name="_Toc264537895"/>
      <w:bookmarkStart w:id="174" w:name="_Toc515203101"/>
      <w:r w:rsidRPr="00EC7D91">
        <w:t>Anhang</w:t>
      </w:r>
      <w:bookmarkEnd w:id="168"/>
      <w:bookmarkEnd w:id="169"/>
      <w:bookmarkEnd w:id="170"/>
    </w:p>
    <w:p w14:paraId="41A3E2EA" w14:textId="3B009DB4" w:rsidR="001376D2" w:rsidRPr="00EC7D91" w:rsidRDefault="001376D2" w:rsidP="001376D2">
      <w:pPr>
        <w:pStyle w:val="berschrift2"/>
      </w:pPr>
      <w:bookmarkStart w:id="175" w:name="_Ref517825168"/>
      <w:bookmarkStart w:id="176" w:name="_Toc518168784"/>
      <w:bookmarkStart w:id="177" w:name="_Toc518260565"/>
      <w:bookmarkStart w:id="178" w:name="_Toc518321820"/>
      <w:r w:rsidRPr="00EC7D91">
        <w:t>Verwendete Tools</w:t>
      </w:r>
      <w:bookmarkEnd w:id="175"/>
      <w:bookmarkEnd w:id="176"/>
      <w:bookmarkEnd w:id="177"/>
      <w:bookmarkEnd w:id="178"/>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7"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8"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59"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60"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1"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79" w:name="_Toc518168785"/>
      <w:bookmarkStart w:id="180" w:name="_Toc518260566"/>
      <w:bookmarkStart w:id="181" w:name="_Toc518321821"/>
      <w:r w:rsidRPr="00EC7D91">
        <w:t>Abbildungsverzeichnis</w:t>
      </w:r>
      <w:bookmarkEnd w:id="171"/>
      <w:bookmarkEnd w:id="172"/>
      <w:bookmarkEnd w:id="173"/>
      <w:bookmarkEnd w:id="174"/>
      <w:bookmarkEnd w:id="179"/>
      <w:bookmarkEnd w:id="180"/>
      <w:bookmarkEnd w:id="181"/>
    </w:p>
    <w:p w14:paraId="6E0BB579" w14:textId="77777777" w:rsidR="001376D2" w:rsidRPr="00EC7D91" w:rsidRDefault="001376D2" w:rsidP="001376D2">
      <w:pPr>
        <w:pStyle w:val="Abbildungsverzeichnis"/>
        <w:tabs>
          <w:tab w:val="right" w:leader="dot" w:pos="9061"/>
        </w:tabs>
        <w:rPr>
          <w:rFonts w:cs="Arial"/>
          <w:lang w:val="de-DE"/>
        </w:rPr>
      </w:pPr>
    </w:p>
    <w:p w14:paraId="4E32C804" w14:textId="4B797DCB" w:rsidR="00F2201E"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21679" w:history="1">
        <w:r w:rsidR="00F2201E" w:rsidRPr="00B51A2F">
          <w:rPr>
            <w:rStyle w:val="Hyperlink"/>
            <w:rFonts w:cs="Arial"/>
            <w:noProof/>
            <w:lang w:val="de-DE"/>
          </w:rPr>
          <w:t>Abbildung 1: Netzwerktopologie Abschlusspräsentation</w:t>
        </w:r>
        <w:r w:rsidR="00F2201E">
          <w:rPr>
            <w:noProof/>
            <w:webHidden/>
          </w:rPr>
          <w:tab/>
        </w:r>
        <w:r w:rsidR="00F2201E">
          <w:rPr>
            <w:noProof/>
            <w:webHidden/>
          </w:rPr>
          <w:fldChar w:fldCharType="begin"/>
        </w:r>
        <w:r w:rsidR="00F2201E">
          <w:rPr>
            <w:noProof/>
            <w:webHidden/>
          </w:rPr>
          <w:instrText xml:space="preserve"> PAGEREF _Toc518321679 \h </w:instrText>
        </w:r>
        <w:r w:rsidR="00F2201E">
          <w:rPr>
            <w:noProof/>
            <w:webHidden/>
          </w:rPr>
        </w:r>
        <w:r w:rsidR="00F2201E">
          <w:rPr>
            <w:noProof/>
            <w:webHidden/>
          </w:rPr>
          <w:fldChar w:fldCharType="separate"/>
        </w:r>
        <w:r w:rsidR="00F2201E">
          <w:rPr>
            <w:noProof/>
            <w:webHidden/>
          </w:rPr>
          <w:t>21</w:t>
        </w:r>
        <w:r w:rsidR="00F2201E">
          <w:rPr>
            <w:noProof/>
            <w:webHidden/>
          </w:rPr>
          <w:fldChar w:fldCharType="end"/>
        </w:r>
      </w:hyperlink>
    </w:p>
    <w:p w14:paraId="0D302E2D" w14:textId="1DA57636"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0" w:history="1">
        <w:r w:rsidR="00F2201E" w:rsidRPr="00B51A2F">
          <w:rPr>
            <w:rStyle w:val="Hyperlink"/>
            <w:rFonts w:cs="Arial"/>
            <w:noProof/>
            <w:lang w:val="de-DE"/>
          </w:rPr>
          <w:t>Abbildung 2: Mockup Hauptseite</w:t>
        </w:r>
        <w:r w:rsidR="00F2201E">
          <w:rPr>
            <w:noProof/>
            <w:webHidden/>
          </w:rPr>
          <w:tab/>
        </w:r>
        <w:r w:rsidR="00F2201E">
          <w:rPr>
            <w:noProof/>
            <w:webHidden/>
          </w:rPr>
          <w:fldChar w:fldCharType="begin"/>
        </w:r>
        <w:r w:rsidR="00F2201E">
          <w:rPr>
            <w:noProof/>
            <w:webHidden/>
          </w:rPr>
          <w:instrText xml:space="preserve"> PAGEREF _Toc518321680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0C683D55" w14:textId="0565B865"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1" w:history="1">
        <w:r w:rsidR="00F2201E" w:rsidRPr="00B51A2F">
          <w:rPr>
            <w:rStyle w:val="Hyperlink"/>
            <w:rFonts w:cs="Arial"/>
            <w:noProof/>
            <w:lang w:val="de-DE"/>
          </w:rPr>
          <w:t>Abbildung 3: Mockup Echtzeitdaten</w:t>
        </w:r>
        <w:r w:rsidR="00F2201E">
          <w:rPr>
            <w:noProof/>
            <w:webHidden/>
          </w:rPr>
          <w:tab/>
        </w:r>
        <w:r w:rsidR="00F2201E">
          <w:rPr>
            <w:noProof/>
            <w:webHidden/>
          </w:rPr>
          <w:fldChar w:fldCharType="begin"/>
        </w:r>
        <w:r w:rsidR="00F2201E">
          <w:rPr>
            <w:noProof/>
            <w:webHidden/>
          </w:rPr>
          <w:instrText xml:space="preserve"> PAGEREF _Toc518321681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16059636" w14:textId="642FA4AA"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2" w:history="1">
        <w:r w:rsidR="00F2201E" w:rsidRPr="00B51A2F">
          <w:rPr>
            <w:rStyle w:val="Hyperlink"/>
            <w:rFonts w:cs="Arial"/>
            <w:noProof/>
            <w:lang w:val="de-DE"/>
          </w:rPr>
          <w:t>Abbildung 4: Mockup Geräteauswahl</w:t>
        </w:r>
        <w:r w:rsidR="00F2201E">
          <w:rPr>
            <w:noProof/>
            <w:webHidden/>
          </w:rPr>
          <w:tab/>
        </w:r>
        <w:r w:rsidR="00F2201E">
          <w:rPr>
            <w:noProof/>
            <w:webHidden/>
          </w:rPr>
          <w:fldChar w:fldCharType="begin"/>
        </w:r>
        <w:r w:rsidR="00F2201E">
          <w:rPr>
            <w:noProof/>
            <w:webHidden/>
          </w:rPr>
          <w:instrText xml:space="preserve"> PAGEREF _Toc518321682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6F604F29" w14:textId="2763580D"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3" w:history="1">
        <w:r w:rsidR="00F2201E" w:rsidRPr="00B51A2F">
          <w:rPr>
            <w:rStyle w:val="Hyperlink"/>
            <w:rFonts w:cs="Arial"/>
            <w:noProof/>
            <w:lang w:val="de-DE"/>
          </w:rPr>
          <w:t>Abbildung 5: Architektur</w:t>
        </w:r>
        <w:r w:rsidR="00F2201E">
          <w:rPr>
            <w:noProof/>
            <w:webHidden/>
          </w:rPr>
          <w:tab/>
        </w:r>
        <w:r w:rsidR="00F2201E">
          <w:rPr>
            <w:noProof/>
            <w:webHidden/>
          </w:rPr>
          <w:fldChar w:fldCharType="begin"/>
        </w:r>
        <w:r w:rsidR="00F2201E">
          <w:rPr>
            <w:noProof/>
            <w:webHidden/>
          </w:rPr>
          <w:instrText xml:space="preserve"> PAGEREF _Toc518321683 \h </w:instrText>
        </w:r>
        <w:r w:rsidR="00F2201E">
          <w:rPr>
            <w:noProof/>
            <w:webHidden/>
          </w:rPr>
        </w:r>
        <w:r w:rsidR="00F2201E">
          <w:rPr>
            <w:noProof/>
            <w:webHidden/>
          </w:rPr>
          <w:fldChar w:fldCharType="separate"/>
        </w:r>
        <w:r w:rsidR="00F2201E">
          <w:rPr>
            <w:noProof/>
            <w:webHidden/>
          </w:rPr>
          <w:t>26</w:t>
        </w:r>
        <w:r w:rsidR="00F2201E">
          <w:rPr>
            <w:noProof/>
            <w:webHidden/>
          </w:rPr>
          <w:fldChar w:fldCharType="end"/>
        </w:r>
      </w:hyperlink>
    </w:p>
    <w:p w14:paraId="5CC9C4EA" w14:textId="462D6206"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4" w:history="1">
        <w:r w:rsidR="00F2201E" w:rsidRPr="00B51A2F">
          <w:rPr>
            <w:rStyle w:val="Hyperlink"/>
            <w:rFonts w:cs="Arial"/>
            <w:noProof/>
            <w:lang w:val="de-DE"/>
          </w:rPr>
          <w:t>Abbildung 6: Netzwerktopologie Betriebszenario</w:t>
        </w:r>
        <w:r w:rsidR="00F2201E">
          <w:rPr>
            <w:noProof/>
            <w:webHidden/>
          </w:rPr>
          <w:tab/>
        </w:r>
        <w:r w:rsidR="00F2201E">
          <w:rPr>
            <w:noProof/>
            <w:webHidden/>
          </w:rPr>
          <w:fldChar w:fldCharType="begin"/>
        </w:r>
        <w:r w:rsidR="00F2201E">
          <w:rPr>
            <w:noProof/>
            <w:webHidden/>
          </w:rPr>
          <w:instrText xml:space="preserve"> PAGEREF _Toc518321684 \h </w:instrText>
        </w:r>
        <w:r w:rsidR="00F2201E">
          <w:rPr>
            <w:noProof/>
            <w:webHidden/>
          </w:rPr>
        </w:r>
        <w:r w:rsidR="00F2201E">
          <w:rPr>
            <w:noProof/>
            <w:webHidden/>
          </w:rPr>
          <w:fldChar w:fldCharType="separate"/>
        </w:r>
        <w:r w:rsidR="00F2201E">
          <w:rPr>
            <w:noProof/>
            <w:webHidden/>
          </w:rPr>
          <w:t>32</w:t>
        </w:r>
        <w:r w:rsidR="00F2201E">
          <w:rPr>
            <w:noProof/>
            <w:webHidden/>
          </w:rPr>
          <w:fldChar w:fldCharType="end"/>
        </w:r>
      </w:hyperlink>
    </w:p>
    <w:p w14:paraId="439429F0" w14:textId="4CEF4D2B"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5" w:history="1">
        <w:r w:rsidR="00F2201E" w:rsidRPr="00B51A2F">
          <w:rPr>
            <w:rStyle w:val="Hyperlink"/>
            <w:rFonts w:cs="Arial"/>
            <w:noProof/>
            <w:lang w:val="de-DE"/>
          </w:rPr>
          <w:t>Abbildung 7: Ablaufdiagramm http Task</w:t>
        </w:r>
        <w:r w:rsidR="00F2201E">
          <w:rPr>
            <w:noProof/>
            <w:webHidden/>
          </w:rPr>
          <w:tab/>
        </w:r>
        <w:r w:rsidR="00F2201E">
          <w:rPr>
            <w:noProof/>
            <w:webHidden/>
          </w:rPr>
          <w:fldChar w:fldCharType="begin"/>
        </w:r>
        <w:r w:rsidR="00F2201E">
          <w:rPr>
            <w:noProof/>
            <w:webHidden/>
          </w:rPr>
          <w:instrText xml:space="preserve"> PAGEREF _Toc518321685 \h </w:instrText>
        </w:r>
        <w:r w:rsidR="00F2201E">
          <w:rPr>
            <w:noProof/>
            <w:webHidden/>
          </w:rPr>
        </w:r>
        <w:r w:rsidR="00F2201E">
          <w:rPr>
            <w:noProof/>
            <w:webHidden/>
          </w:rPr>
          <w:fldChar w:fldCharType="separate"/>
        </w:r>
        <w:r w:rsidR="00F2201E">
          <w:rPr>
            <w:noProof/>
            <w:webHidden/>
          </w:rPr>
          <w:t>33</w:t>
        </w:r>
        <w:r w:rsidR="00F2201E">
          <w:rPr>
            <w:noProof/>
            <w:webHidden/>
          </w:rPr>
          <w:fldChar w:fldCharType="end"/>
        </w:r>
      </w:hyperlink>
    </w:p>
    <w:p w14:paraId="2619A95E" w14:textId="38FBF9C8"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6" w:history="1">
        <w:r w:rsidR="00F2201E" w:rsidRPr="00B51A2F">
          <w:rPr>
            <w:rStyle w:val="Hyperlink"/>
            <w:rFonts w:cs="Arial"/>
            <w:noProof/>
            <w:lang w:val="de-DE"/>
          </w:rPr>
          <w:t>Abbildung 8: HTU21D Nullwerte bei Ausgabe mit Debugging Hilfen</w:t>
        </w:r>
        <w:r w:rsidR="00F2201E">
          <w:rPr>
            <w:noProof/>
            <w:webHidden/>
          </w:rPr>
          <w:tab/>
        </w:r>
        <w:r w:rsidR="00F2201E">
          <w:rPr>
            <w:noProof/>
            <w:webHidden/>
          </w:rPr>
          <w:fldChar w:fldCharType="begin"/>
        </w:r>
        <w:r w:rsidR="00F2201E">
          <w:rPr>
            <w:noProof/>
            <w:webHidden/>
          </w:rPr>
          <w:instrText xml:space="preserve"> PAGEREF _Toc518321686 \h </w:instrText>
        </w:r>
        <w:r w:rsidR="00F2201E">
          <w:rPr>
            <w:noProof/>
            <w:webHidden/>
          </w:rPr>
        </w:r>
        <w:r w:rsidR="00F2201E">
          <w:rPr>
            <w:noProof/>
            <w:webHidden/>
          </w:rPr>
          <w:fldChar w:fldCharType="separate"/>
        </w:r>
        <w:r w:rsidR="00F2201E">
          <w:rPr>
            <w:noProof/>
            <w:webHidden/>
          </w:rPr>
          <w:t>39</w:t>
        </w:r>
        <w:r w:rsidR="00F2201E">
          <w:rPr>
            <w:noProof/>
            <w:webHidden/>
          </w:rPr>
          <w:fldChar w:fldCharType="end"/>
        </w:r>
      </w:hyperlink>
    </w:p>
    <w:p w14:paraId="41833212" w14:textId="5633AD4A"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7" w:history="1">
        <w:r w:rsidR="00F2201E" w:rsidRPr="00B51A2F">
          <w:rPr>
            <w:rStyle w:val="Hyperlink"/>
            <w:rFonts w:cs="Arial"/>
            <w:noProof/>
            <w:lang w:val="de-DE"/>
          </w:rPr>
          <w:t>Abbildung 9: HTU21D Variablenwerte</w:t>
        </w:r>
        <w:r w:rsidR="00F2201E">
          <w:rPr>
            <w:noProof/>
            <w:webHidden/>
          </w:rPr>
          <w:tab/>
        </w:r>
        <w:r w:rsidR="00F2201E">
          <w:rPr>
            <w:noProof/>
            <w:webHidden/>
          </w:rPr>
          <w:fldChar w:fldCharType="begin"/>
        </w:r>
        <w:r w:rsidR="00F2201E">
          <w:rPr>
            <w:noProof/>
            <w:webHidden/>
          </w:rPr>
          <w:instrText xml:space="preserve"> PAGEREF _Toc518321687 \h </w:instrText>
        </w:r>
        <w:r w:rsidR="00F2201E">
          <w:rPr>
            <w:noProof/>
            <w:webHidden/>
          </w:rPr>
        </w:r>
        <w:r w:rsidR="00F2201E">
          <w:rPr>
            <w:noProof/>
            <w:webHidden/>
          </w:rPr>
          <w:fldChar w:fldCharType="separate"/>
        </w:r>
        <w:r w:rsidR="00F2201E">
          <w:rPr>
            <w:noProof/>
            <w:webHidden/>
          </w:rPr>
          <w:t>39</w:t>
        </w:r>
        <w:r w:rsidR="00F2201E">
          <w:rPr>
            <w:noProof/>
            <w:webHidden/>
          </w:rPr>
          <w:fldChar w:fldCharType="end"/>
        </w:r>
      </w:hyperlink>
    </w:p>
    <w:p w14:paraId="6124BBD9" w14:textId="163E5D1D"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8" w:history="1">
        <w:r w:rsidR="00F2201E" w:rsidRPr="00B51A2F">
          <w:rPr>
            <w:rStyle w:val="Hyperlink"/>
            <w:rFonts w:cs="Arial"/>
            <w:noProof/>
            <w:lang w:val="de-DE"/>
          </w:rPr>
          <w:t>Abbildung 10: Debugging Hilfe</w:t>
        </w:r>
        <w:r w:rsidR="00F2201E">
          <w:rPr>
            <w:noProof/>
            <w:webHidden/>
          </w:rPr>
          <w:tab/>
        </w:r>
        <w:r w:rsidR="00F2201E">
          <w:rPr>
            <w:noProof/>
            <w:webHidden/>
          </w:rPr>
          <w:fldChar w:fldCharType="begin"/>
        </w:r>
        <w:r w:rsidR="00F2201E">
          <w:rPr>
            <w:noProof/>
            <w:webHidden/>
          </w:rPr>
          <w:instrText xml:space="preserve"> PAGEREF _Toc518321688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59474F78" w14:textId="2B675858"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9" w:history="1">
        <w:r w:rsidR="00F2201E" w:rsidRPr="00B51A2F">
          <w:rPr>
            <w:rStyle w:val="Hyperlink"/>
            <w:rFonts w:cs="Arial"/>
            <w:noProof/>
            <w:lang w:val="de-DE"/>
          </w:rPr>
          <w:t>Abbildung 11: Korrekte Variablenwerte</w:t>
        </w:r>
        <w:r w:rsidR="00F2201E">
          <w:rPr>
            <w:noProof/>
            <w:webHidden/>
          </w:rPr>
          <w:tab/>
        </w:r>
        <w:r w:rsidR="00F2201E">
          <w:rPr>
            <w:noProof/>
            <w:webHidden/>
          </w:rPr>
          <w:fldChar w:fldCharType="begin"/>
        </w:r>
        <w:r w:rsidR="00F2201E">
          <w:rPr>
            <w:noProof/>
            <w:webHidden/>
          </w:rPr>
          <w:instrText xml:space="preserve"> PAGEREF _Toc518321689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1FC08E0E" w14:textId="41FEA291"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0" w:history="1">
        <w:r w:rsidR="00F2201E" w:rsidRPr="00B51A2F">
          <w:rPr>
            <w:rStyle w:val="Hyperlink"/>
            <w:rFonts w:cs="Arial"/>
            <w:noProof/>
            <w:lang w:val="de-DE"/>
          </w:rPr>
          <w:t xml:space="preserve">Abbildung </w:t>
        </w:r>
        <w:r w:rsidR="00F2201E" w:rsidRPr="00B51A2F">
          <w:rPr>
            <w:rStyle w:val="Hyperlink"/>
            <w:noProof/>
            <w:lang w:val="de-DE"/>
          </w:rPr>
          <w:t>12. Login ASK init</w:t>
        </w:r>
        <w:r w:rsidR="00F2201E">
          <w:rPr>
            <w:noProof/>
            <w:webHidden/>
          </w:rPr>
          <w:tab/>
        </w:r>
        <w:r w:rsidR="00F2201E">
          <w:rPr>
            <w:noProof/>
            <w:webHidden/>
          </w:rPr>
          <w:fldChar w:fldCharType="begin"/>
        </w:r>
        <w:r w:rsidR="00F2201E">
          <w:rPr>
            <w:noProof/>
            <w:webHidden/>
          </w:rPr>
          <w:instrText xml:space="preserve"> PAGEREF _Toc518321690 \h </w:instrText>
        </w:r>
        <w:r w:rsidR="00F2201E">
          <w:rPr>
            <w:noProof/>
            <w:webHidden/>
          </w:rPr>
        </w:r>
        <w:r w:rsidR="00F2201E">
          <w:rPr>
            <w:noProof/>
            <w:webHidden/>
          </w:rPr>
          <w:fldChar w:fldCharType="separate"/>
        </w:r>
        <w:r w:rsidR="00F2201E">
          <w:rPr>
            <w:noProof/>
            <w:webHidden/>
          </w:rPr>
          <w:t>51</w:t>
        </w:r>
        <w:r w:rsidR="00F2201E">
          <w:rPr>
            <w:noProof/>
            <w:webHidden/>
          </w:rPr>
          <w:fldChar w:fldCharType="end"/>
        </w:r>
      </w:hyperlink>
    </w:p>
    <w:p w14:paraId="3916724C" w14:textId="72FE096C"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1" w:history="1">
        <w:r w:rsidR="00F2201E" w:rsidRPr="00B51A2F">
          <w:rPr>
            <w:rStyle w:val="Hyperlink"/>
            <w:noProof/>
            <w:lang w:val="de-DE"/>
          </w:rPr>
          <w:t>Abbildung 13 ask new</w:t>
        </w:r>
        <w:r w:rsidR="00F2201E">
          <w:rPr>
            <w:noProof/>
            <w:webHidden/>
          </w:rPr>
          <w:tab/>
        </w:r>
        <w:r w:rsidR="00F2201E">
          <w:rPr>
            <w:noProof/>
            <w:webHidden/>
          </w:rPr>
          <w:fldChar w:fldCharType="begin"/>
        </w:r>
        <w:r w:rsidR="00F2201E">
          <w:rPr>
            <w:noProof/>
            <w:webHidden/>
          </w:rPr>
          <w:instrText xml:space="preserve"> PAGEREF _Toc518321691 \h </w:instrText>
        </w:r>
        <w:r w:rsidR="00F2201E">
          <w:rPr>
            <w:noProof/>
            <w:webHidden/>
          </w:rPr>
        </w:r>
        <w:r w:rsidR="00F2201E">
          <w:rPr>
            <w:noProof/>
            <w:webHidden/>
          </w:rPr>
          <w:fldChar w:fldCharType="separate"/>
        </w:r>
        <w:r w:rsidR="00F2201E">
          <w:rPr>
            <w:noProof/>
            <w:webHidden/>
          </w:rPr>
          <w:t>52</w:t>
        </w:r>
        <w:r w:rsidR="00F2201E">
          <w:rPr>
            <w:noProof/>
            <w:webHidden/>
          </w:rPr>
          <w:fldChar w:fldCharType="end"/>
        </w:r>
      </w:hyperlink>
    </w:p>
    <w:p w14:paraId="2D2BA4D4" w14:textId="349F06A3"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2" w:history="1">
        <w:r w:rsidR="00F2201E" w:rsidRPr="00B51A2F">
          <w:rPr>
            <w:rStyle w:val="Hyperlink"/>
            <w:noProof/>
            <w:lang w:val="de-DE"/>
          </w:rPr>
          <w:t>Abbildung 14 Amazon Developer Konsole</w:t>
        </w:r>
        <w:r w:rsidR="00F2201E">
          <w:rPr>
            <w:noProof/>
            <w:webHidden/>
          </w:rPr>
          <w:tab/>
        </w:r>
        <w:r w:rsidR="00F2201E">
          <w:rPr>
            <w:noProof/>
            <w:webHidden/>
          </w:rPr>
          <w:fldChar w:fldCharType="begin"/>
        </w:r>
        <w:r w:rsidR="00F2201E">
          <w:rPr>
            <w:noProof/>
            <w:webHidden/>
          </w:rPr>
          <w:instrText xml:space="preserve"> PAGEREF _Toc518321692 \h </w:instrText>
        </w:r>
        <w:r w:rsidR="00F2201E">
          <w:rPr>
            <w:noProof/>
            <w:webHidden/>
          </w:rPr>
        </w:r>
        <w:r w:rsidR="00F2201E">
          <w:rPr>
            <w:noProof/>
            <w:webHidden/>
          </w:rPr>
          <w:fldChar w:fldCharType="separate"/>
        </w:r>
        <w:r w:rsidR="00F2201E">
          <w:rPr>
            <w:noProof/>
            <w:webHidden/>
          </w:rPr>
          <w:t>53</w:t>
        </w:r>
        <w:r w:rsidR="00F2201E">
          <w:rPr>
            <w:noProof/>
            <w:webHidden/>
          </w:rPr>
          <w:fldChar w:fldCharType="end"/>
        </w:r>
      </w:hyperlink>
    </w:p>
    <w:p w14:paraId="7E5F1CF9" w14:textId="48FE0E79"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3" w:history="1">
        <w:r w:rsidR="00F2201E" w:rsidRPr="00B51A2F">
          <w:rPr>
            <w:rStyle w:val="Hyperlink"/>
            <w:noProof/>
            <w:lang w:val="de-DE"/>
          </w:rPr>
          <w:t>Abbildung 15 Intent Temperatur</w:t>
        </w:r>
        <w:r w:rsidR="00F2201E">
          <w:rPr>
            <w:noProof/>
            <w:webHidden/>
          </w:rPr>
          <w:tab/>
        </w:r>
        <w:r w:rsidR="00F2201E">
          <w:rPr>
            <w:noProof/>
            <w:webHidden/>
          </w:rPr>
          <w:fldChar w:fldCharType="begin"/>
        </w:r>
        <w:r w:rsidR="00F2201E">
          <w:rPr>
            <w:noProof/>
            <w:webHidden/>
          </w:rPr>
          <w:instrText xml:space="preserve"> PAGEREF _Toc518321693 \h </w:instrText>
        </w:r>
        <w:r w:rsidR="00F2201E">
          <w:rPr>
            <w:noProof/>
            <w:webHidden/>
          </w:rPr>
        </w:r>
        <w:r w:rsidR="00F2201E">
          <w:rPr>
            <w:noProof/>
            <w:webHidden/>
          </w:rPr>
          <w:fldChar w:fldCharType="separate"/>
        </w:r>
        <w:r w:rsidR="00F2201E">
          <w:rPr>
            <w:noProof/>
            <w:webHidden/>
          </w:rPr>
          <w:t>53</w:t>
        </w:r>
        <w:r w:rsidR="00F2201E">
          <w:rPr>
            <w:noProof/>
            <w:webHidden/>
          </w:rPr>
          <w:fldChar w:fldCharType="end"/>
        </w:r>
      </w:hyperlink>
    </w:p>
    <w:p w14:paraId="21E772FF" w14:textId="3F34E205"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4" w:history="1">
        <w:r w:rsidR="00F2201E" w:rsidRPr="00B51A2F">
          <w:rPr>
            <w:rStyle w:val="Hyperlink"/>
            <w:noProof/>
            <w:lang w:val="de-DE"/>
          </w:rPr>
          <w:t>Abbildung 16 Lambda Funktion</w:t>
        </w:r>
        <w:r w:rsidR="00F2201E">
          <w:rPr>
            <w:noProof/>
            <w:webHidden/>
          </w:rPr>
          <w:tab/>
        </w:r>
        <w:r w:rsidR="00F2201E">
          <w:rPr>
            <w:noProof/>
            <w:webHidden/>
          </w:rPr>
          <w:fldChar w:fldCharType="begin"/>
        </w:r>
        <w:r w:rsidR="00F2201E">
          <w:rPr>
            <w:noProof/>
            <w:webHidden/>
          </w:rPr>
          <w:instrText xml:space="preserve"> PAGEREF _Toc518321694 \h </w:instrText>
        </w:r>
        <w:r w:rsidR="00F2201E">
          <w:rPr>
            <w:noProof/>
            <w:webHidden/>
          </w:rPr>
        </w:r>
        <w:r w:rsidR="00F2201E">
          <w:rPr>
            <w:noProof/>
            <w:webHidden/>
          </w:rPr>
          <w:fldChar w:fldCharType="separate"/>
        </w:r>
        <w:r w:rsidR="00F2201E">
          <w:rPr>
            <w:noProof/>
            <w:webHidden/>
          </w:rPr>
          <w:t>54</w:t>
        </w:r>
        <w:r w:rsidR="00F2201E">
          <w:rPr>
            <w:noProof/>
            <w:webHidden/>
          </w:rPr>
          <w:fldChar w:fldCharType="end"/>
        </w:r>
      </w:hyperlink>
    </w:p>
    <w:p w14:paraId="473361E6" w14:textId="4F8B2D67"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5" w:history="1">
        <w:r w:rsidR="00F2201E" w:rsidRPr="00B51A2F">
          <w:rPr>
            <w:rStyle w:val="Hyperlink"/>
            <w:noProof/>
            <w:lang w:val="en-GB"/>
          </w:rPr>
          <w:t>Abbildung 17 Testing Alexa Skill in Developer Konsole</w:t>
        </w:r>
        <w:r w:rsidR="00F2201E">
          <w:rPr>
            <w:noProof/>
            <w:webHidden/>
          </w:rPr>
          <w:tab/>
        </w:r>
        <w:r w:rsidR="00F2201E">
          <w:rPr>
            <w:noProof/>
            <w:webHidden/>
          </w:rPr>
          <w:fldChar w:fldCharType="begin"/>
        </w:r>
        <w:r w:rsidR="00F2201E">
          <w:rPr>
            <w:noProof/>
            <w:webHidden/>
          </w:rPr>
          <w:instrText xml:space="preserve"> PAGEREF _Toc518321695 \h </w:instrText>
        </w:r>
        <w:r w:rsidR="00F2201E">
          <w:rPr>
            <w:noProof/>
            <w:webHidden/>
          </w:rPr>
        </w:r>
        <w:r w:rsidR="00F2201E">
          <w:rPr>
            <w:noProof/>
            <w:webHidden/>
          </w:rPr>
          <w:fldChar w:fldCharType="separate"/>
        </w:r>
        <w:r w:rsidR="00F2201E">
          <w:rPr>
            <w:noProof/>
            <w:webHidden/>
          </w:rPr>
          <w:t>55</w:t>
        </w:r>
        <w:r w:rsidR="00F2201E">
          <w:rPr>
            <w:noProof/>
            <w:webHidden/>
          </w:rPr>
          <w:fldChar w:fldCharType="end"/>
        </w:r>
      </w:hyperlink>
    </w:p>
    <w:p w14:paraId="193F966A" w14:textId="3C831C06"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6" w:history="1">
        <w:r w:rsidR="00F2201E" w:rsidRPr="00B51A2F">
          <w:rPr>
            <w:rStyle w:val="Hyperlink"/>
            <w:rFonts w:cs="Arial"/>
            <w:noProof/>
            <w:lang w:val="de-DE"/>
          </w:rPr>
          <w:t>Abbildung 18</w:t>
        </w:r>
        <w:r w:rsidR="00F2201E" w:rsidRPr="00B51A2F">
          <w:rPr>
            <w:rStyle w:val="Hyperlink"/>
            <w:noProof/>
          </w:rPr>
          <w:t xml:space="preserve"> Lösung für Bootstrap Toggle Problem</w:t>
        </w:r>
        <w:r w:rsidR="00F2201E">
          <w:rPr>
            <w:noProof/>
            <w:webHidden/>
          </w:rPr>
          <w:tab/>
        </w:r>
        <w:r w:rsidR="00F2201E">
          <w:rPr>
            <w:noProof/>
            <w:webHidden/>
          </w:rPr>
          <w:fldChar w:fldCharType="begin"/>
        </w:r>
        <w:r w:rsidR="00F2201E">
          <w:rPr>
            <w:noProof/>
            <w:webHidden/>
          </w:rPr>
          <w:instrText xml:space="preserve"> PAGEREF _Toc518321696 \h </w:instrText>
        </w:r>
        <w:r w:rsidR="00F2201E">
          <w:rPr>
            <w:noProof/>
            <w:webHidden/>
          </w:rPr>
        </w:r>
        <w:r w:rsidR="00F2201E">
          <w:rPr>
            <w:noProof/>
            <w:webHidden/>
          </w:rPr>
          <w:fldChar w:fldCharType="separate"/>
        </w:r>
        <w:r w:rsidR="00F2201E">
          <w:rPr>
            <w:noProof/>
            <w:webHidden/>
          </w:rPr>
          <w:t>60</w:t>
        </w:r>
        <w:r w:rsidR="00F2201E">
          <w:rPr>
            <w:noProof/>
            <w:webHidden/>
          </w:rPr>
          <w:fldChar w:fldCharType="end"/>
        </w:r>
      </w:hyperlink>
    </w:p>
    <w:p w14:paraId="377A1C87" w14:textId="4056E95A"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7" w:history="1">
        <w:r w:rsidR="00F2201E" w:rsidRPr="00B51A2F">
          <w:rPr>
            <w:rStyle w:val="Hyperlink"/>
            <w:rFonts w:cs="Arial"/>
            <w:noProof/>
            <w:lang w:val="de-DE"/>
          </w:rPr>
          <w:t>Abbildung 19: Ablaufdiagramm Embedded Lösung</w:t>
        </w:r>
        <w:r w:rsidR="00F2201E">
          <w:rPr>
            <w:noProof/>
            <w:webHidden/>
          </w:rPr>
          <w:tab/>
        </w:r>
        <w:r w:rsidR="00F2201E">
          <w:rPr>
            <w:noProof/>
            <w:webHidden/>
          </w:rPr>
          <w:fldChar w:fldCharType="begin"/>
        </w:r>
        <w:r w:rsidR="00F2201E">
          <w:rPr>
            <w:noProof/>
            <w:webHidden/>
          </w:rPr>
          <w:instrText xml:space="preserve"> PAGEREF _Toc518321697 \h </w:instrText>
        </w:r>
        <w:r w:rsidR="00F2201E">
          <w:rPr>
            <w:noProof/>
            <w:webHidden/>
          </w:rPr>
        </w:r>
        <w:r w:rsidR="00F2201E">
          <w:rPr>
            <w:noProof/>
            <w:webHidden/>
          </w:rPr>
          <w:fldChar w:fldCharType="separate"/>
        </w:r>
        <w:r w:rsidR="00F2201E">
          <w:rPr>
            <w:noProof/>
            <w:webHidden/>
          </w:rPr>
          <w:t>64</w:t>
        </w:r>
        <w:r w:rsidR="00F2201E">
          <w:rPr>
            <w:noProof/>
            <w:webHidden/>
          </w:rPr>
          <w:fldChar w:fldCharType="end"/>
        </w:r>
      </w:hyperlink>
    </w:p>
    <w:p w14:paraId="62A52D79" w14:textId="25DBF56A" w:rsidR="00F2201E" w:rsidRDefault="005B1B30">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8" w:history="1">
        <w:r w:rsidR="00F2201E" w:rsidRPr="00B51A2F">
          <w:rPr>
            <w:rStyle w:val="Hyperlink"/>
            <w:rFonts w:cs="Arial"/>
            <w:noProof/>
            <w:lang w:val="de-DE"/>
          </w:rPr>
          <w:t>Abbildung 20: Beispiel Conditional Compilation</w:t>
        </w:r>
        <w:r w:rsidR="00F2201E">
          <w:rPr>
            <w:noProof/>
            <w:webHidden/>
          </w:rPr>
          <w:tab/>
        </w:r>
        <w:r w:rsidR="00F2201E">
          <w:rPr>
            <w:noProof/>
            <w:webHidden/>
          </w:rPr>
          <w:fldChar w:fldCharType="begin"/>
        </w:r>
        <w:r w:rsidR="00F2201E">
          <w:rPr>
            <w:noProof/>
            <w:webHidden/>
          </w:rPr>
          <w:instrText xml:space="preserve"> PAGEREF _Toc518321698 \h </w:instrText>
        </w:r>
        <w:r w:rsidR="00F2201E">
          <w:rPr>
            <w:noProof/>
            <w:webHidden/>
          </w:rPr>
        </w:r>
        <w:r w:rsidR="00F2201E">
          <w:rPr>
            <w:noProof/>
            <w:webHidden/>
          </w:rPr>
          <w:fldChar w:fldCharType="separate"/>
        </w:r>
        <w:r w:rsidR="00F2201E">
          <w:rPr>
            <w:noProof/>
            <w:webHidden/>
          </w:rPr>
          <w:t>67</w:t>
        </w:r>
        <w:r w:rsidR="00F2201E">
          <w:rPr>
            <w:noProof/>
            <w:webHidden/>
          </w:rPr>
          <w:fldChar w:fldCharType="end"/>
        </w:r>
      </w:hyperlink>
    </w:p>
    <w:p w14:paraId="4695040B" w14:textId="6E47A932"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5F19FBDF" w14:textId="03285A1E" w:rsidR="001376D2" w:rsidRPr="00EC7D91" w:rsidRDefault="001376D2" w:rsidP="001376D2"/>
    <w:p w14:paraId="0B8C9C03" w14:textId="77721885" w:rsidR="00FF2D57" w:rsidRPr="00EC7D91" w:rsidRDefault="00710077" w:rsidP="001376D2">
      <w:pPr>
        <w:pStyle w:val="berschrift2"/>
      </w:pPr>
      <w:bookmarkStart w:id="182" w:name="_Toc518168787"/>
      <w:bookmarkStart w:id="183" w:name="_Toc518260568"/>
      <w:bookmarkStart w:id="184" w:name="_Toc518321822"/>
      <w:r w:rsidRPr="00EC7D91">
        <w:t>Quel</w:t>
      </w:r>
      <w:r w:rsidR="00FF2D57" w:rsidRPr="00EC7D91">
        <w:t>lenverzeichnis</w:t>
      </w:r>
      <w:bookmarkEnd w:id="182"/>
      <w:bookmarkEnd w:id="183"/>
      <w:bookmarkEnd w:id="184"/>
    </w:p>
    <w:p w14:paraId="54C0229C" w14:textId="0AAC78BE" w:rsidR="001376D2" w:rsidRPr="00A92995" w:rsidRDefault="001376D2" w:rsidP="001376D2">
      <w:pPr>
        <w:pStyle w:val="Literaturverzeichnis"/>
        <w:rPr>
          <w:rFonts w:cs="Arial"/>
          <w:noProof/>
          <w:lang w:val="en-US"/>
        </w:rPr>
      </w:pPr>
      <w:r w:rsidRPr="00A92995">
        <w:rPr>
          <w:rFonts w:cs="Arial"/>
          <w:noProof/>
          <w:lang w:val="en-US"/>
        </w:rPr>
        <w:t xml:space="preserve">[1] </w:t>
      </w:r>
      <w:r w:rsidRPr="00A92995">
        <w:rPr>
          <w:rFonts w:cs="Arial"/>
          <w:noProof/>
          <w:lang w:val="en-US"/>
        </w:rPr>
        <w:tab/>
      </w:r>
      <w:r w:rsidR="00A92995" w:rsidRPr="00A92995">
        <w:rPr>
          <w:rFonts w:cs="Arial"/>
          <w:noProof/>
          <w:lang w:val="en-US"/>
        </w:rPr>
        <w:t>Concat Function</w:t>
      </w:r>
      <w:r w:rsidRPr="00A92995">
        <w:rPr>
          <w:rFonts w:cs="Arial"/>
          <w:noProof/>
          <w:lang w:val="en-US"/>
        </w:rPr>
        <w:t xml:space="preserve">, </w:t>
      </w:r>
      <w:hyperlink r:id="rId62" w:history="1">
        <w:r w:rsidR="00A92995" w:rsidRPr="00A92995">
          <w:rPr>
            <w:rStyle w:val="Hyperlink"/>
            <w:rFonts w:ascii="Times New Roman" w:hAnsi="Times New Roman" w:cs="Arial"/>
            <w:noProof/>
            <w:sz w:val="24"/>
            <w:lang w:val="en-US"/>
          </w:rPr>
          <w:t>https://stackoverflow.com/questions/8465006/how-do-i-concatenate-two-strings-in-c</w:t>
        </w:r>
      </w:hyperlink>
      <w:r w:rsidR="00A92995" w:rsidRPr="00A92995">
        <w:rPr>
          <w:rFonts w:cs="Arial"/>
          <w:i/>
          <w:iCs/>
          <w:noProof/>
          <w:lang w:val="en-US"/>
        </w:rPr>
        <w:t xml:space="preserve"> </w:t>
      </w:r>
    </w:p>
    <w:p w14:paraId="58EA32B1" w14:textId="77777777" w:rsidR="001376D2" w:rsidRPr="00A92995" w:rsidRDefault="001376D2" w:rsidP="001376D2">
      <w:pPr>
        <w:rPr>
          <w:lang w:val="en-US" w:eastAsia="en-US" w:bidi="en-US"/>
        </w:rPr>
      </w:pPr>
    </w:p>
    <w:p w14:paraId="2BA7832C" w14:textId="7E7C1059" w:rsidR="001376D2" w:rsidRPr="00BB7A1F" w:rsidRDefault="001376D2" w:rsidP="001376D2">
      <w:pPr>
        <w:pStyle w:val="Literaturverzeichnis"/>
        <w:rPr>
          <w:rFonts w:cs="Arial"/>
          <w:noProof/>
          <w:lang w:val="en-GB"/>
        </w:rPr>
      </w:pPr>
      <w:r w:rsidRPr="00F2201E">
        <w:rPr>
          <w:rFonts w:cs="Arial"/>
          <w:noProof/>
          <w:lang w:val="en-US"/>
        </w:rPr>
        <w:t>[</w:t>
      </w:r>
      <w:r w:rsidR="00A92995" w:rsidRPr="00F2201E">
        <w:rPr>
          <w:rFonts w:cs="Arial"/>
          <w:noProof/>
          <w:lang w:val="en-US"/>
        </w:rPr>
        <w:t>2</w:t>
      </w:r>
      <w:r w:rsidRPr="00F2201E">
        <w:rPr>
          <w:rFonts w:cs="Arial"/>
          <w:noProof/>
          <w:lang w:val="en-US"/>
        </w:rPr>
        <w:t>]</w:t>
      </w:r>
      <w:r w:rsidRPr="00F2201E">
        <w:rPr>
          <w:rFonts w:cs="Arial"/>
          <w:noProof/>
          <w:lang w:val="en-US"/>
        </w:rPr>
        <w:tab/>
      </w:r>
      <w:r w:rsidR="00A92995" w:rsidRPr="00F2201E">
        <w:rPr>
          <w:rFonts w:cs="Arial"/>
          <w:noProof/>
          <w:lang w:val="en-US"/>
        </w:rPr>
        <w:t>POST Function</w:t>
      </w:r>
      <w:r w:rsidRPr="00F2201E">
        <w:rPr>
          <w:rFonts w:cs="Arial"/>
          <w:noProof/>
          <w:lang w:val="en-US"/>
        </w:rPr>
        <w:t xml:space="preserve">, </w:t>
      </w:r>
      <w:hyperlink r:id="rId63" w:history="1">
        <w:r w:rsidR="00A92995" w:rsidRPr="00BB7A1F">
          <w:rPr>
            <w:rStyle w:val="Hyperlink"/>
            <w:lang w:val="en-GB"/>
          </w:rPr>
          <w:t>https://e2e.ti.com/support/embedded/tirtos/f/355/t/555614?HTTP-POST-sample</w:t>
        </w:r>
      </w:hyperlink>
    </w:p>
    <w:p w14:paraId="546004C7" w14:textId="718CB7B0" w:rsidR="001376D2" w:rsidRPr="00BB7A1F" w:rsidRDefault="001376D2" w:rsidP="001376D2">
      <w:pPr>
        <w:pStyle w:val="Literaturverzeichnis"/>
        <w:rPr>
          <w:rFonts w:cs="Arial"/>
          <w:noProof/>
          <w:lang w:val="en-GB"/>
        </w:rPr>
      </w:pPr>
    </w:p>
    <w:p w14:paraId="7CA1DAF0" w14:textId="5B1FE904" w:rsidR="00F92968" w:rsidRDefault="00A8767A" w:rsidP="00A8767A">
      <w:pPr>
        <w:pStyle w:val="Literaturverzeichnis"/>
        <w:rPr>
          <w:lang w:val="en-US"/>
        </w:rPr>
      </w:pPr>
      <w:r w:rsidRPr="00A8767A">
        <w:rPr>
          <w:rFonts w:cs="Arial"/>
          <w:noProof/>
          <w:lang w:val="en-US"/>
        </w:rPr>
        <w:t>[</w:t>
      </w:r>
      <w:r>
        <w:rPr>
          <w:rFonts w:cs="Arial"/>
          <w:noProof/>
          <w:lang w:val="en-US"/>
        </w:rPr>
        <w:t>3</w:t>
      </w:r>
      <w:r w:rsidRPr="00A8767A">
        <w:rPr>
          <w:rFonts w:cs="Arial"/>
          <w:noProof/>
          <w:lang w:val="en-US"/>
        </w:rPr>
        <w:t>]</w:t>
      </w:r>
      <w:r w:rsidRPr="00A8767A">
        <w:rPr>
          <w:rFonts w:cs="Arial"/>
          <w:noProof/>
          <w:lang w:val="en-US"/>
        </w:rPr>
        <w:tab/>
      </w:r>
      <w:r>
        <w:rPr>
          <w:rFonts w:cs="Arial"/>
          <w:noProof/>
          <w:lang w:val="en-US"/>
        </w:rPr>
        <w:t>Binary Semaphores</w:t>
      </w:r>
      <w:r w:rsidRPr="00A8767A">
        <w:rPr>
          <w:rFonts w:cs="Arial"/>
          <w:noProof/>
          <w:lang w:val="en-US"/>
        </w:rPr>
        <w:t xml:space="preserve">, </w:t>
      </w:r>
      <w:hyperlink r:id="rId64" w:history="1">
        <w:r w:rsidRPr="0063449C">
          <w:rPr>
            <w:rStyle w:val="Hyperlink"/>
            <w:rFonts w:ascii="Times New Roman" w:hAnsi="Times New Roman"/>
            <w:sz w:val="24"/>
            <w:lang w:val="en-US"/>
          </w:rPr>
          <w:t>https://www.freertos.org/Embedded-RTOS-Binary-Semaphores.html</w:t>
        </w:r>
      </w:hyperlink>
    </w:p>
    <w:p w14:paraId="70019CE8" w14:textId="77777777" w:rsidR="00A8767A" w:rsidRPr="00A8767A" w:rsidRDefault="00A8767A" w:rsidP="00A8767A">
      <w:pPr>
        <w:rPr>
          <w:lang w:val="en-US"/>
        </w:rPr>
      </w:pPr>
    </w:p>
    <w:p w14:paraId="1A8D869C" w14:textId="43936337" w:rsidR="00A8767A" w:rsidRDefault="00A8767A" w:rsidP="00A8767A">
      <w:pPr>
        <w:pStyle w:val="Literaturverzeichnis"/>
        <w:rPr>
          <w:lang w:val="en-US"/>
        </w:rPr>
      </w:pPr>
      <w:r w:rsidRPr="00A8767A">
        <w:rPr>
          <w:rFonts w:cs="Arial"/>
          <w:noProof/>
          <w:lang w:val="en-US"/>
        </w:rPr>
        <w:t>[</w:t>
      </w:r>
      <w:r>
        <w:rPr>
          <w:rFonts w:cs="Arial"/>
          <w:noProof/>
          <w:lang w:val="en-US"/>
        </w:rPr>
        <w:t>4</w:t>
      </w:r>
      <w:r w:rsidRPr="00A8767A">
        <w:rPr>
          <w:rFonts w:cs="Arial"/>
          <w:noProof/>
          <w:lang w:val="en-US"/>
        </w:rPr>
        <w:t>]</w:t>
      </w:r>
      <w:r w:rsidRPr="00A8767A">
        <w:rPr>
          <w:rFonts w:cs="Arial"/>
          <w:noProof/>
          <w:lang w:val="en-US"/>
        </w:rPr>
        <w:tab/>
      </w:r>
      <w:r>
        <w:rPr>
          <w:rFonts w:cs="Arial"/>
          <w:noProof/>
          <w:lang w:val="en-US"/>
        </w:rPr>
        <w:t>Mutexes</w:t>
      </w:r>
      <w:r w:rsidRPr="00A8767A">
        <w:rPr>
          <w:rFonts w:cs="Arial"/>
          <w:noProof/>
          <w:lang w:val="en-US"/>
        </w:rPr>
        <w:t xml:space="preserve">, </w:t>
      </w:r>
      <w:hyperlink r:id="rId65" w:history="1">
        <w:r w:rsidRPr="0063449C">
          <w:rPr>
            <w:rStyle w:val="Hyperlink"/>
            <w:rFonts w:ascii="Times New Roman" w:hAnsi="Times New Roman"/>
            <w:sz w:val="24"/>
            <w:lang w:val="en-US"/>
          </w:rPr>
          <w:t>https://www.freertos.org/Real-time-embedded-RTOS-mutexes.html</w:t>
        </w:r>
      </w:hyperlink>
    </w:p>
    <w:p w14:paraId="1B210FA0" w14:textId="75BC3DCD" w:rsidR="00A8767A" w:rsidRDefault="00A8767A" w:rsidP="00F92968">
      <w:pPr>
        <w:pStyle w:val="NurText"/>
        <w:rPr>
          <w:lang w:val="en-GB"/>
        </w:rPr>
      </w:pPr>
    </w:p>
    <w:p w14:paraId="05C6EABE" w14:textId="2C34738F" w:rsidR="00A8767A" w:rsidRDefault="00A8767A" w:rsidP="00A8767A">
      <w:pPr>
        <w:pStyle w:val="Literaturverzeichnis"/>
      </w:pPr>
      <w:r w:rsidRPr="00A8767A">
        <w:rPr>
          <w:rFonts w:cs="Arial"/>
          <w:noProof/>
          <w:lang w:val="de-AT"/>
        </w:rPr>
        <w:t>[5]</w:t>
      </w:r>
      <w:r w:rsidRPr="00A8767A">
        <w:rPr>
          <w:rFonts w:cs="Arial"/>
          <w:noProof/>
          <w:lang w:val="de-AT"/>
        </w:rPr>
        <w:tab/>
        <w:t xml:space="preserve">Queue, </w:t>
      </w:r>
      <w:hyperlink r:id="rId66" w:history="1">
        <w:r w:rsidRPr="0063449C">
          <w:rPr>
            <w:rStyle w:val="Hyperlink"/>
            <w:rFonts w:ascii="Times New Roman" w:hAnsi="Times New Roman"/>
            <w:sz w:val="24"/>
          </w:rPr>
          <w:t>https://e2e.ti.com/support/embedded/tirtos/f/355/t/281235?Sys-Bios-Queue</w:t>
        </w:r>
      </w:hyperlink>
    </w:p>
    <w:p w14:paraId="519BDDA1" w14:textId="28750C04" w:rsidR="00A8767A" w:rsidRPr="00A8767A" w:rsidRDefault="00A8767A" w:rsidP="00F92968">
      <w:pPr>
        <w:pStyle w:val="NurText"/>
      </w:pPr>
    </w:p>
    <w:p w14:paraId="60C7FA6B" w14:textId="7278104E" w:rsidR="00A8767A" w:rsidRDefault="00A8767A" w:rsidP="00A8767A">
      <w:pPr>
        <w:pStyle w:val="Literaturverzeichnis"/>
        <w:rPr>
          <w:lang w:val="en-US"/>
        </w:rPr>
      </w:pPr>
      <w:r w:rsidRPr="00A8767A">
        <w:rPr>
          <w:rFonts w:cs="Arial"/>
          <w:noProof/>
          <w:lang w:val="en-US"/>
        </w:rPr>
        <w:t>[</w:t>
      </w:r>
      <w:r>
        <w:rPr>
          <w:rFonts w:cs="Arial"/>
          <w:noProof/>
          <w:lang w:val="en-US"/>
        </w:rPr>
        <w:t>6</w:t>
      </w:r>
      <w:r w:rsidRPr="00A8767A">
        <w:rPr>
          <w:rFonts w:cs="Arial"/>
          <w:noProof/>
          <w:lang w:val="en-US"/>
        </w:rPr>
        <w:t>]</w:t>
      </w:r>
      <w:r w:rsidRPr="00A8767A">
        <w:rPr>
          <w:rFonts w:cs="Arial"/>
          <w:noProof/>
          <w:lang w:val="en-US"/>
        </w:rPr>
        <w:tab/>
      </w:r>
      <w:r>
        <w:rPr>
          <w:rFonts w:cs="Arial"/>
          <w:noProof/>
          <w:lang w:val="en-US"/>
        </w:rPr>
        <w:t xml:space="preserve">Queues </w:t>
      </w:r>
      <w:r w:rsidRPr="00A8767A">
        <w:rPr>
          <w:rFonts w:cs="Arial"/>
          <w:noProof/>
          <w:lang w:val="en-US"/>
        </w:rPr>
        <w:t xml:space="preserve">S125, </w:t>
      </w:r>
      <w:hyperlink r:id="rId67" w:history="1">
        <w:r>
          <w:rPr>
            <w:rStyle w:val="Hyperlink"/>
            <w:rFonts w:ascii="Times New Roman" w:hAnsi="Times New Roman"/>
            <w:sz w:val="24"/>
            <w:lang w:val="en-US"/>
          </w:rPr>
          <w:t>http://www.ti.com/lit/ug/spruex3t/spruex3t.pdf</w:t>
        </w:r>
      </w:hyperlink>
    </w:p>
    <w:p w14:paraId="2D5AB30C" w14:textId="75394363" w:rsidR="00A8767A" w:rsidRDefault="00A8767A" w:rsidP="00F92968">
      <w:pPr>
        <w:pStyle w:val="NurText"/>
        <w:rPr>
          <w:lang w:val="en-GB"/>
        </w:rPr>
      </w:pPr>
    </w:p>
    <w:p w14:paraId="09C8E671" w14:textId="0F431B08" w:rsidR="00A8767A" w:rsidRDefault="00A8767A" w:rsidP="00A8767A">
      <w:pPr>
        <w:pStyle w:val="Literaturverzeichnis"/>
        <w:rPr>
          <w:lang w:val="en-US"/>
        </w:rPr>
      </w:pPr>
      <w:r w:rsidRPr="00A8767A">
        <w:rPr>
          <w:rFonts w:cs="Arial"/>
          <w:noProof/>
          <w:lang w:val="en-US"/>
        </w:rPr>
        <w:t>[</w:t>
      </w:r>
      <w:r>
        <w:rPr>
          <w:rFonts w:cs="Arial"/>
          <w:noProof/>
          <w:lang w:val="en-US"/>
        </w:rPr>
        <w:t>7</w:t>
      </w:r>
      <w:r w:rsidRPr="00A8767A">
        <w:rPr>
          <w:rFonts w:cs="Arial"/>
          <w:noProof/>
          <w:lang w:val="en-US"/>
        </w:rPr>
        <w:t>]</w:t>
      </w:r>
      <w:r w:rsidRPr="00A8767A">
        <w:rPr>
          <w:rFonts w:cs="Arial"/>
          <w:noProof/>
          <w:lang w:val="en-US"/>
        </w:rPr>
        <w:tab/>
      </w:r>
      <w:r>
        <w:rPr>
          <w:rFonts w:cs="Arial"/>
          <w:noProof/>
          <w:lang w:val="en-US"/>
        </w:rPr>
        <w:t xml:space="preserve">Mailboxes </w:t>
      </w:r>
      <w:r w:rsidRPr="00A8767A">
        <w:rPr>
          <w:rFonts w:cs="Arial"/>
          <w:noProof/>
          <w:lang w:val="en-US"/>
        </w:rPr>
        <w:t xml:space="preserve">S124, </w:t>
      </w:r>
      <w:hyperlink r:id="rId68" w:history="1">
        <w:r w:rsidRPr="0063449C">
          <w:rPr>
            <w:rStyle w:val="Hyperlink"/>
            <w:rFonts w:ascii="Times New Roman" w:hAnsi="Times New Roman"/>
            <w:sz w:val="24"/>
            <w:lang w:val="en-US"/>
          </w:rPr>
          <w:t xml:space="preserve">http://www.ti.com/lit/ug/spruex3t/spruex3t.pdf </w:t>
        </w:r>
      </w:hyperlink>
    </w:p>
    <w:p w14:paraId="152BF237" w14:textId="77777777" w:rsidR="00A8767A" w:rsidRPr="00A8767A" w:rsidRDefault="00A8767A" w:rsidP="00A8767A">
      <w:pPr>
        <w:rPr>
          <w:lang w:val="en-US"/>
        </w:rPr>
      </w:pPr>
    </w:p>
    <w:p w14:paraId="30DB3449" w14:textId="7790831F" w:rsidR="00A8767A" w:rsidRDefault="00A8767A" w:rsidP="00F92968">
      <w:pPr>
        <w:pStyle w:val="NurText"/>
        <w:rPr>
          <w:lang w:val="en-GB"/>
        </w:rPr>
      </w:pPr>
    </w:p>
    <w:p w14:paraId="0CADAA65" w14:textId="61DB9892" w:rsidR="00E53C48" w:rsidRPr="00F2201E" w:rsidRDefault="00E53C48" w:rsidP="00E53C48">
      <w:pPr>
        <w:rPr>
          <w:lang w:val="en-GB"/>
        </w:rPr>
      </w:pPr>
    </w:p>
    <w:sectPr w:rsidR="00E53C48" w:rsidRPr="00F2201E" w:rsidSect="007B5D07">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B2D7E" w14:textId="77777777" w:rsidR="003A0576" w:rsidRDefault="003A0576">
      <w:r>
        <w:separator/>
      </w:r>
    </w:p>
  </w:endnote>
  <w:endnote w:type="continuationSeparator" w:id="0">
    <w:p w14:paraId="0B7A034E" w14:textId="77777777" w:rsidR="003A0576" w:rsidRDefault="003A0576">
      <w:r>
        <w:continuationSeparator/>
      </w:r>
    </w:p>
  </w:endnote>
  <w:endnote w:type="continuationNotice" w:id="1">
    <w:p w14:paraId="686C5053" w14:textId="77777777" w:rsidR="003A0576" w:rsidRDefault="003A0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utiger Light">
    <w:altName w:val="Calibri"/>
    <w:panose1 w:val="020B0302020104020203"/>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7520" w14:textId="77777777" w:rsidR="00691451" w:rsidRDefault="00691451"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691451" w:rsidRDefault="00691451"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347A9" w14:textId="610CE6CF" w:rsidR="00691451" w:rsidRDefault="00691451"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5B1B30">
      <w:rPr>
        <w:b/>
        <w:bCs/>
        <w:noProof/>
      </w:rPr>
      <w:t>51</w:t>
    </w:r>
    <w:r>
      <w:rPr>
        <w:b/>
        <w:bCs/>
      </w:rPr>
      <w:fldChar w:fldCharType="end"/>
    </w:r>
    <w:r>
      <w:t xml:space="preserve"> von </w:t>
    </w:r>
    <w:r>
      <w:rPr>
        <w:b/>
        <w:bCs/>
      </w:rPr>
      <w:fldChar w:fldCharType="begin"/>
    </w:r>
    <w:r>
      <w:rPr>
        <w:b/>
        <w:bCs/>
      </w:rPr>
      <w:instrText>NUMPAGES  \* Arabic  \* MERGEFORMAT</w:instrText>
    </w:r>
    <w:r>
      <w:rPr>
        <w:b/>
        <w:bCs/>
      </w:rPr>
      <w:fldChar w:fldCharType="separate"/>
    </w:r>
    <w:r w:rsidR="005B1B30">
      <w:rPr>
        <w:b/>
        <w:bCs/>
        <w:noProof/>
      </w:rPr>
      <w:t>70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437AE" w14:textId="77777777" w:rsidR="003A0576" w:rsidRDefault="003A0576">
      <w:r>
        <w:separator/>
      </w:r>
    </w:p>
  </w:footnote>
  <w:footnote w:type="continuationSeparator" w:id="0">
    <w:p w14:paraId="7B99CD2B" w14:textId="77777777" w:rsidR="003A0576" w:rsidRDefault="003A0576">
      <w:r>
        <w:continuationSeparator/>
      </w:r>
    </w:p>
  </w:footnote>
  <w:footnote w:type="continuationNotice" w:id="1">
    <w:p w14:paraId="5D010AB6" w14:textId="77777777" w:rsidR="003A0576" w:rsidRDefault="003A057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578" w14:textId="77777777" w:rsidR="00691451" w:rsidRDefault="0069145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1309" w14:textId="77777777" w:rsidR="00691451" w:rsidRDefault="00691451">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74D0" w14:textId="77777777" w:rsidR="00691451" w:rsidRDefault="00691451">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31FC6" w14:textId="77777777" w:rsidR="00691451" w:rsidRDefault="00691451">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4B79"/>
    <w:multiLevelType w:val="hybridMultilevel"/>
    <w:tmpl w:val="69A0A5AA"/>
    <w:lvl w:ilvl="0" w:tplc="0C07000F">
      <w:start w:val="1"/>
      <w:numFmt w:val="decimal"/>
      <w:lvlText w:val="%1."/>
      <w:lvlJc w:val="left"/>
      <w:pPr>
        <w:ind w:left="1155" w:hanging="360"/>
      </w:pPr>
    </w:lvl>
    <w:lvl w:ilvl="1" w:tplc="0C070019" w:tentative="1">
      <w:start w:val="1"/>
      <w:numFmt w:val="lowerLetter"/>
      <w:lvlText w:val="%2."/>
      <w:lvlJc w:val="left"/>
      <w:pPr>
        <w:ind w:left="1875" w:hanging="360"/>
      </w:pPr>
    </w:lvl>
    <w:lvl w:ilvl="2" w:tplc="0C07001B" w:tentative="1">
      <w:start w:val="1"/>
      <w:numFmt w:val="lowerRoman"/>
      <w:lvlText w:val="%3."/>
      <w:lvlJc w:val="right"/>
      <w:pPr>
        <w:ind w:left="2595" w:hanging="180"/>
      </w:pPr>
    </w:lvl>
    <w:lvl w:ilvl="3" w:tplc="0C07000F" w:tentative="1">
      <w:start w:val="1"/>
      <w:numFmt w:val="decimal"/>
      <w:lvlText w:val="%4."/>
      <w:lvlJc w:val="left"/>
      <w:pPr>
        <w:ind w:left="3315" w:hanging="360"/>
      </w:pPr>
    </w:lvl>
    <w:lvl w:ilvl="4" w:tplc="0C070019" w:tentative="1">
      <w:start w:val="1"/>
      <w:numFmt w:val="lowerLetter"/>
      <w:lvlText w:val="%5."/>
      <w:lvlJc w:val="left"/>
      <w:pPr>
        <w:ind w:left="4035" w:hanging="360"/>
      </w:pPr>
    </w:lvl>
    <w:lvl w:ilvl="5" w:tplc="0C07001B" w:tentative="1">
      <w:start w:val="1"/>
      <w:numFmt w:val="lowerRoman"/>
      <w:lvlText w:val="%6."/>
      <w:lvlJc w:val="right"/>
      <w:pPr>
        <w:ind w:left="4755" w:hanging="180"/>
      </w:pPr>
    </w:lvl>
    <w:lvl w:ilvl="6" w:tplc="0C07000F" w:tentative="1">
      <w:start w:val="1"/>
      <w:numFmt w:val="decimal"/>
      <w:lvlText w:val="%7."/>
      <w:lvlJc w:val="left"/>
      <w:pPr>
        <w:ind w:left="5475" w:hanging="360"/>
      </w:pPr>
    </w:lvl>
    <w:lvl w:ilvl="7" w:tplc="0C070019" w:tentative="1">
      <w:start w:val="1"/>
      <w:numFmt w:val="lowerLetter"/>
      <w:lvlText w:val="%8."/>
      <w:lvlJc w:val="left"/>
      <w:pPr>
        <w:ind w:left="6195" w:hanging="360"/>
      </w:pPr>
    </w:lvl>
    <w:lvl w:ilvl="8" w:tplc="0C07001B" w:tentative="1">
      <w:start w:val="1"/>
      <w:numFmt w:val="lowerRoman"/>
      <w:lvlText w:val="%9."/>
      <w:lvlJc w:val="right"/>
      <w:pPr>
        <w:ind w:left="6915" w:hanging="180"/>
      </w:pPr>
    </w:lvl>
  </w:abstractNum>
  <w:abstractNum w:abstractNumId="1"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0B330C"/>
    <w:multiLevelType w:val="hybridMultilevel"/>
    <w:tmpl w:val="122EF4C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7" w15:restartNumberingAfterBreak="0">
    <w:nsid w:val="36B320E9"/>
    <w:multiLevelType w:val="hybridMultilevel"/>
    <w:tmpl w:val="8F844ED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8" w15:restartNumberingAfterBreak="0">
    <w:nsid w:val="4200330E"/>
    <w:multiLevelType w:val="hybridMultilevel"/>
    <w:tmpl w:val="AE8CE1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9" w15:restartNumberingAfterBreak="0">
    <w:nsid w:val="435C620D"/>
    <w:multiLevelType w:val="hybridMultilevel"/>
    <w:tmpl w:val="9CCE130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0"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1" w15:restartNumberingAfterBreak="0">
    <w:nsid w:val="48355E01"/>
    <w:multiLevelType w:val="hybridMultilevel"/>
    <w:tmpl w:val="094E2F1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2"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609E5F92"/>
    <w:multiLevelType w:val="hybridMultilevel"/>
    <w:tmpl w:val="485A21B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5"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6"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8F35196"/>
    <w:multiLevelType w:val="hybridMultilevel"/>
    <w:tmpl w:val="789A309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num w:numId="1">
    <w:abstractNumId w:val="2"/>
  </w:num>
  <w:num w:numId="2">
    <w:abstractNumId w:val="5"/>
  </w:num>
  <w:num w:numId="3">
    <w:abstractNumId w:val="4"/>
  </w:num>
  <w:num w:numId="4">
    <w:abstractNumId w:val="12"/>
  </w:num>
  <w:num w:numId="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7"/>
    <w:lvlOverride w:ilvl="0">
      <w:startOverride w:val="1"/>
    </w:lvlOverride>
  </w:num>
  <w:num w:numId="8">
    <w:abstractNumId w:val="16"/>
  </w:num>
  <w:num w:numId="9">
    <w:abstractNumId w:val="1"/>
  </w:num>
  <w:num w:numId="10">
    <w:abstractNumId w:val="14"/>
  </w:num>
  <w:num w:numId="11">
    <w:abstractNumId w:val="15"/>
  </w:num>
  <w:num w:numId="12">
    <w:abstractNumId w:val="3"/>
  </w:num>
  <w:num w:numId="13">
    <w:abstractNumId w:val="18"/>
  </w:num>
  <w:num w:numId="14">
    <w:abstractNumId w:val="7"/>
  </w:num>
  <w:num w:numId="15">
    <w:abstractNumId w:val="6"/>
  </w:num>
  <w:num w:numId="16">
    <w:abstractNumId w:val="13"/>
  </w:num>
  <w:num w:numId="17">
    <w:abstractNumId w:val="0"/>
  </w:num>
  <w:num w:numId="18">
    <w:abstractNumId w:val="9"/>
  </w:num>
  <w:num w:numId="19">
    <w:abstractNumId w:val="8"/>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576"/>
    <w:rsid w:val="003A0D8B"/>
    <w:rsid w:val="003A1440"/>
    <w:rsid w:val="003A17EE"/>
    <w:rsid w:val="003A197B"/>
    <w:rsid w:val="003A1E46"/>
    <w:rsid w:val="003A2F38"/>
    <w:rsid w:val="003A3195"/>
    <w:rsid w:val="003A3EE9"/>
    <w:rsid w:val="003A4980"/>
    <w:rsid w:val="003A5A35"/>
    <w:rsid w:val="003A5D63"/>
    <w:rsid w:val="003A5F6A"/>
    <w:rsid w:val="003A6D71"/>
    <w:rsid w:val="003A7957"/>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77C"/>
    <w:rsid w:val="00414766"/>
    <w:rsid w:val="00414B09"/>
    <w:rsid w:val="00415A35"/>
    <w:rsid w:val="0041727D"/>
    <w:rsid w:val="00421555"/>
    <w:rsid w:val="004225CF"/>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5BBB"/>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661"/>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262"/>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069"/>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B30"/>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5998"/>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5CA"/>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1451"/>
    <w:rsid w:val="006919DE"/>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6A39"/>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E7EF3"/>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67A"/>
    <w:rsid w:val="00A87871"/>
    <w:rsid w:val="00A9059E"/>
    <w:rsid w:val="00A9060C"/>
    <w:rsid w:val="00A90EEC"/>
    <w:rsid w:val="00A91621"/>
    <w:rsid w:val="00A91F4C"/>
    <w:rsid w:val="00A92995"/>
    <w:rsid w:val="00A92DFD"/>
    <w:rsid w:val="00A9381E"/>
    <w:rsid w:val="00A95A06"/>
    <w:rsid w:val="00A95DCC"/>
    <w:rsid w:val="00A966C4"/>
    <w:rsid w:val="00A96C21"/>
    <w:rsid w:val="00A9743B"/>
    <w:rsid w:val="00A976EE"/>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868"/>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2FFF"/>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004"/>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D9C"/>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2ADC"/>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01E"/>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6"/>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0">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 w:type="character" w:customStyle="1" w:styleId="UnresolvedMention">
    <w:name w:val="Unresolved Mention"/>
    <w:basedOn w:val="Absatz-Standardschriftart"/>
    <w:uiPriority w:val="99"/>
    <w:semiHidden/>
    <w:unhideWhenUsed/>
    <w:rsid w:val="00A929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hyperlink" Target="https://developer.amazon.com/docs/custom-skills/host-a-custom-skill-as-an-aws-lambda-function.html" TargetMode="External"/><Relationship Id="rId42" Type="http://schemas.openxmlformats.org/officeDocument/2006/relationships/hyperlink" Target="https://www.npmjs.com/package/ask-cli" TargetMode="External"/><Relationship Id="rId47" Type="http://schemas.openxmlformats.org/officeDocument/2006/relationships/hyperlink" Target="https://getbootstrap.com/" TargetMode="External"/><Relationship Id="rId50" Type="http://schemas.openxmlformats.org/officeDocument/2006/relationships/hyperlink" Target="http://pixelcog.github.io/parallax.js/" TargetMode="External"/><Relationship Id="rId55" Type="http://schemas.openxmlformats.org/officeDocument/2006/relationships/image" Target="media/image23.png"/><Relationship Id="rId63" Type="http://schemas.openxmlformats.org/officeDocument/2006/relationships/hyperlink" Target="https://e2e.ti.com/support/embedded/tirtos/f/355/t/555614?HTTP-POST-sample" TargetMode="External"/><Relationship Id="rId68" Type="http://schemas.openxmlformats.org/officeDocument/2006/relationships/hyperlink" Target="http://www.ti.com/lit/ug/spruex3t/spruex3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utomapp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apitester.com/" TargetMode="External"/><Relationship Id="rId32" Type="http://schemas.openxmlformats.org/officeDocument/2006/relationships/hyperlink" Target="https://github.com/OdeToCode/AddFeatureFolders" TargetMode="External"/><Relationship Id="rId37" Type="http://schemas.openxmlformats.org/officeDocument/2006/relationships/image" Target="media/image18.png"/><Relationship Id="rId40" Type="http://schemas.openxmlformats.org/officeDocument/2006/relationships/hyperlink" Target="https://code.visualstudio.com/" TargetMode="External"/><Relationship Id="rId45" Type="http://schemas.openxmlformats.org/officeDocument/2006/relationships/hyperlink" Target="https://www.getpostman.com/" TargetMode="External"/><Relationship Id="rId53" Type="http://schemas.openxmlformats.org/officeDocument/2006/relationships/image" Target="media/image21.png"/><Relationship Id="rId58" Type="http://schemas.openxmlformats.org/officeDocument/2006/relationships/hyperlink" Target="https://apitester.com" TargetMode="External"/><Relationship Id="rId66" Type="http://schemas.openxmlformats.org/officeDocument/2006/relationships/hyperlink" Target="https://e2e.ti.com/support/embedded/tirtos/f/355/t/281235?Sys-Bios-Queue"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hyperlink" Target="https://github.com/domaindrivendev/Swashbuckle" TargetMode="External"/><Relationship Id="rId36" Type="http://schemas.openxmlformats.org/officeDocument/2006/relationships/image" Target="media/image17.png"/><Relationship Id="rId49" Type="http://schemas.openxmlformats.org/officeDocument/2006/relationships/hyperlink" Target="https://fontawesome.com/" TargetMode="External"/><Relationship Id="rId57" Type="http://schemas.openxmlformats.org/officeDocument/2006/relationships/hyperlink" Target="https://webhook.site" TargetMode="External"/><Relationship Id="rId61" Type="http://schemas.openxmlformats.org/officeDocument/2006/relationships/hyperlink" Target="https://www.yworks.com/products/yed"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s://serilog.net/" TargetMode="External"/><Relationship Id="rId44" Type="http://schemas.openxmlformats.org/officeDocument/2006/relationships/hyperlink" Target="https://developer.amazon.com/docs/custom-skills/host-a-custom-skill-as-an-aws-lambda-function.html" TargetMode="External"/><Relationship Id="rId52" Type="http://schemas.openxmlformats.org/officeDocument/2006/relationships/hyperlink" Target="http://www.bootstraptoggle.com/" TargetMode="External"/><Relationship Id="rId60" Type="http://schemas.openxmlformats.org/officeDocument/2006/relationships/hyperlink" Target="https://docs.microsoft.com/en-us/sql/sql-operations-studio/what-is?view=sql-server-2017" TargetMode="External"/><Relationship Id="rId65" Type="http://schemas.openxmlformats.org/officeDocument/2006/relationships/hyperlink" Target="https://www.freertos.org/Real-time-embedded-RTOS-mutex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github.com/jbogard/MediatR" TargetMode="External"/><Relationship Id="rId35" Type="http://schemas.openxmlformats.org/officeDocument/2006/relationships/image" Target="media/image16.png"/><Relationship Id="rId43" Type="http://schemas.openxmlformats.org/officeDocument/2006/relationships/hyperlink" Target="https://developer.amazon.com/alexa" TargetMode="External"/><Relationship Id="rId48" Type="http://schemas.openxmlformats.org/officeDocument/2006/relationships/hyperlink" Target="https://jquery.com/" TargetMode="External"/><Relationship Id="rId56" Type="http://schemas.openxmlformats.org/officeDocument/2006/relationships/hyperlink" Target="https://github.com/salkonuhannovic/ese-project/blob/master/README.md" TargetMode="External"/><Relationship Id="rId64" Type="http://schemas.openxmlformats.org/officeDocument/2006/relationships/hyperlink" Target="https://www.freertos.org/Embedded-RTOS-Binary-Semaphores.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popper.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lsamiq.cloud/" TargetMode="External"/><Relationship Id="rId25" Type="http://schemas.openxmlformats.org/officeDocument/2006/relationships/image" Target="media/image12.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ulpjs.com/" TargetMode="External"/><Relationship Id="rId59" Type="http://schemas.openxmlformats.org/officeDocument/2006/relationships/hyperlink" Target="https://visualstudio.microsoft.com" TargetMode="External"/><Relationship Id="rId67" Type="http://schemas.openxmlformats.org/officeDocument/2006/relationships/hyperlink" Target="http://www.ti.com/lit/ug/spruex3t/spruex3t.pdf" TargetMode="External"/><Relationship Id="rId20" Type="http://schemas.openxmlformats.org/officeDocument/2006/relationships/image" Target="media/image8.jpeg"/><Relationship Id="rId41" Type="http://schemas.openxmlformats.org/officeDocument/2006/relationships/hyperlink" Target="https://nodejs.org/en/" TargetMode="External"/><Relationship Id="rId54" Type="http://schemas.openxmlformats.org/officeDocument/2006/relationships/image" Target="media/image22.png"/><Relationship Id="rId62" Type="http://schemas.openxmlformats.org/officeDocument/2006/relationships/hyperlink" Target="https://stackoverflow.com/questions/8465006/how-do-i-concatenate-two-strings-in-c" TargetMode="External"/><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69F85-5F81-44D6-A9C9-B93992ADF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70</Pages>
  <Words>9012</Words>
  <Characters>69695</Characters>
  <Application>Microsoft Office Word</Application>
  <DocSecurity>0</DocSecurity>
  <Lines>580</Lines>
  <Paragraphs>157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78550</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Aurednik Hannes (INFRA.QS)</cp:lastModifiedBy>
  <cp:revision>33</cp:revision>
  <cp:lastPrinted>2010-03-04T15:05:00Z</cp:lastPrinted>
  <dcterms:created xsi:type="dcterms:W3CDTF">2018-07-02T08:06:00Z</dcterms:created>
  <dcterms:modified xsi:type="dcterms:W3CDTF">2018-07-03T15:00:00Z</dcterms:modified>
</cp:coreProperties>
</file>